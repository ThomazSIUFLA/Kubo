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9B62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1EF7211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0CF815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74DB404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3A537FD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49FF33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F3837CF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99C2D7B" w14:textId="174222A8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rFonts w:ascii="Arial" w:eastAsia="Arial" w:hAnsi="Arial" w:cs="Arial"/>
          <w:b/>
          <w:color w:val="0000FF"/>
          <w:sz w:val="56"/>
        </w:rPr>
        <w:t>Documento de Requisitos</w:t>
      </w:r>
    </w:p>
    <w:p w14:paraId="567C3940" w14:textId="74BA145B" w:rsidR="00407A9E" w:rsidRDefault="007A6770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4CB458" wp14:editId="3F74890A">
            <wp:simplePos x="0" y="0"/>
            <wp:positionH relativeFrom="column">
              <wp:posOffset>1967230</wp:posOffset>
            </wp:positionH>
            <wp:positionV relativeFrom="paragraph">
              <wp:posOffset>2251710</wp:posOffset>
            </wp:positionV>
            <wp:extent cx="1998345" cy="1118235"/>
            <wp:effectExtent l="0" t="0" r="0" b="0"/>
            <wp:wrapNone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9D3912" wp14:editId="27616727">
            <wp:simplePos x="0" y="0"/>
            <wp:positionH relativeFrom="column">
              <wp:posOffset>2306955</wp:posOffset>
            </wp:positionH>
            <wp:positionV relativeFrom="paragraph">
              <wp:posOffset>3484245</wp:posOffset>
            </wp:positionV>
            <wp:extent cx="1116330" cy="1031875"/>
            <wp:effectExtent l="0" t="0" r="0" b="0"/>
            <wp:wrapNone/>
            <wp:docPr id="3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0A3AE8" wp14:editId="3A4536C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72715" cy="1082675"/>
            <wp:effectExtent l="0" t="0" r="0" b="0"/>
            <wp:wrapSquare wrapText="bothSides"/>
            <wp:docPr id="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07A9E">
        <w:rPr>
          <w:rFonts w:ascii="Arial" w:eastAsia="Arial" w:hAnsi="Arial" w:cs="Arial"/>
          <w:b/>
          <w:color w:val="0000FF"/>
          <w:sz w:val="56"/>
        </w:rPr>
        <w:t>Biblio.tech</w:t>
      </w:r>
      <w:proofErr w:type="spellEnd"/>
      <w:r w:rsidR="00407A9E">
        <w:rPr>
          <w:rFonts w:ascii="Arial" w:eastAsia="Arial" w:hAnsi="Arial" w:cs="Arial"/>
          <w:b/>
          <w:color w:val="0000FF"/>
          <w:sz w:val="56"/>
        </w:rPr>
        <w:br/>
      </w:r>
    </w:p>
    <w:p w14:paraId="49AEF7E6" w14:textId="675C2ECC" w:rsidR="00407A9E" w:rsidRPr="00407A9E" w:rsidRDefault="00407A9E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proofErr w:type="spellStart"/>
      <w:r>
        <w:rPr>
          <w:rFonts w:ascii="Arial" w:eastAsia="Arial" w:hAnsi="Arial" w:cs="Arial"/>
          <w:b/>
          <w:color w:val="0000FF"/>
          <w:sz w:val="56"/>
        </w:rPr>
        <w:t>Kubo</w:t>
      </w:r>
      <w:proofErr w:type="spellEnd"/>
    </w:p>
    <w:p w14:paraId="788D4328" w14:textId="77777777" w:rsidR="00F26727" w:rsidRDefault="00F26727">
      <w:pPr>
        <w:pStyle w:val="CabealhoCapa1"/>
      </w:pPr>
    </w:p>
    <w:p w14:paraId="5E5650A3" w14:textId="77777777" w:rsidR="00F26727" w:rsidRDefault="00F26727">
      <w:pPr>
        <w:pStyle w:val="CabealhoCapa2"/>
      </w:pPr>
    </w:p>
    <w:p w14:paraId="306067D7" w14:textId="662768B5" w:rsidR="00F26727" w:rsidRDefault="00F26727">
      <w:pPr>
        <w:jc w:val="center"/>
        <w:rPr>
          <w:rFonts w:ascii="Arial" w:hAnsi="Arial"/>
        </w:rPr>
        <w:sectPr w:rsidR="00F26727">
          <w:headerReference w:type="even" r:id="rId11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</w:p>
    <w:p w14:paraId="7D7C68C9" w14:textId="77777777"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14:paraId="28CCE460" w14:textId="77777777" w:rsidR="00F26727" w:rsidRDefault="00F26727">
      <w:pPr>
        <w:pStyle w:val="Ttulo-Item"/>
        <w:pBdr>
          <w:top w:val="single" w:sz="6" w:space="4" w:color="auto"/>
        </w:pBdr>
        <w:spacing w:before="120"/>
      </w:pPr>
      <w:r>
        <w:t>Equipe Responsável pela Elaboração</w:t>
      </w:r>
    </w:p>
    <w:p w14:paraId="26DFBF38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 w:rsidRPr="00792329">
        <w:rPr>
          <w:color w:val="000000"/>
        </w:rPr>
        <w:t xml:space="preserve">Luciano </w:t>
      </w:r>
      <w:proofErr w:type="spellStart"/>
      <w:r w:rsidRPr="00792329">
        <w:rPr>
          <w:color w:val="000000"/>
        </w:rPr>
        <w:t>Hakime</w:t>
      </w:r>
      <w:proofErr w:type="spellEnd"/>
      <w:r w:rsidRPr="00792329">
        <w:rPr>
          <w:color w:val="000000"/>
        </w:rPr>
        <w:t xml:space="preserve"> Dutra</w:t>
      </w:r>
      <w:r w:rsidRPr="00792329">
        <w:rPr>
          <w:color w:val="000000"/>
        </w:rPr>
        <w:tab/>
        <w:t>Desenvolvedor</w:t>
      </w:r>
    </w:p>
    <w:p w14:paraId="70B7A048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 w:rsidRPr="00792329">
        <w:rPr>
          <w:color w:val="000000"/>
        </w:rPr>
        <w:t>Pedro Henrique de Freitas</w:t>
      </w:r>
      <w:r w:rsidRPr="00792329">
        <w:rPr>
          <w:color w:val="000000"/>
        </w:rPr>
        <w:tab/>
        <w:t>Desenvolvedor</w:t>
      </w:r>
    </w:p>
    <w:p w14:paraId="43B15B6A" w14:textId="4F8CDB4C" w:rsidR="00F26727" w:rsidRDefault="00792329" w:rsidP="00792329">
      <w:pPr>
        <w:pStyle w:val="Item"/>
      </w:pPr>
      <w:r w:rsidRPr="00792329">
        <w:rPr>
          <w:noProof w:val="0"/>
          <w:color w:val="000000"/>
        </w:rPr>
        <w:t xml:space="preserve">Thomaz </w:t>
      </w:r>
      <w:proofErr w:type="spellStart"/>
      <w:r w:rsidRPr="00792329">
        <w:rPr>
          <w:noProof w:val="0"/>
          <w:color w:val="000000"/>
        </w:rPr>
        <w:t>Flanklin</w:t>
      </w:r>
      <w:proofErr w:type="spellEnd"/>
      <w:r w:rsidRPr="00792329">
        <w:rPr>
          <w:noProof w:val="0"/>
          <w:color w:val="000000"/>
        </w:rPr>
        <w:t xml:space="preserve"> S. Jorge</w:t>
      </w:r>
      <w:r w:rsidRPr="00792329">
        <w:rPr>
          <w:noProof w:val="0"/>
          <w:color w:val="000000"/>
        </w:rPr>
        <w:tab/>
        <w:t>Desenvolvedor</w:t>
      </w:r>
    </w:p>
    <w:p w14:paraId="060CC9B4" w14:textId="77777777" w:rsidR="00F26727" w:rsidRDefault="00F26727">
      <w:pPr>
        <w:pStyle w:val="Ttulo-Item"/>
        <w:pBdr>
          <w:top w:val="single" w:sz="6" w:space="4" w:color="auto"/>
        </w:pBdr>
        <w:spacing w:before="120"/>
      </w:pPr>
      <w:r>
        <w:t>Público Alvo</w:t>
      </w:r>
    </w:p>
    <w:p w14:paraId="3214DD68" w14:textId="185865B4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>
        <w:rPr>
          <w:color w:val="000000"/>
        </w:rPr>
        <w:t xml:space="preserve">Este manual destina-se a usuários do sistema de empréstimo de livros </w:t>
      </w:r>
      <w:proofErr w:type="spellStart"/>
      <w:proofErr w:type="gramStart"/>
      <w:r>
        <w:rPr>
          <w:color w:val="000000"/>
        </w:rPr>
        <w:t>biblio.tech</w:t>
      </w:r>
      <w:proofErr w:type="spellEnd"/>
      <w:proofErr w:type="gramEnd"/>
      <w:r>
        <w:rPr>
          <w:color w:val="000000"/>
        </w:rPr>
        <w:t>, destinado a gerência de bibliotecas de Escolas Públicas.</w:t>
      </w:r>
    </w:p>
    <w:p w14:paraId="025AD12A" w14:textId="77777777" w:rsidR="00F26727" w:rsidRDefault="002057CE">
      <w:pPr>
        <w:pStyle w:val="Sumrio-Captulo"/>
        <w:ind w:right="-427"/>
      </w:pPr>
      <w:r>
        <w:br w:type="page"/>
      </w:r>
      <w:r w:rsidR="00F26727">
        <w:lastRenderedPageBreak/>
        <w:t>Sumário</w:t>
      </w:r>
    </w:p>
    <w:p w14:paraId="3CE3A9C2" w14:textId="48153A2C" w:rsidR="00AE77AE" w:rsidRDefault="00407A9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"2-4" </w:instrText>
      </w:r>
      <w:r>
        <w:rPr>
          <w:caps/>
        </w:rPr>
        <w:fldChar w:fldCharType="separate"/>
      </w:r>
      <w:r w:rsidR="00AE77AE">
        <w:rPr>
          <w:noProof/>
        </w:rPr>
        <w:t>Visão geral deste documento</w:t>
      </w:r>
      <w:r w:rsidR="00AE77AE">
        <w:rPr>
          <w:noProof/>
        </w:rPr>
        <w:tab/>
      </w:r>
      <w:r w:rsidR="00AE77AE">
        <w:rPr>
          <w:noProof/>
        </w:rPr>
        <w:fldChar w:fldCharType="begin"/>
      </w:r>
      <w:r w:rsidR="00AE77AE">
        <w:rPr>
          <w:noProof/>
        </w:rPr>
        <w:instrText xml:space="preserve"> PAGEREF _Toc45453139 \h </w:instrText>
      </w:r>
      <w:r w:rsidR="00AE77AE">
        <w:rPr>
          <w:noProof/>
        </w:rPr>
      </w:r>
      <w:r w:rsidR="00AE77AE">
        <w:rPr>
          <w:noProof/>
        </w:rPr>
        <w:fldChar w:fldCharType="separate"/>
      </w:r>
      <w:r w:rsidR="00AE77AE">
        <w:rPr>
          <w:noProof/>
        </w:rPr>
        <w:t>1</w:t>
      </w:r>
      <w:r w:rsidR="00AE77AE">
        <w:rPr>
          <w:noProof/>
        </w:rPr>
        <w:fldChar w:fldCharType="end"/>
      </w:r>
    </w:p>
    <w:p w14:paraId="04F43AC4" w14:textId="3EA141F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87F2907" w14:textId="3F357964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55B162" w14:textId="18428184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F82CD26" w14:textId="609BA59D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050EC3" w14:textId="442B269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140E28" w14:textId="726849B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6FDAAA" w14:textId="4BC27A5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7248633" w14:textId="44A681D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F3D0F39" w14:textId="3E2FB45A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47DB622" w14:textId="58FA927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5C0E135" w14:textId="0C036FE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38CAA90" w14:textId="111705C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7816E7" w14:textId="2BB2611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13656C" w14:textId="0A63EEDC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26C157" w14:textId="31704D01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8D41007" w14:textId="40A062E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E8DC780" w14:textId="7A77CC2F" w:rsidR="00F26727" w:rsidRDefault="00407A9E">
      <w:r>
        <w:rPr>
          <w:rFonts w:ascii="Arial" w:hAnsi="Arial"/>
          <w:caps/>
        </w:rPr>
        <w:fldChar w:fldCharType="end"/>
      </w:r>
    </w:p>
    <w:p w14:paraId="002B6806" w14:textId="77777777" w:rsidR="00F26727" w:rsidRDefault="00F26727">
      <w:pPr>
        <w:sectPr w:rsidR="00F26727">
          <w:headerReference w:type="default" r:id="rId12"/>
          <w:footerReference w:type="default" r:id="rId13"/>
          <w:pgSz w:w="11906" w:h="16838" w:code="9"/>
          <w:pgMar w:top="1134" w:right="1701" w:bottom="2041" w:left="1134" w:header="680" w:footer="680" w:gutter="567"/>
          <w:cols w:space="720"/>
        </w:sectPr>
      </w:pPr>
    </w:p>
    <w:p w14:paraId="1C425E96" w14:textId="77777777"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14:paraId="0D4F96FD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documento especifica o sistema </w:t>
      </w:r>
      <w:proofErr w:type="spellStart"/>
      <w:r>
        <w:rPr>
          <w:color w:val="000000"/>
          <w:sz w:val="22"/>
          <w:szCs w:val="22"/>
        </w:rPr>
        <w:t>Biblio.tech</w:t>
      </w:r>
      <w:proofErr w:type="spellEnd"/>
      <w:r>
        <w:rPr>
          <w:color w:val="000000"/>
          <w:sz w:val="22"/>
          <w:szCs w:val="22"/>
        </w:rPr>
        <w:t>, fornecendo aos desenvolvedores as informações necessárias para o projeto e implementação, assim como para a realização dos testes e homologação do sistema.</w:t>
      </w:r>
    </w:p>
    <w:p w14:paraId="182B72BD" w14:textId="77777777" w:rsidR="00F26727" w:rsidRDefault="00F26727">
      <w:pPr>
        <w:pStyle w:val="Ttulo2"/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bookmarkStart w:id="15" w:name="_Toc45453139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2442D443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proofErr w:type="spellStart"/>
      <w:r>
        <w:rPr>
          <w:color w:val="000000"/>
          <w:sz w:val="22"/>
          <w:szCs w:val="22"/>
        </w:rPr>
        <w:t>Biblio.tech</w:t>
      </w:r>
      <w:proofErr w:type="spellEnd"/>
      <w:r>
        <w:rPr>
          <w:color w:val="000000"/>
          <w:sz w:val="22"/>
          <w:szCs w:val="22"/>
        </w:rPr>
        <w:t xml:space="preserve"> e estão organizadas como descrito abaixo.</w:t>
      </w:r>
    </w:p>
    <w:p w14:paraId="3FB04A77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2</w:t>
      </w:r>
      <w:r>
        <w:rPr>
          <w:b w:val="0"/>
        </w:rPr>
        <w:t xml:space="preserve"> – Descrição geral do sistema: apresenta uma visão geral do sistema, caracterizando qual é o seu escopo e descrevendo seus usuários.</w:t>
      </w:r>
    </w:p>
    <w:p w14:paraId="692580CF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3</w:t>
      </w:r>
      <w:r>
        <w:rPr>
          <w:b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14:paraId="5ECB6D46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4</w:t>
      </w:r>
      <w:r>
        <w:rPr>
          <w:b w:val="0"/>
        </w:rPr>
        <w:t xml:space="preserve"> – Requisitos não funcionais:</w:t>
      </w:r>
      <w:r>
        <w:t xml:space="preserve"> </w:t>
      </w:r>
      <w:r>
        <w:rPr>
          <w:b w:val="0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3D2BFBB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5</w:t>
      </w:r>
      <w:r>
        <w:rPr>
          <w:b w:val="0"/>
        </w:rPr>
        <w:t xml:space="preserve"> – Descrição da interface com o usuário:</w:t>
      </w:r>
      <w:r>
        <w:t xml:space="preserve"> </w:t>
      </w:r>
      <w:r>
        <w:rPr>
          <w:b w:val="0"/>
        </w:rPr>
        <w:t>apresenta desenhos, figuras ou rascunhos de telas do sistema.</w:t>
      </w:r>
    </w:p>
    <w:p w14:paraId="5B6524F3" w14:textId="77777777" w:rsidR="001A74BB" w:rsidRDefault="001A74BB" w:rsidP="001A74BB">
      <w:pPr>
        <w:pStyle w:val="Ttulo2"/>
      </w:pPr>
      <w:bookmarkStart w:id="16" w:name="_Toc45453140"/>
      <w:r>
        <w:t>Glossário, Siglas e Acrogramas</w:t>
      </w:r>
      <w:bookmarkEnd w:id="16"/>
    </w:p>
    <w:p w14:paraId="368F7AA7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Consulta ao Acervo</w:t>
      </w:r>
      <w:r>
        <w:rPr>
          <w:sz w:val="22"/>
          <w:szCs w:val="22"/>
        </w:rPr>
        <w:t xml:space="preserve"> – é a atividade de pesquisar em todos os títulos de livros cadastrados</w:t>
      </w:r>
    </w:p>
    <w:p w14:paraId="39613608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Título </w:t>
      </w:r>
      <w:r>
        <w:rPr>
          <w:sz w:val="22"/>
          <w:szCs w:val="22"/>
        </w:rPr>
        <w:t>– Nome do livro, jornal ou revista.</w:t>
      </w:r>
    </w:p>
    <w:p w14:paraId="616290D2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Reservar</w:t>
      </w:r>
      <w:r>
        <w:rPr>
          <w:sz w:val="22"/>
          <w:szCs w:val="22"/>
        </w:rPr>
        <w:t xml:space="preserve"> – atividade que consiste em reservar algum título para ser realizado o empréstimo em até 48 horas.</w:t>
      </w:r>
    </w:p>
    <w:p w14:paraId="1D5A9FCF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Pendências </w:t>
      </w:r>
      <w:r>
        <w:rPr>
          <w:sz w:val="22"/>
          <w:szCs w:val="22"/>
        </w:rPr>
        <w:t>– Informação referente a empréstimos com devolução atrasada.</w:t>
      </w:r>
    </w:p>
    <w:p w14:paraId="38B181AC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Renovar </w:t>
      </w:r>
      <w:r>
        <w:rPr>
          <w:sz w:val="22"/>
          <w:szCs w:val="22"/>
        </w:rPr>
        <w:t>– Atividade para renovação do empréstimo do título.</w:t>
      </w:r>
    </w:p>
    <w:p w14:paraId="0CC8632D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Estatísticas</w:t>
      </w:r>
      <w:r>
        <w:rPr>
          <w:sz w:val="22"/>
          <w:szCs w:val="22"/>
        </w:rPr>
        <w:t xml:space="preserve"> – No cenário do aluno, mostra as informações referentes às suas escolhas, quantidade de títulos emprestados, média de leitura por mês e outras informações. No cenário do bibliotecário, mostra quantidade de livros emprestados por mês, dados do acervo, além dos dados referentes a cada aluno</w:t>
      </w:r>
    </w:p>
    <w:p w14:paraId="7E9177F5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Perfil </w:t>
      </w:r>
      <w:r>
        <w:rPr>
          <w:sz w:val="22"/>
          <w:szCs w:val="22"/>
        </w:rPr>
        <w:t>– Página para informações do usuário, dados pessoais e foto.</w:t>
      </w:r>
    </w:p>
    <w:p w14:paraId="2DB3DE3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Empréstimos </w:t>
      </w:r>
      <w:r>
        <w:rPr>
          <w:sz w:val="22"/>
          <w:szCs w:val="22"/>
        </w:rPr>
        <w:t>– Página para mostrar todos os empréstimos realizados pelo usuário.</w:t>
      </w:r>
    </w:p>
    <w:p w14:paraId="68602F7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Atrasos </w:t>
      </w:r>
      <w:r>
        <w:rPr>
          <w:sz w:val="22"/>
          <w:szCs w:val="22"/>
        </w:rPr>
        <w:t>– Página onde o bibliotecário tem informações de todos os empréstimos em atraso.</w:t>
      </w:r>
    </w:p>
    <w:p w14:paraId="4D0968AE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Adicionar Livro </w:t>
      </w:r>
      <w:r>
        <w:rPr>
          <w:sz w:val="22"/>
          <w:szCs w:val="22"/>
        </w:rPr>
        <w:t>– Página para cadastro de novos títulos.</w:t>
      </w:r>
    </w:p>
    <w:p w14:paraId="6BE96EE2" w14:textId="77777777" w:rsidR="001A74BB" w:rsidRDefault="001A74BB" w:rsidP="001A74BB">
      <w:pPr>
        <w:pStyle w:val="TextoNormal"/>
      </w:pPr>
    </w:p>
    <w:p w14:paraId="754FD31A" w14:textId="77777777" w:rsidR="001A74BB" w:rsidRDefault="001A74BB" w:rsidP="001A74BB">
      <w:pPr>
        <w:pStyle w:val="Ttulo2"/>
      </w:pPr>
      <w:bookmarkStart w:id="17" w:name="_Toc45453141"/>
      <w:r>
        <w:lastRenderedPageBreak/>
        <w:t>Definições</w:t>
      </w:r>
      <w:r w:rsidR="005C5014">
        <w:t xml:space="preserve"> e Atributos de Requisitos</w:t>
      </w:r>
      <w:bookmarkEnd w:id="17"/>
    </w:p>
    <w:p w14:paraId="12628828" w14:textId="77777777" w:rsidR="00F26727" w:rsidRDefault="00F26727">
      <w:pPr>
        <w:pStyle w:val="Ttulo3"/>
      </w:pPr>
      <w:bookmarkStart w:id="18" w:name="_Toc468086043"/>
      <w:bookmarkStart w:id="19" w:name="_Toc45453142"/>
      <w:r>
        <w:t>Identificação dos Requisitos</w:t>
      </w:r>
      <w:bookmarkEnd w:id="18"/>
      <w:bookmarkEnd w:id="19"/>
      <w:r>
        <w:t xml:space="preserve"> </w:t>
      </w:r>
    </w:p>
    <w:p w14:paraId="690E15CF" w14:textId="77777777" w:rsidR="00F26727" w:rsidRDefault="005C5014">
      <w:pPr>
        <w:pStyle w:val="TextoNormal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14:paraId="5C6797A4" w14:textId="77777777" w:rsidR="00F26727" w:rsidRDefault="00F26727">
      <w:pPr>
        <w:pStyle w:val="Ttulo3"/>
      </w:pPr>
      <w:bookmarkStart w:id="20" w:name="_Toc468086044"/>
      <w:bookmarkStart w:id="21" w:name="_Toc45453143"/>
      <w:r>
        <w:t>Prioridades dos Requisitos</w:t>
      </w:r>
      <w:bookmarkEnd w:id="20"/>
      <w:bookmarkEnd w:id="21"/>
    </w:p>
    <w:p w14:paraId="0D314892" w14:textId="77777777" w:rsidR="00F26727" w:rsidRDefault="00F26727">
      <w:pPr>
        <w:pStyle w:val="TextoNormal"/>
      </w:pPr>
      <w:r>
        <w:t xml:space="preserve">Para estabelecer a prioridade dos requisitos foram adotadas as denominações “essencial”, “importante” e “desejável”. </w:t>
      </w:r>
    </w:p>
    <w:p w14:paraId="36B9C249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 xml:space="preserve">Essencial </w:t>
      </w:r>
      <w:r>
        <w:rPr>
          <w:b w:val="0"/>
        </w:rPr>
        <w:t>é o requisito sem o qual o sistema não entra em funcionamento. Requisitos essenciais são requisitos imprescindíveis, que têm que ser implementados impreterivelmente.</w:t>
      </w:r>
    </w:p>
    <w:p w14:paraId="0F5F3BA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 xml:space="preserve">Importante </w:t>
      </w:r>
      <w:r>
        <w:rPr>
          <w:b w:val="0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5380DE18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Desejável</w:t>
      </w:r>
      <w:r>
        <w:rPr>
          <w:b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11D529CB" w14:textId="77777777" w:rsidR="00F26727" w:rsidRDefault="00C1576A" w:rsidP="00C1576A">
      <w:pPr>
        <w:pStyle w:val="Ttulo2"/>
        <w:numPr>
          <w:ilvl w:val="0"/>
          <w:numId w:val="0"/>
        </w:numPr>
      </w:pPr>
      <w:bookmarkStart w:id="22" w:name="_Ref471394537"/>
      <w:bookmarkStart w:id="23" w:name="_Hlt467473290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5453144"/>
      <w:bookmarkEnd w:id="23"/>
      <w:r>
        <w:t>Formulários coletados</w:t>
      </w:r>
      <w:bookmarkEnd w:id="22"/>
      <w:bookmarkEnd w:id="24"/>
      <w:bookmarkEnd w:id="25"/>
      <w:bookmarkEnd w:id="26"/>
      <w:bookmarkEnd w:id="27"/>
      <w:bookmarkEnd w:id="28"/>
      <w:bookmarkEnd w:id="29"/>
      <w:bookmarkEnd w:id="30"/>
    </w:p>
    <w:p w14:paraId="2211DE1A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792329">
        <w:rPr>
          <w:color w:val="000000"/>
          <w:sz w:val="22"/>
          <w:szCs w:val="22"/>
        </w:rPr>
        <w:t xml:space="preserve">Os documentos relacionados abaixo estão </w:t>
      </w:r>
      <w:proofErr w:type="spellStart"/>
      <w:r w:rsidRPr="00792329">
        <w:rPr>
          <w:color w:val="000000"/>
          <w:sz w:val="22"/>
          <w:szCs w:val="22"/>
        </w:rPr>
        <w:t>a</w:t>
      </w:r>
      <w:proofErr w:type="spellEnd"/>
      <w:r w:rsidRPr="00792329">
        <w:rPr>
          <w:color w:val="000000"/>
          <w:sz w:val="22"/>
          <w:szCs w:val="22"/>
        </w:rPr>
        <w:t xml:space="preserve"> disposição no anexo deste documento. Os campos </w:t>
      </w:r>
      <w:r w:rsidRPr="00792329">
        <w:rPr>
          <w:sz w:val="22"/>
          <w:szCs w:val="22"/>
        </w:rPr>
        <w:t>marcados</w:t>
      </w:r>
      <w:r w:rsidRPr="00792329">
        <w:rPr>
          <w:color w:val="000000"/>
          <w:sz w:val="22"/>
          <w:szCs w:val="22"/>
        </w:rPr>
        <w:t xml:space="preserve"> de vermelho não são </w:t>
      </w:r>
      <w:r w:rsidRPr="00792329">
        <w:rPr>
          <w:sz w:val="22"/>
          <w:szCs w:val="22"/>
        </w:rPr>
        <w:t>necessários</w:t>
      </w:r>
      <w:r w:rsidRPr="00792329">
        <w:rPr>
          <w:color w:val="000000"/>
          <w:sz w:val="22"/>
          <w:szCs w:val="22"/>
        </w:rPr>
        <w:t xml:space="preserve">. Os campos escritos a mão com caneta azul são campos que precisam ser acrescentados ao </w:t>
      </w:r>
      <w:r w:rsidRPr="00792329">
        <w:rPr>
          <w:sz w:val="22"/>
          <w:szCs w:val="22"/>
        </w:rPr>
        <w:t>formulário</w:t>
      </w:r>
      <w:r w:rsidRPr="00792329">
        <w:rPr>
          <w:color w:val="000000"/>
          <w:sz w:val="22"/>
          <w:szCs w:val="22"/>
        </w:rPr>
        <w:t>. Os demais campos sem qualquer marcação devem fazer parte do sistema.</w:t>
      </w:r>
    </w:p>
    <w:p w14:paraId="22106351" w14:textId="43D5A13D" w:rsidR="00C1576A" w:rsidRDefault="00792329" w:rsidP="00890110">
      <w:pPr>
        <w:pStyle w:val="Numerada"/>
        <w:numPr>
          <w:ilvl w:val="0"/>
          <w:numId w:val="26"/>
        </w:numPr>
        <w:rPr>
          <w:noProof w:val="0"/>
          <w:color w:val="000000"/>
          <w:szCs w:val="22"/>
        </w:rPr>
      </w:pPr>
      <w:r w:rsidRPr="00792329">
        <w:rPr>
          <w:noProof w:val="0"/>
          <w:color w:val="000000"/>
          <w:szCs w:val="22"/>
        </w:rPr>
        <w:t>Cadastro de Livros:</w:t>
      </w:r>
    </w:p>
    <w:p w14:paraId="759768A4" w14:textId="04C2895C" w:rsidR="00890110" w:rsidRPr="00890110" w:rsidRDefault="00890110" w:rsidP="00890110">
      <w:pPr>
        <w:pStyle w:val="TextoNormal"/>
        <w:numPr>
          <w:ilvl w:val="0"/>
          <w:numId w:val="26"/>
        </w:numPr>
      </w:pPr>
      <w:r>
        <w:t>Empréstimos:</w:t>
      </w:r>
    </w:p>
    <w:p w14:paraId="69BED1DF" w14:textId="77777777" w:rsidR="00C1576A" w:rsidRPr="00C1576A" w:rsidRDefault="00C1576A" w:rsidP="00C1576A">
      <w:pPr>
        <w:pStyle w:val="TextoNormal"/>
      </w:pPr>
    </w:p>
    <w:p w14:paraId="588641BC" w14:textId="77777777" w:rsidR="00F26727" w:rsidRDefault="00F26727" w:rsidP="00C1576A">
      <w:pPr>
        <w:pStyle w:val="Numerada"/>
        <w:sectPr w:rsidR="00F26727">
          <w:headerReference w:type="even" r:id="rId14"/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14:paraId="3194AE74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011478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1" type="#_x0000_t75" style="width:29.25pt;height:36.75pt" o:ole="">
            <v:imagedata r:id="rId16" o:title=""/>
          </v:shape>
          <o:OLEObject Type="Embed" ProgID="Word.Document.8" ShapeID="_x0000_i1121" DrawAspect="Content" ObjectID="_1656066002" r:id="rId17"/>
        </w:object>
      </w:r>
    </w:p>
    <w:p w14:paraId="2FF553DC" w14:textId="77777777"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14:paraId="719EEFD7" w14:textId="77777777" w:rsidR="00F26727" w:rsidRDefault="00F26727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14:paraId="1986D936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</w:pPr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>Desenvolvimento de um sistema para automatizar o serviço de empréstimo de livros de bibliotecas de instituições de ensino. O sistema terá ênfase no controle do bibliotecário, bem como facilitar a consulta e reserva da parte do aluno, com foco em escolas do sistema público, onde esse serviço é feito de forma manual, ou nem existe um controle da biblioteca, muitas vezes causando prejuízo e danos no acervo.</w:t>
      </w:r>
    </w:p>
    <w:p w14:paraId="65479FCB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37" w:name="_2s8eyo1" w:colFirst="0" w:colLast="0"/>
      <w:bookmarkEnd w:id="37"/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 xml:space="preserve">O sistema de empréstimos será feito através de aplicação web, em que o aluno consegue pesquisar todo o acervo da biblioteca e realizar uma reserva, que terá um prazo de 48 horas para poder retirar o livro, assim o bibliotecário consegue efetuar o empréstimo para o aluno. </w:t>
      </w:r>
    </w:p>
    <w:p w14:paraId="64E30739" w14:textId="77777777" w:rsidR="00631CAB" w:rsidRDefault="00631CAB">
      <w:pPr>
        <w:pStyle w:val="TextoNormal"/>
      </w:pPr>
    </w:p>
    <w:p w14:paraId="749907BF" w14:textId="77777777" w:rsidR="00F26727" w:rsidRDefault="00F26727">
      <w:pPr>
        <w:pStyle w:val="Ttulo2"/>
      </w:pPr>
      <w:bookmarkStart w:id="38" w:name="_Toc467473444"/>
      <w:bookmarkStart w:id="39" w:name="_Toc467473976"/>
      <w:bookmarkStart w:id="40" w:name="_Toc467477715"/>
      <w:bookmarkStart w:id="41" w:name="_Toc467494869"/>
      <w:bookmarkStart w:id="42" w:name="_Toc467495239"/>
      <w:bookmarkStart w:id="43" w:name="_Toc468086047"/>
      <w:bookmarkStart w:id="44" w:name="_Toc45453145"/>
      <w:r>
        <w:t>Abrangência e sistemas relacionados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7D69A717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bookmarkStart w:id="45" w:name="_Toc467473445"/>
      <w:bookmarkStart w:id="46" w:name="_Toc467473977"/>
      <w:bookmarkStart w:id="47" w:name="_Toc467477716"/>
      <w:bookmarkStart w:id="48" w:name="_Toc467494870"/>
      <w:bookmarkStart w:id="49" w:name="_Toc467495240"/>
      <w:bookmarkStart w:id="50" w:name="_Toc468086048"/>
      <w:r w:rsidRPr="009E5C9D">
        <w:rPr>
          <w:sz w:val="22"/>
          <w:szCs w:val="22"/>
        </w:rPr>
        <w:t xml:space="preserve">O sistema </w:t>
      </w:r>
      <w:r>
        <w:rPr>
          <w:sz w:val="22"/>
          <w:szCs w:val="22"/>
        </w:rPr>
        <w:t xml:space="preserve">é </w:t>
      </w:r>
      <w:r w:rsidRPr="009E5C9D">
        <w:rPr>
          <w:sz w:val="22"/>
          <w:szCs w:val="22"/>
        </w:rPr>
        <w:t>deverá ser capaz de gerenciar os empréstimos de uma biblioteca</w:t>
      </w:r>
      <w:r>
        <w:rPr>
          <w:sz w:val="22"/>
          <w:szCs w:val="22"/>
        </w:rPr>
        <w:t xml:space="preserve"> de escola da educação básica de caráter público, facilitando o controle para o bibliotecário. Também deverá funcionar a ação de reservar empréstimo, no caso o aluno escolherá o título, e irá fazer a reserva do livro, ficando disponível para o aluno retirar na biblioteca em um prazo de 48 horas a partir da reserva.</w:t>
      </w:r>
    </w:p>
    <w:p w14:paraId="593C0A73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Também é possível o bibliotecário ver uma relação de todos os empréstimos realizados, inclusive saber os que estão com a devolução em atraso. Todos têm acesso a uma página com as estatísticas de uso da biblioteca em geral.</w:t>
      </w:r>
    </w:p>
    <w:p w14:paraId="6F69C999" w14:textId="77777777" w:rsidR="00890110" w:rsidRPr="009E5C9D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Existe um local onde os alunos trocam mensagens com o bibliotecário.</w:t>
      </w:r>
    </w:p>
    <w:p w14:paraId="7C475A11" w14:textId="77777777" w:rsidR="00F26727" w:rsidRDefault="00C1576A">
      <w:pPr>
        <w:pStyle w:val="Ttulo2"/>
      </w:pPr>
      <w:bookmarkStart w:id="51" w:name="_Toc45453146"/>
      <w:r>
        <w:t>Relação de usuários do sistema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3FE939AD" w14:textId="77777777" w:rsid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Existem três usuários do sistema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Biblio.tech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denominados de Admin, Bibliotecário e Aluno, abaixo detalhados.</w:t>
      </w:r>
    </w:p>
    <w:p w14:paraId="715681C1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EBCB623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 xml:space="preserve">Admin </w:t>
      </w:r>
    </w:p>
    <w:p w14:paraId="48A41B48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>Realizará todas as operações do Bibliotecário, e também o cadastro de Bibliotecário</w:t>
      </w:r>
    </w:p>
    <w:p w14:paraId="5AB76655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Bibliotecário</w:t>
      </w:r>
    </w:p>
    <w:p w14:paraId="48DDA82A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Irá autorizar os empréstimos para os alunos, controlar o acervo, cadastrar editar e excluir títulos, ter relatórios e estatísticas de empréstimos.</w:t>
      </w:r>
    </w:p>
    <w:p w14:paraId="7A893290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Aluno</w:t>
      </w:r>
    </w:p>
    <w:p w14:paraId="3980C9DE" w14:textId="7C65C04F" w:rsidR="00B66A90" w:rsidRPr="00B66A90" w:rsidRDefault="00890110" w:rsidP="00890110">
      <w:pPr>
        <w:ind w:left="284"/>
        <w:rPr>
          <w:sz w:val="24"/>
          <w:szCs w:val="24"/>
        </w:rPr>
      </w:pPr>
      <w:bookmarkStart w:id="52" w:name="_26in1rg" w:colFirst="0" w:colLast="0"/>
      <w:bookmarkEnd w:id="52"/>
      <w:r>
        <w:rPr>
          <w:sz w:val="24"/>
          <w:szCs w:val="24"/>
        </w:rPr>
        <w:t>Utilizarão para pesquisar o acervo, bem como realizar reserva de títulos disponíveis e acompanhar seu histórico de empréstimos:</w:t>
      </w:r>
    </w:p>
    <w:p w14:paraId="1CCD1421" w14:textId="77777777" w:rsidR="00C1576A" w:rsidRDefault="00C1576A">
      <w:pPr>
        <w:pStyle w:val="TextoNormal"/>
      </w:pPr>
      <w:bookmarkStart w:id="53" w:name="_Ref471361536"/>
    </w:p>
    <w:p w14:paraId="0289FE99" w14:textId="77777777" w:rsidR="00C1576A" w:rsidRDefault="00C1576A">
      <w:pPr>
        <w:pStyle w:val="TextoNormal"/>
      </w:pPr>
    </w:p>
    <w:p w14:paraId="02F8E770" w14:textId="77777777" w:rsidR="00C1576A" w:rsidRDefault="00C1576A" w:rsidP="00C1576A">
      <w:pPr>
        <w:pStyle w:val="Ttulo2"/>
      </w:pPr>
      <w:bookmarkStart w:id="54" w:name="_Toc45453147"/>
      <w:r>
        <w:t xml:space="preserve">Diagrama de Caso de Uso </w:t>
      </w:r>
      <w:r w:rsidR="008E3941">
        <w:t>– Visáo do Usuário</w:t>
      </w:r>
      <w:bookmarkEnd w:id="54"/>
    </w:p>
    <w:p w14:paraId="552F0220" w14:textId="5998793F" w:rsidR="008E3941" w:rsidRDefault="008E3941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5D186BAF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Visão do Bibliotecário </w:t>
      </w:r>
    </w:p>
    <w:p w14:paraId="0CE7F377" w14:textId="507DBAA8" w:rsidR="00890110" w:rsidRDefault="007A6770" w:rsidP="00890110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b/>
          <w:color w:val="000000"/>
          <w:sz w:val="24"/>
          <w:szCs w:val="24"/>
        </w:rPr>
      </w:pPr>
      <w:r w:rsidRPr="00890110">
        <w:rPr>
          <w:b/>
          <w:noProof/>
          <w:color w:val="000000"/>
          <w:sz w:val="24"/>
          <w:szCs w:val="24"/>
        </w:rPr>
        <w:drawing>
          <wp:inline distT="0" distB="0" distL="0" distR="0" wp14:anchorId="51239366" wp14:editId="477E39D7">
            <wp:extent cx="5614035" cy="5210175"/>
            <wp:effectExtent l="0" t="0" r="0" b="0"/>
            <wp:docPr id="10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B092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Visão do Administrador</w:t>
      </w:r>
    </w:p>
    <w:p w14:paraId="3973DC5F" w14:textId="35620567" w:rsidR="00890110" w:rsidRDefault="007A677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noProof/>
          <w:color w:val="000000"/>
          <w:sz w:val="22"/>
          <w:szCs w:val="22"/>
        </w:rPr>
      </w:pPr>
      <w:r w:rsidRPr="00890110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21F2766" wp14:editId="176268FA">
            <wp:extent cx="5614035" cy="5177790"/>
            <wp:effectExtent l="0" t="0" r="0" b="0"/>
            <wp:docPr id="10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53D5" w14:textId="2712FC3C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2B00E92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Visão do Aluno</w:t>
      </w:r>
    </w:p>
    <w:p w14:paraId="1E636117" w14:textId="53C5E649" w:rsidR="00890110" w:rsidRDefault="007A677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890110">
        <w:rPr>
          <w:noProof/>
          <w:color w:val="000000"/>
          <w:sz w:val="22"/>
          <w:szCs w:val="22"/>
        </w:rPr>
        <w:drawing>
          <wp:inline distT="0" distB="0" distL="0" distR="0" wp14:anchorId="0F83D6BC" wp14:editId="4B81F5F7">
            <wp:extent cx="5614035" cy="4869815"/>
            <wp:effectExtent l="0" t="0" r="0" b="0"/>
            <wp:docPr id="10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4220" w14:textId="77777777" w:rsidR="00890110" w:rsidRDefault="00890110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2414A225" w14:textId="16F0DD18" w:rsidR="00890110" w:rsidRPr="00890110" w:rsidRDefault="00890110" w:rsidP="00890110">
      <w:pPr>
        <w:tabs>
          <w:tab w:val="left" w:pos="6105"/>
        </w:tabs>
      </w:pPr>
      <w:r>
        <w:tab/>
      </w:r>
    </w:p>
    <w:p w14:paraId="21EA7345" w14:textId="469D2DBF" w:rsidR="00890110" w:rsidRPr="00890110" w:rsidRDefault="00890110" w:rsidP="00890110">
      <w:pPr>
        <w:tabs>
          <w:tab w:val="left" w:pos="6105"/>
        </w:tabs>
        <w:sectPr w:rsidR="00890110" w:rsidRPr="00890110" w:rsidSect="00890110">
          <w:headerReference w:type="default" r:id="rId21"/>
          <w:pgSz w:w="11906" w:h="16838" w:code="9"/>
          <w:pgMar w:top="1440" w:right="1133" w:bottom="1440" w:left="1440" w:header="720" w:footer="720" w:gutter="0"/>
          <w:pgNumType w:start="1"/>
          <w:cols w:space="720"/>
        </w:sectPr>
      </w:pPr>
      <w:r>
        <w:tab/>
      </w:r>
    </w:p>
    <w:p w14:paraId="3A54D2F7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45677A5E">
          <v:shape id="_x0000_i1122" type="#_x0000_t75" style="width:29.25pt;height:36.75pt" o:ole="">
            <v:imagedata r:id="rId22" o:title=""/>
          </v:shape>
          <o:OLEObject Type="Embed" ProgID="Word.Document.8" ShapeID="_x0000_i1122" DrawAspect="Content" ObjectID="_1656066003" r:id="rId23"/>
        </w:object>
      </w:r>
    </w:p>
    <w:p w14:paraId="632E30B5" w14:textId="77777777"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14:paraId="7E0F8DEE" w14:textId="77777777" w:rsidR="00F26727" w:rsidRDefault="00F26727">
      <w:pPr>
        <w:pStyle w:val="Ttulo1"/>
      </w:pPr>
      <w:bookmarkStart w:id="55" w:name="_Toc467473449"/>
      <w:bookmarkStart w:id="56" w:name="_Toc467473981"/>
      <w:bookmarkStart w:id="57" w:name="_Toc467477720"/>
      <w:bookmarkStart w:id="58" w:name="_Toc467494874"/>
      <w:bookmarkStart w:id="59" w:name="_Toc467495244"/>
      <w:bookmarkStart w:id="60" w:name="_Toc468086052"/>
      <w:r>
        <w:t xml:space="preserve">Requisitos funcionais </w:t>
      </w:r>
      <w:bookmarkEnd w:id="53"/>
      <w:r>
        <w:t>(casos de uso)</w:t>
      </w:r>
      <w:bookmarkEnd w:id="55"/>
      <w:bookmarkEnd w:id="56"/>
      <w:bookmarkEnd w:id="57"/>
      <w:bookmarkEnd w:id="58"/>
      <w:bookmarkEnd w:id="59"/>
      <w:bookmarkEnd w:id="60"/>
    </w:p>
    <w:p w14:paraId="0524823A" w14:textId="77777777" w:rsidR="00890110" w:rsidRP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[RF001] &lt;</w:t>
      </w:r>
      <w:r w:rsidRPr="00890110">
        <w:rPr>
          <w:rFonts w:ascii="Arial" w:eastAsia="Arial" w:hAnsi="Arial" w:cs="Arial"/>
          <w:b/>
          <w:sz w:val="24"/>
          <w:szCs w:val="24"/>
        </w:rPr>
        <w:t>O Sistema deve cadastrar os usuários</w:t>
      </w: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2558B63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4AB4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BDC8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cadastramento de Usuários.</w:t>
            </w:r>
          </w:p>
        </w:tc>
      </w:tr>
      <w:tr w:rsidR="00890110" w:rsidRPr="00890110" w14:paraId="5141FAB5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2F6CE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317BA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5FB53440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BDE2C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737D1" w14:textId="77777777" w:rsidR="00890110" w:rsidRPr="00890110" w:rsidRDefault="00890110" w:rsidP="00890110">
            <w:r w:rsidRPr="00890110">
              <w:t>Administrador.</w:t>
            </w:r>
          </w:p>
        </w:tc>
      </w:tr>
      <w:tr w:rsidR="00890110" w:rsidRPr="00890110" w14:paraId="1E7AEBD2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A267AC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004F5" w14:textId="77777777" w:rsidR="00890110" w:rsidRPr="00890110" w:rsidRDefault="00890110" w:rsidP="00890110">
            <w:r w:rsidRPr="00890110">
              <w:t>Um administrador deve cadastrar usuários no sistema para poder utilizá-lo.</w:t>
            </w:r>
          </w:p>
        </w:tc>
      </w:tr>
      <w:tr w:rsidR="00890110" w:rsidRPr="00890110" w14:paraId="5E46E88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B58F56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48C1FE" w14:textId="77777777" w:rsidR="00890110" w:rsidRPr="00890110" w:rsidRDefault="00890110" w:rsidP="00890110">
            <w:r w:rsidRPr="00890110">
              <w:t>Estar pré-cadastrado e autenticado no sistema.</w:t>
            </w:r>
          </w:p>
        </w:tc>
      </w:tr>
      <w:tr w:rsidR="00890110" w:rsidRPr="00890110" w14:paraId="2266347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53E9F8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3C840" w14:textId="77777777" w:rsidR="00890110" w:rsidRPr="00890110" w:rsidRDefault="00890110" w:rsidP="00890110">
            <w:r w:rsidRPr="00890110">
              <w:t>O sistema deverá pedir nova autenticação.</w:t>
            </w:r>
          </w:p>
        </w:tc>
      </w:tr>
      <w:tr w:rsidR="00890110" w:rsidRPr="00890110" w14:paraId="3B890B0F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F689D3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123507" w14:textId="77777777" w:rsidR="00890110" w:rsidRPr="00890110" w:rsidRDefault="00890110" w:rsidP="00890110">
            <w:r w:rsidRPr="00890110">
              <w:rPr>
                <w:b/>
              </w:rPr>
              <w:t>I-</w:t>
            </w:r>
            <w:proofErr w:type="spellStart"/>
            <w:r w:rsidRPr="00890110">
              <w:rPr>
                <w:b/>
              </w:rPr>
              <w:t>CadastroAdmin</w:t>
            </w:r>
            <w:proofErr w:type="spellEnd"/>
          </w:p>
        </w:tc>
      </w:tr>
      <w:tr w:rsidR="00890110" w:rsidRPr="00890110" w14:paraId="3D7DC66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7A1D29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D7826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 w:rsidRPr="00890110">
              <w:rPr>
                <w:b/>
                <w:color w:val="000000"/>
                <w:sz w:val="22"/>
                <w:szCs w:val="22"/>
              </w:rPr>
              <w:t xml:space="preserve">Entidade </w:t>
            </w:r>
            <w:r w:rsidRPr="00890110">
              <w:rPr>
                <w:b/>
                <w:sz w:val="22"/>
                <w:szCs w:val="22"/>
              </w:rPr>
              <w:t>Administrador</w:t>
            </w:r>
            <w:r w:rsidRPr="00890110">
              <w:rPr>
                <w:b/>
                <w:color w:val="000000"/>
                <w:sz w:val="22"/>
                <w:szCs w:val="22"/>
              </w:rPr>
              <w:t>:</w:t>
            </w:r>
          </w:p>
          <w:p w14:paraId="55B723DE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</w:rPr>
            </w:pPr>
            <w:r w:rsidRPr="00890110">
              <w:rPr>
                <w:color w:val="000000"/>
                <w:sz w:val="22"/>
                <w:szCs w:val="22"/>
              </w:rPr>
              <w:t>Nome: Deve possuir no má</w:t>
            </w:r>
            <w:r w:rsidRPr="00890110">
              <w:rPr>
                <w:sz w:val="22"/>
                <w:szCs w:val="22"/>
              </w:rPr>
              <w:t xml:space="preserve">ximo </w:t>
            </w:r>
            <w:r w:rsidRPr="00890110">
              <w:rPr>
                <w:color w:val="000000"/>
                <w:sz w:val="22"/>
                <w:szCs w:val="22"/>
              </w:rPr>
              <w:t>50 caracteres</w:t>
            </w:r>
          </w:p>
          <w:p w14:paraId="6DE7E239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  <w:u w:val="single"/>
              </w:rPr>
            </w:pPr>
            <w:r w:rsidRPr="00890110">
              <w:rPr>
                <w:color w:val="000000"/>
                <w:sz w:val="22"/>
                <w:szCs w:val="22"/>
              </w:rPr>
              <w:t xml:space="preserve">CPF: Deve ser um CPF válido e a entrada </w:t>
            </w:r>
            <w:r w:rsidRPr="00890110">
              <w:rPr>
                <w:sz w:val="22"/>
                <w:szCs w:val="22"/>
              </w:rPr>
              <w:t xml:space="preserve">deve </w:t>
            </w:r>
            <w:r w:rsidRPr="00890110">
              <w:rPr>
                <w:color w:val="000000"/>
                <w:sz w:val="22"/>
                <w:szCs w:val="22"/>
              </w:rPr>
              <w:t xml:space="preserve">ser feita </w:t>
            </w:r>
            <w:r w:rsidRPr="00890110">
              <w:rPr>
                <w:sz w:val="22"/>
                <w:szCs w:val="22"/>
              </w:rPr>
              <w:t>apenas com os números.</w:t>
            </w:r>
          </w:p>
          <w:p w14:paraId="73DE9818" w14:textId="77777777" w:rsidR="00890110" w:rsidRPr="00890110" w:rsidRDefault="00890110" w:rsidP="00890110"/>
        </w:tc>
      </w:tr>
      <w:tr w:rsidR="00890110" w:rsidRPr="00890110" w14:paraId="234BF02A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325197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70C95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37E93DB7" w14:textId="77777777" w:rsidR="00890110" w:rsidRPr="00890110" w:rsidRDefault="00890110" w:rsidP="00890110">
            <w:r w:rsidRPr="00890110">
              <w:t>1. Clica na opção de fazer o cadastro de usuários no sistema.</w:t>
            </w:r>
          </w:p>
          <w:p w14:paraId="09F15BEB" w14:textId="77777777" w:rsidR="00890110" w:rsidRPr="00890110" w:rsidRDefault="00890110" w:rsidP="00890110"/>
          <w:p w14:paraId="0B5FEFF6" w14:textId="77777777" w:rsidR="00890110" w:rsidRPr="00890110" w:rsidRDefault="00890110" w:rsidP="00890110">
            <w:r w:rsidRPr="00890110">
              <w:t>3. Insere seus dados e confirma.</w:t>
            </w:r>
          </w:p>
          <w:p w14:paraId="7A855C92" w14:textId="77777777" w:rsidR="00890110" w:rsidRPr="00890110" w:rsidRDefault="00890110" w:rsidP="00890110"/>
          <w:p w14:paraId="693D53AF" w14:textId="77777777" w:rsidR="00890110" w:rsidRPr="00890110" w:rsidRDefault="00890110" w:rsidP="00890110">
            <w:r w:rsidRPr="00890110">
              <w:t>6. Seleciona o tipo de usuário.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04A2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1BE96B06" w14:textId="77777777" w:rsidR="00890110" w:rsidRPr="00890110" w:rsidRDefault="00890110" w:rsidP="00890110">
            <w:r w:rsidRPr="00890110">
              <w:t>2. Apresenta os campos que precisam ser preenchidos.</w:t>
            </w:r>
          </w:p>
          <w:p w14:paraId="64BB8923" w14:textId="77777777" w:rsidR="00890110" w:rsidRPr="00890110" w:rsidRDefault="00890110" w:rsidP="00890110"/>
          <w:p w14:paraId="0988FA41" w14:textId="77777777" w:rsidR="00890110" w:rsidRPr="00890110" w:rsidRDefault="00890110" w:rsidP="00890110">
            <w:r w:rsidRPr="00890110">
              <w:t>4. Sistema confirma o cadastro.</w:t>
            </w:r>
          </w:p>
          <w:p w14:paraId="66F550B9" w14:textId="77777777" w:rsidR="00890110" w:rsidRPr="00890110" w:rsidRDefault="00890110" w:rsidP="00890110"/>
          <w:p w14:paraId="6C26C37D" w14:textId="77777777" w:rsidR="00890110" w:rsidRPr="00890110" w:rsidRDefault="00890110" w:rsidP="00890110">
            <w:r w:rsidRPr="00890110">
              <w:t>5. Apresenta os tipos de usuários.</w:t>
            </w:r>
          </w:p>
          <w:p w14:paraId="26267D09" w14:textId="77777777" w:rsidR="00890110" w:rsidRPr="00890110" w:rsidRDefault="00890110" w:rsidP="00890110"/>
          <w:p w14:paraId="2D978807" w14:textId="77777777" w:rsidR="00890110" w:rsidRPr="00890110" w:rsidRDefault="00890110" w:rsidP="00890110">
            <w:r w:rsidRPr="00890110">
              <w:t>7. Pede ao administrador para digitar sua senha.</w:t>
            </w:r>
          </w:p>
          <w:p w14:paraId="294A5281" w14:textId="77777777" w:rsidR="00890110" w:rsidRPr="00890110" w:rsidRDefault="00890110" w:rsidP="00890110">
            <w:r w:rsidRPr="00890110">
              <w:t>8. Exibe a mensagem de Usuário cadastrado.</w:t>
            </w:r>
          </w:p>
        </w:tc>
      </w:tr>
      <w:tr w:rsidR="00890110" w:rsidRPr="00890110" w14:paraId="2E970038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931CF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88EAB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60000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F4ADD95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5623984F" w14:textId="77777777" w:rsidR="00890110" w:rsidRPr="00890110" w:rsidRDefault="00890110" w:rsidP="00890110">
            <w:r w:rsidRPr="00890110">
              <w:t>2. Caso a senha seja incorreta, exibe a mensagem de “senha incorreta” e exige nova autenticação.</w:t>
            </w:r>
          </w:p>
        </w:tc>
      </w:tr>
    </w:tbl>
    <w:p w14:paraId="71F01EEF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bookmarkStart w:id="61" w:name="_z337ya" w:colFirst="0" w:colLast="0"/>
      <w:bookmarkEnd w:id="61"/>
      <w:r w:rsidRPr="00890110">
        <w:rPr>
          <w:rFonts w:ascii="Arial" w:eastAsia="Arial" w:hAnsi="Arial" w:cs="Arial"/>
          <w:b/>
          <w:sz w:val="24"/>
          <w:szCs w:val="24"/>
        </w:rPr>
        <w:t>[RF002] &lt;O Sistema deve realizar Exclusão de Usuários&gt;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5E465D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DFB8A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C967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Excluir usuários</w:t>
            </w:r>
          </w:p>
        </w:tc>
      </w:tr>
      <w:tr w:rsidR="00890110" w:rsidRPr="00890110" w14:paraId="4B0E21CC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39517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B5EBD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1DA53461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35E3B" w14:textId="77777777" w:rsidR="00890110" w:rsidRPr="00890110" w:rsidRDefault="00890110" w:rsidP="00890110">
            <w:r w:rsidRPr="00890110">
              <w:rPr>
                <w:b/>
              </w:rPr>
              <w:lastRenderedPageBreak/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B2F671" w14:textId="77777777" w:rsidR="00890110" w:rsidRPr="00890110" w:rsidRDefault="00890110" w:rsidP="00890110">
            <w:r w:rsidRPr="00890110">
              <w:t>Administrador.</w:t>
            </w:r>
          </w:p>
        </w:tc>
      </w:tr>
      <w:tr w:rsidR="00890110" w:rsidRPr="00890110" w14:paraId="005D828E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D7333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4DE36" w14:textId="77777777" w:rsidR="00890110" w:rsidRPr="00890110" w:rsidRDefault="00890110" w:rsidP="00890110">
            <w:r w:rsidRPr="00890110">
              <w:t xml:space="preserve">Um administrador </w:t>
            </w:r>
            <w:proofErr w:type="gramStart"/>
            <w:r w:rsidRPr="00890110">
              <w:t>deve Excluir</w:t>
            </w:r>
            <w:proofErr w:type="gramEnd"/>
            <w:r w:rsidRPr="00890110">
              <w:t xml:space="preserve"> um usuário do sistema.</w:t>
            </w:r>
          </w:p>
        </w:tc>
      </w:tr>
      <w:tr w:rsidR="00890110" w:rsidRPr="00890110" w14:paraId="2F983EB3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63943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F713E" w14:textId="77777777" w:rsidR="00890110" w:rsidRPr="00890110" w:rsidRDefault="00890110" w:rsidP="00890110">
            <w:r w:rsidRPr="00890110">
              <w:t>Estar autenticado no sistema</w:t>
            </w:r>
          </w:p>
        </w:tc>
      </w:tr>
      <w:tr w:rsidR="00890110" w:rsidRPr="00890110" w14:paraId="016D9E9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A376F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D986E" w14:textId="77777777" w:rsidR="00890110" w:rsidRPr="00890110" w:rsidRDefault="00890110" w:rsidP="00890110">
            <w:r w:rsidRPr="00890110">
              <w:t>O sistema deverá solicitar nova autenticação.</w:t>
            </w:r>
          </w:p>
        </w:tc>
      </w:tr>
      <w:tr w:rsidR="00890110" w:rsidRPr="00890110" w14:paraId="52D6617D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69A62C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18E358" w14:textId="77777777" w:rsidR="00890110" w:rsidRPr="00890110" w:rsidRDefault="00890110" w:rsidP="00890110">
            <w:r w:rsidRPr="00890110">
              <w:rPr>
                <w:b/>
              </w:rPr>
              <w:t>I-</w:t>
            </w:r>
            <w:proofErr w:type="spellStart"/>
            <w:r w:rsidRPr="00890110">
              <w:rPr>
                <w:b/>
              </w:rPr>
              <w:t>ExcluirUsuario</w:t>
            </w:r>
            <w:proofErr w:type="spellEnd"/>
          </w:p>
        </w:tc>
      </w:tr>
      <w:tr w:rsidR="00890110" w:rsidRPr="00890110" w14:paraId="7941F9B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66CCEF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09C1A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 xml:space="preserve">Entidade </w:t>
            </w:r>
            <w:proofErr w:type="spellStart"/>
            <w:r w:rsidRPr="00890110">
              <w:rPr>
                <w:b/>
                <w:sz w:val="22"/>
                <w:szCs w:val="22"/>
              </w:rPr>
              <w:t>Usuario</w:t>
            </w:r>
            <w:proofErr w:type="spellEnd"/>
            <w:r w:rsidRPr="00890110">
              <w:rPr>
                <w:b/>
                <w:sz w:val="22"/>
                <w:szCs w:val="22"/>
              </w:rPr>
              <w:t>:</w:t>
            </w:r>
          </w:p>
          <w:p w14:paraId="050182E4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 e já estar cadastrado no sistema.</w:t>
            </w:r>
          </w:p>
          <w:p w14:paraId="26071875" w14:textId="77777777" w:rsidR="00890110" w:rsidRPr="00890110" w:rsidRDefault="00890110" w:rsidP="00890110">
            <w:pPr>
              <w:spacing w:before="60" w:after="60"/>
              <w:ind w:left="261"/>
              <w:jc w:val="both"/>
            </w:pPr>
          </w:p>
        </w:tc>
      </w:tr>
      <w:tr w:rsidR="00890110" w:rsidRPr="00890110" w14:paraId="2671A316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170BE5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0459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14EB1710" w14:textId="77777777" w:rsidR="00890110" w:rsidRPr="00890110" w:rsidRDefault="00890110" w:rsidP="00890110">
            <w:r w:rsidRPr="00890110">
              <w:t>1. Clica na opção de Pesquisar Usuário.</w:t>
            </w:r>
          </w:p>
          <w:p w14:paraId="19E08CCB" w14:textId="77777777" w:rsidR="00890110" w:rsidRPr="00890110" w:rsidRDefault="00890110" w:rsidP="00890110"/>
          <w:p w14:paraId="56860244" w14:textId="77777777" w:rsidR="00890110" w:rsidRPr="00890110" w:rsidRDefault="00890110" w:rsidP="00890110">
            <w:r w:rsidRPr="00890110">
              <w:t>3. Seleciona usuário a ser excluído.</w:t>
            </w:r>
          </w:p>
          <w:p w14:paraId="6E11BF38" w14:textId="77777777" w:rsidR="00890110" w:rsidRPr="00890110" w:rsidRDefault="00890110" w:rsidP="00890110">
            <w:r w:rsidRPr="00890110">
              <w:t>5. Clica em excluir usuário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E1C35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5101EDA" w14:textId="77777777" w:rsidR="00890110" w:rsidRPr="00890110" w:rsidRDefault="00890110" w:rsidP="00890110">
            <w:r w:rsidRPr="00890110">
              <w:t>2. Apresenta os usuários cadastrados no sistema.</w:t>
            </w:r>
          </w:p>
          <w:p w14:paraId="767C4BC9" w14:textId="77777777" w:rsidR="00890110" w:rsidRPr="00890110" w:rsidRDefault="00890110" w:rsidP="00890110"/>
          <w:p w14:paraId="19745FDF" w14:textId="77777777" w:rsidR="00890110" w:rsidRPr="00890110" w:rsidRDefault="00890110" w:rsidP="00890110"/>
          <w:p w14:paraId="208EBF9C" w14:textId="77777777" w:rsidR="00890110" w:rsidRPr="00890110" w:rsidRDefault="00890110" w:rsidP="00890110">
            <w:r w:rsidRPr="00890110">
              <w:t>4. Sistema apresenta perfil do usuário.</w:t>
            </w:r>
          </w:p>
          <w:p w14:paraId="1F599618" w14:textId="77777777" w:rsidR="00890110" w:rsidRPr="00890110" w:rsidRDefault="00890110" w:rsidP="00890110"/>
          <w:p w14:paraId="4ADFE911" w14:textId="77777777" w:rsidR="00890110" w:rsidRPr="00890110" w:rsidRDefault="00890110" w:rsidP="00890110">
            <w:r w:rsidRPr="00890110">
              <w:t>6. Pede nova autenticação.</w:t>
            </w:r>
          </w:p>
          <w:p w14:paraId="0AFCFC8F" w14:textId="77777777" w:rsidR="00890110" w:rsidRPr="00890110" w:rsidRDefault="00890110" w:rsidP="00890110">
            <w:r w:rsidRPr="00890110">
              <w:t>7. Exibe a mensagem “Usuário Apagado”.</w:t>
            </w:r>
          </w:p>
        </w:tc>
      </w:tr>
      <w:tr w:rsidR="00890110" w:rsidRPr="00890110" w14:paraId="6431E7B7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8A521D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D1B8C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968AD3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95886A3" w14:textId="77777777" w:rsidR="00890110" w:rsidRPr="00890110" w:rsidRDefault="00890110" w:rsidP="00890110">
            <w:r w:rsidRPr="00890110">
              <w:t>1. Caso a senha seja incorreta, exibe a mensagem de “senha incorreta” e exige nova autenticação.</w:t>
            </w:r>
          </w:p>
        </w:tc>
      </w:tr>
    </w:tbl>
    <w:p w14:paraId="699342C7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[RF003] &lt;O Sistema deve cadastrar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3A04172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5AA5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1430C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cadastro de livros.</w:t>
            </w:r>
          </w:p>
        </w:tc>
      </w:tr>
      <w:tr w:rsidR="00890110" w:rsidRPr="00890110" w14:paraId="10C25D3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FB959F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7BB1E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7DE60843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7FEA5E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4EDFA1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17568BEC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7FE4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3DBDE" w14:textId="77777777" w:rsidR="00890110" w:rsidRPr="00890110" w:rsidRDefault="00890110" w:rsidP="00890110">
            <w:r w:rsidRPr="00890110">
              <w:t xml:space="preserve">Um administrador ou um Bibliotecário devem cadastrar um título no </w:t>
            </w:r>
            <w:proofErr w:type="spellStart"/>
            <w:r w:rsidRPr="00890110">
              <w:t>arcevo</w:t>
            </w:r>
            <w:proofErr w:type="spellEnd"/>
            <w:r w:rsidRPr="00890110">
              <w:t xml:space="preserve"> para que este possa ser alugado pelos alunos.</w:t>
            </w:r>
          </w:p>
        </w:tc>
      </w:tr>
      <w:tr w:rsidR="00890110" w:rsidRPr="00890110" w14:paraId="16E2EC48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42A004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1BE01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3D2C947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8F375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9B189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2F73A641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8357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88C85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HomeB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AdicionarLivros</w:t>
            </w:r>
            <w:proofErr w:type="spellEnd"/>
          </w:p>
        </w:tc>
      </w:tr>
      <w:tr w:rsidR="00890110" w:rsidRPr="00890110" w14:paraId="4D80941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DE096" w14:textId="77777777" w:rsidR="00890110" w:rsidRPr="00890110" w:rsidRDefault="00890110" w:rsidP="00890110">
            <w:r w:rsidRPr="00890110">
              <w:rPr>
                <w:b/>
              </w:rPr>
              <w:lastRenderedPageBreak/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5D8D38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24FF7610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776110B0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61CA17B6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20FC90FD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O código não é editável</w:t>
            </w:r>
          </w:p>
          <w:p w14:paraId="1452F4A8" w14:textId="77777777" w:rsidR="00890110" w:rsidRPr="00890110" w:rsidRDefault="00890110" w:rsidP="00890110"/>
        </w:tc>
      </w:tr>
      <w:tr w:rsidR="00890110" w:rsidRPr="00890110" w14:paraId="264DEA0B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E25FF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C49A35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  <w:p w14:paraId="3E5C8C51" w14:textId="77777777" w:rsidR="00890110" w:rsidRPr="00890110" w:rsidRDefault="00890110" w:rsidP="00890110">
            <w:r w:rsidRPr="00890110">
              <w:t>1. Clica na opção de fazer o cadastro do bibliotecário no sistema.</w:t>
            </w:r>
          </w:p>
          <w:p w14:paraId="7F7FC794" w14:textId="77777777" w:rsidR="00890110" w:rsidRPr="00890110" w:rsidRDefault="00890110" w:rsidP="00890110"/>
          <w:p w14:paraId="641875E5" w14:textId="77777777" w:rsidR="00890110" w:rsidRPr="00890110" w:rsidRDefault="00890110" w:rsidP="00890110">
            <w:r w:rsidRPr="00890110">
              <w:t>2. Insere seus dados e confirma.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6FB938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E2169D0" w14:textId="77777777" w:rsidR="00890110" w:rsidRPr="00890110" w:rsidRDefault="00890110" w:rsidP="00890110">
            <w:r w:rsidRPr="00890110">
              <w:t>3. Apresenta os campos que precisam ser preenchidos.</w:t>
            </w:r>
          </w:p>
          <w:p w14:paraId="12E553EA" w14:textId="77777777" w:rsidR="00890110" w:rsidRPr="00890110" w:rsidRDefault="00890110" w:rsidP="00890110"/>
          <w:p w14:paraId="02D0FB86" w14:textId="77777777" w:rsidR="00890110" w:rsidRPr="00890110" w:rsidRDefault="00890110" w:rsidP="00890110">
            <w:r w:rsidRPr="00890110">
              <w:t>5. Sistema confirma o cadastro.</w:t>
            </w:r>
          </w:p>
        </w:tc>
      </w:tr>
      <w:tr w:rsidR="00890110" w:rsidRPr="00890110" w14:paraId="30D796A9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1881D7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39D76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9F431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3E9F137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</w:tc>
      </w:tr>
    </w:tbl>
    <w:p w14:paraId="59BB9667" w14:textId="77777777" w:rsidR="00890110" w:rsidRPr="00890110" w:rsidRDefault="00890110" w:rsidP="00890110">
      <w:pPr>
        <w:rPr>
          <w:sz w:val="22"/>
          <w:szCs w:val="22"/>
        </w:rPr>
      </w:pPr>
      <w:bookmarkStart w:id="62" w:name="_3j2qqm3" w:colFirst="0" w:colLast="0"/>
      <w:bookmarkEnd w:id="62"/>
    </w:p>
    <w:p w14:paraId="0C85D26D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[RF004] &lt;O Sistema deve editar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7465E1A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E64D6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335B6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edição de livros.</w:t>
            </w:r>
          </w:p>
        </w:tc>
      </w:tr>
      <w:tr w:rsidR="00890110" w:rsidRPr="00890110" w14:paraId="5726F4B4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94E390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AD62B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4C03D2BD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86895E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5084D0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2B2CE9FC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878D2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FFA2A" w14:textId="77777777" w:rsidR="00890110" w:rsidRPr="00890110" w:rsidRDefault="00890110" w:rsidP="00890110">
            <w:r w:rsidRPr="00890110">
              <w:t>Um administrador ou um Bibliotecário devem editar os dados de um título no acervo.</w:t>
            </w:r>
          </w:p>
        </w:tc>
      </w:tr>
      <w:tr w:rsidR="00890110" w:rsidRPr="00890110" w14:paraId="6389C3C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94262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14A1A2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1B61BF1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79F47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162A4F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207EE0DD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EBA2A8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CBB257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DetalheLivro</w:t>
            </w:r>
            <w:proofErr w:type="spellEnd"/>
          </w:p>
          <w:p w14:paraId="6A858CFE" w14:textId="77777777" w:rsidR="00890110" w:rsidRPr="00890110" w:rsidRDefault="00890110" w:rsidP="00890110"/>
        </w:tc>
      </w:tr>
      <w:tr w:rsidR="00890110" w:rsidRPr="00890110" w14:paraId="03D86635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854A0A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762D9D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42C09A8E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71F60E1A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0787F775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062CE84C" w14:textId="77777777" w:rsidR="00890110" w:rsidRPr="00890110" w:rsidRDefault="00890110" w:rsidP="00890110"/>
        </w:tc>
      </w:tr>
      <w:tr w:rsidR="00890110" w:rsidRPr="00890110" w14:paraId="3B5900D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D5B461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75BEC2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14240A4C" w14:textId="77777777" w:rsidR="00890110" w:rsidRPr="00890110" w:rsidRDefault="00890110" w:rsidP="00890110">
            <w:r w:rsidRPr="00890110">
              <w:t>1. Clica na opção consulta ao acervo.</w:t>
            </w:r>
          </w:p>
          <w:p w14:paraId="45ABB5B7" w14:textId="77777777" w:rsidR="00890110" w:rsidRPr="00890110" w:rsidRDefault="00890110" w:rsidP="00890110"/>
          <w:p w14:paraId="6766F87B" w14:textId="77777777" w:rsidR="00890110" w:rsidRPr="00890110" w:rsidRDefault="00890110" w:rsidP="00890110">
            <w:r w:rsidRPr="00890110">
              <w:t>3. Escolhe o livro.</w:t>
            </w:r>
          </w:p>
          <w:p w14:paraId="74578011" w14:textId="77777777" w:rsidR="00890110" w:rsidRPr="00890110" w:rsidRDefault="00890110" w:rsidP="00890110"/>
          <w:p w14:paraId="5BD8EFE7" w14:textId="77777777" w:rsidR="00890110" w:rsidRPr="00890110" w:rsidRDefault="00890110" w:rsidP="00890110">
            <w:r w:rsidRPr="00890110">
              <w:t>5. Clica em editar.</w:t>
            </w:r>
          </w:p>
          <w:p w14:paraId="2C786821" w14:textId="77777777" w:rsidR="00890110" w:rsidRPr="00890110" w:rsidRDefault="00890110" w:rsidP="00890110"/>
          <w:p w14:paraId="223F9374" w14:textId="77777777" w:rsidR="00890110" w:rsidRPr="00890110" w:rsidRDefault="00890110" w:rsidP="00890110">
            <w:r w:rsidRPr="00890110">
              <w:t>7. Insere os dados e salva.</w:t>
            </w:r>
          </w:p>
          <w:p w14:paraId="7C089E55" w14:textId="77777777" w:rsidR="00890110" w:rsidRPr="00890110" w:rsidRDefault="00890110" w:rsidP="00890110"/>
          <w:p w14:paraId="71AF10DF" w14:textId="77777777" w:rsidR="00890110" w:rsidRPr="00890110" w:rsidRDefault="00890110" w:rsidP="00890110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72DB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E121601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26E3119C" w14:textId="77777777" w:rsidR="00890110" w:rsidRPr="00890110" w:rsidRDefault="00890110" w:rsidP="00890110"/>
          <w:p w14:paraId="70276110" w14:textId="77777777" w:rsidR="00890110" w:rsidRPr="00890110" w:rsidRDefault="00890110" w:rsidP="00890110">
            <w:r w:rsidRPr="00890110">
              <w:t>4. Mostra a tela de detalhes do livro.</w:t>
            </w:r>
          </w:p>
          <w:p w14:paraId="31C3A963" w14:textId="77777777" w:rsidR="00890110" w:rsidRPr="00890110" w:rsidRDefault="00890110" w:rsidP="00890110"/>
          <w:p w14:paraId="3A45F722" w14:textId="77777777" w:rsidR="00890110" w:rsidRPr="00890110" w:rsidRDefault="00890110" w:rsidP="00890110">
            <w:r w:rsidRPr="00890110">
              <w:t>6. Apresenta os campos pra edição.</w:t>
            </w:r>
          </w:p>
          <w:p w14:paraId="2926A7B9" w14:textId="77777777" w:rsidR="00890110" w:rsidRPr="00890110" w:rsidRDefault="00890110" w:rsidP="00890110"/>
          <w:p w14:paraId="4AFD2BEA" w14:textId="77777777" w:rsidR="00890110" w:rsidRPr="00890110" w:rsidRDefault="00890110" w:rsidP="00890110">
            <w:r w:rsidRPr="00890110">
              <w:t>8. Exige autenticação.</w:t>
            </w:r>
          </w:p>
          <w:p w14:paraId="6D8A8353" w14:textId="77777777" w:rsidR="00890110" w:rsidRPr="00890110" w:rsidRDefault="00890110" w:rsidP="00890110"/>
          <w:p w14:paraId="75DD06C1" w14:textId="77777777" w:rsidR="00890110" w:rsidRPr="00890110" w:rsidRDefault="00890110" w:rsidP="00890110">
            <w:r w:rsidRPr="00890110">
              <w:t>10. Mostra a mensagem: “Título alterado”.</w:t>
            </w:r>
          </w:p>
        </w:tc>
      </w:tr>
      <w:tr w:rsidR="00890110" w:rsidRPr="00890110" w14:paraId="266DBB8E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821324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254083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28EC22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DF7A8A6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110DA90C" w14:textId="77777777" w:rsidR="00890110" w:rsidRPr="00890110" w:rsidRDefault="00890110" w:rsidP="00890110"/>
          <w:p w14:paraId="541AE270" w14:textId="77777777" w:rsidR="00890110" w:rsidRPr="00890110" w:rsidRDefault="00890110" w:rsidP="00890110">
            <w:r w:rsidRPr="00890110">
              <w:t>2. Caso a senha seja inválida, mostra a mensagem de “senha inválida”.</w:t>
            </w:r>
          </w:p>
        </w:tc>
      </w:tr>
    </w:tbl>
    <w:p w14:paraId="5AC0FA65" w14:textId="77777777" w:rsidR="00890110" w:rsidRPr="00890110" w:rsidRDefault="00890110" w:rsidP="00890110">
      <w:pPr>
        <w:rPr>
          <w:sz w:val="22"/>
          <w:szCs w:val="22"/>
        </w:rPr>
      </w:pPr>
    </w:p>
    <w:p w14:paraId="3852DD4B" w14:textId="77777777" w:rsidR="00890110" w:rsidRPr="00890110" w:rsidRDefault="00890110" w:rsidP="00890110">
      <w:pPr>
        <w:rPr>
          <w:sz w:val="22"/>
          <w:szCs w:val="22"/>
        </w:rPr>
      </w:pPr>
    </w:p>
    <w:p w14:paraId="5E004F9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[RF004] &lt;O Sistema deve excluir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BCD5F6B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FA9A1E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73C3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exclusão de livros.</w:t>
            </w:r>
          </w:p>
        </w:tc>
      </w:tr>
      <w:tr w:rsidR="00890110" w:rsidRPr="00890110" w14:paraId="55872890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2857A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791F4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1A81373C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2BFDDF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B71A85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1E7A667A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30C73F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589C8B" w14:textId="77777777" w:rsidR="00890110" w:rsidRPr="00890110" w:rsidRDefault="00890110" w:rsidP="00890110">
            <w:r w:rsidRPr="00890110">
              <w:t>Um administrador ou um Bibliotecário devem excluir um título do acervo.</w:t>
            </w:r>
          </w:p>
        </w:tc>
      </w:tr>
      <w:tr w:rsidR="00890110" w:rsidRPr="00890110" w14:paraId="06975A0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A1209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52DA8D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1FA8009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6542F6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C6CCB5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19972718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C5E1C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2FED6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DetalheLivro</w:t>
            </w:r>
            <w:proofErr w:type="spellEnd"/>
          </w:p>
        </w:tc>
      </w:tr>
      <w:tr w:rsidR="00890110" w:rsidRPr="00890110" w14:paraId="6EA34B7B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C384E8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CE932C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00F0BF21" w14:textId="77777777" w:rsidR="00890110" w:rsidRPr="00890110" w:rsidRDefault="00890110" w:rsidP="00890110">
            <w:r w:rsidRPr="00890110">
              <w:t>1. Clica na opção consulta ao acervo.</w:t>
            </w:r>
          </w:p>
          <w:p w14:paraId="2EE0F4AF" w14:textId="77777777" w:rsidR="00890110" w:rsidRPr="00890110" w:rsidRDefault="00890110" w:rsidP="00890110"/>
          <w:p w14:paraId="0717B10D" w14:textId="77777777" w:rsidR="00890110" w:rsidRPr="00890110" w:rsidRDefault="00890110" w:rsidP="00890110">
            <w:r w:rsidRPr="00890110">
              <w:t>3. Escolhe o livro.</w:t>
            </w:r>
          </w:p>
          <w:p w14:paraId="32EFE5AD" w14:textId="77777777" w:rsidR="00890110" w:rsidRPr="00890110" w:rsidRDefault="00890110" w:rsidP="00890110"/>
          <w:p w14:paraId="384AE48B" w14:textId="77777777" w:rsidR="00890110" w:rsidRPr="00890110" w:rsidRDefault="00890110" w:rsidP="00890110">
            <w:r w:rsidRPr="00890110">
              <w:t>5. Clica em excluir.</w:t>
            </w:r>
          </w:p>
          <w:p w14:paraId="2C2E7DA7" w14:textId="77777777" w:rsidR="00890110" w:rsidRPr="00890110" w:rsidRDefault="00890110" w:rsidP="00890110"/>
          <w:p w14:paraId="0E97470A" w14:textId="77777777" w:rsidR="00890110" w:rsidRPr="00890110" w:rsidRDefault="00890110" w:rsidP="00890110">
            <w:r w:rsidRPr="00890110">
              <w:t>7. Clica em sim.</w:t>
            </w:r>
          </w:p>
          <w:p w14:paraId="5C8CF62A" w14:textId="77777777" w:rsidR="00890110" w:rsidRPr="00890110" w:rsidRDefault="00890110" w:rsidP="00890110"/>
          <w:p w14:paraId="26CC978E" w14:textId="77777777" w:rsidR="00890110" w:rsidRPr="00890110" w:rsidRDefault="00890110" w:rsidP="00890110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EE473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EEEDCA8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1C93DA72" w14:textId="77777777" w:rsidR="00890110" w:rsidRPr="00890110" w:rsidRDefault="00890110" w:rsidP="00890110"/>
          <w:p w14:paraId="6F3010D7" w14:textId="77777777" w:rsidR="00890110" w:rsidRPr="00890110" w:rsidRDefault="00890110" w:rsidP="00890110">
            <w:r w:rsidRPr="00890110">
              <w:t>4. Mostra a tela de detalhes do livro.</w:t>
            </w:r>
          </w:p>
          <w:p w14:paraId="2203089C" w14:textId="77777777" w:rsidR="00890110" w:rsidRPr="00890110" w:rsidRDefault="00890110" w:rsidP="00890110"/>
          <w:p w14:paraId="696E0FED" w14:textId="77777777" w:rsidR="00890110" w:rsidRPr="00890110" w:rsidRDefault="00890110" w:rsidP="00890110">
            <w:r w:rsidRPr="00890110">
              <w:t>6. Pergunta: “Tem certeza que deseja excluir o título do sistema definitivamente?”.</w:t>
            </w:r>
          </w:p>
          <w:p w14:paraId="3E65ED56" w14:textId="77777777" w:rsidR="00890110" w:rsidRPr="00890110" w:rsidRDefault="00890110" w:rsidP="00890110"/>
          <w:p w14:paraId="674EC7D8" w14:textId="77777777" w:rsidR="00890110" w:rsidRPr="00890110" w:rsidRDefault="00890110" w:rsidP="00890110">
            <w:r w:rsidRPr="00890110">
              <w:t>8. Exige autenticação.</w:t>
            </w:r>
          </w:p>
          <w:p w14:paraId="54558DDF" w14:textId="77777777" w:rsidR="00890110" w:rsidRPr="00890110" w:rsidRDefault="00890110" w:rsidP="00890110"/>
          <w:p w14:paraId="71308D22" w14:textId="77777777" w:rsidR="00890110" w:rsidRPr="00890110" w:rsidRDefault="00890110" w:rsidP="00890110">
            <w:r w:rsidRPr="00890110">
              <w:t>10. Mostra a mensagem: “Título alterado”.</w:t>
            </w:r>
          </w:p>
        </w:tc>
      </w:tr>
      <w:tr w:rsidR="00890110" w:rsidRPr="00890110" w14:paraId="158BB8EF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3B0E3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F5AA0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89169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E34EB09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5F29A7FC" w14:textId="77777777" w:rsidR="00890110" w:rsidRPr="00890110" w:rsidRDefault="00890110" w:rsidP="00890110"/>
          <w:p w14:paraId="5C1E6814" w14:textId="77777777" w:rsidR="00890110" w:rsidRPr="00890110" w:rsidRDefault="00890110" w:rsidP="00890110">
            <w:r w:rsidRPr="00890110">
              <w:t>2. Caso a senha seja inválida, mostra a mensagem de “senha inválida”.</w:t>
            </w:r>
          </w:p>
        </w:tc>
      </w:tr>
    </w:tbl>
    <w:p w14:paraId="2C42715B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[RF005] &lt;O Sistema deve permitir a consulta do acervo&gt;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9D03A15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3834F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D1199B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consulta do acervo.</w:t>
            </w:r>
          </w:p>
        </w:tc>
      </w:tr>
      <w:tr w:rsidR="00890110" w:rsidRPr="00890110" w14:paraId="415AF10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10B53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C44DF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2C0BD2C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DEA251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5DD68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78BA6578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A1B04C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F5408E" w14:textId="77777777" w:rsidR="00890110" w:rsidRPr="00890110" w:rsidRDefault="00890110" w:rsidP="00890110">
            <w:r w:rsidRPr="00890110">
              <w:t>Realiza a consulta dos títulos cadastrados no sistema.</w:t>
            </w:r>
          </w:p>
        </w:tc>
      </w:tr>
      <w:tr w:rsidR="00890110" w:rsidRPr="00890110" w14:paraId="68DE35AD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39D4A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45DA8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530A43B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BE219D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1C4FDD" w14:textId="77777777" w:rsidR="00890110" w:rsidRPr="00890110" w:rsidRDefault="00890110" w:rsidP="00890110"/>
        </w:tc>
      </w:tr>
      <w:tr w:rsidR="00890110" w:rsidRPr="00890110" w14:paraId="61C4C092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194832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37B0F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</w:p>
        </w:tc>
      </w:tr>
      <w:tr w:rsidR="00890110" w:rsidRPr="00890110" w14:paraId="7BBB77DD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1C7DE0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5D63C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34C8B029" w14:textId="77777777" w:rsidR="00890110" w:rsidRPr="00890110" w:rsidRDefault="00890110" w:rsidP="00890110">
            <w:r w:rsidRPr="00890110">
              <w:t>1. Clica na opção consulta ao acervo.</w:t>
            </w:r>
          </w:p>
          <w:p w14:paraId="121AF21C" w14:textId="77777777" w:rsidR="00890110" w:rsidRPr="00890110" w:rsidRDefault="00890110" w:rsidP="00890110"/>
          <w:p w14:paraId="2EC6CE27" w14:textId="77777777" w:rsidR="00890110" w:rsidRPr="00890110" w:rsidRDefault="00890110" w:rsidP="00890110"/>
          <w:p w14:paraId="1BDF6791" w14:textId="77777777" w:rsidR="00890110" w:rsidRPr="00890110" w:rsidRDefault="00890110" w:rsidP="00890110">
            <w:r w:rsidRPr="00890110">
              <w:t>3. Pesquisa pelo nome do título.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DE6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E24B5CA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215ECBD8" w14:textId="77777777" w:rsidR="00890110" w:rsidRPr="00890110" w:rsidRDefault="00890110" w:rsidP="00890110"/>
          <w:p w14:paraId="4CBEDF8E" w14:textId="77777777" w:rsidR="00890110" w:rsidRPr="00890110" w:rsidRDefault="00890110" w:rsidP="00890110">
            <w:r w:rsidRPr="00890110">
              <w:t>4. Mostra os títulos referentes à pesquisa.</w:t>
            </w:r>
          </w:p>
          <w:p w14:paraId="51932C5E" w14:textId="77777777" w:rsidR="00890110" w:rsidRPr="00890110" w:rsidRDefault="00890110" w:rsidP="00890110"/>
          <w:p w14:paraId="1619ED90" w14:textId="77777777" w:rsidR="00890110" w:rsidRPr="00890110" w:rsidRDefault="00890110" w:rsidP="00890110"/>
        </w:tc>
      </w:tr>
      <w:tr w:rsidR="00890110" w:rsidRPr="00890110" w14:paraId="39D6079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F24F38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D613F4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82DBD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C8F8B0B" w14:textId="77777777" w:rsidR="00890110" w:rsidRPr="00890110" w:rsidRDefault="00890110" w:rsidP="00890110">
            <w:r w:rsidRPr="00890110">
              <w:t>1. Caso não exista o título pesquisado, deve retornar a mensagem “Título não cadastrado”, e mostra opções com nome semelhantes.</w:t>
            </w:r>
          </w:p>
        </w:tc>
      </w:tr>
    </w:tbl>
    <w:p w14:paraId="62EE7A48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[RF006] &lt;Autorizar empréstimos reservados&gt;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4ED3E3A8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D6061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50D81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Autoriza os empréstimos reservados.</w:t>
            </w:r>
          </w:p>
        </w:tc>
      </w:tr>
      <w:tr w:rsidR="00890110" w:rsidRPr="00890110" w14:paraId="2498772B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D17D0C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7071B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64EA607B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2076BB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7789B2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3C8835E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44154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CAE38C" w14:textId="77777777" w:rsidR="00890110" w:rsidRPr="00890110" w:rsidRDefault="00890110" w:rsidP="00890110">
            <w:r w:rsidRPr="00890110">
              <w:t>Autoriza os empréstimos reservados pelos alunos.</w:t>
            </w:r>
          </w:p>
        </w:tc>
      </w:tr>
      <w:tr w:rsidR="00890110" w:rsidRPr="00890110" w14:paraId="0C36DB6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886956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3DDC3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4EEB60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8B4CE4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19E33" w14:textId="77777777" w:rsidR="00890110" w:rsidRPr="00890110" w:rsidRDefault="00890110" w:rsidP="00890110"/>
        </w:tc>
      </w:tr>
      <w:tr w:rsidR="00890110" w:rsidRPr="00890110" w14:paraId="4C818420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CB4BBE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25A03F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AutorizarFindAluno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AutorizarB</w:t>
            </w:r>
            <w:proofErr w:type="spellEnd"/>
          </w:p>
        </w:tc>
      </w:tr>
      <w:tr w:rsidR="00890110" w:rsidRPr="00890110" w14:paraId="2826804C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B6A767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0E3D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7D71D5F8" w14:textId="77777777" w:rsidR="00890110" w:rsidRPr="00890110" w:rsidRDefault="00890110" w:rsidP="00890110">
            <w:r w:rsidRPr="00890110">
              <w:t>1. Clica na opção Autorizar Empréstimos.</w:t>
            </w:r>
          </w:p>
          <w:p w14:paraId="132A78A4" w14:textId="77777777" w:rsidR="00890110" w:rsidRPr="00890110" w:rsidRDefault="00890110" w:rsidP="00890110"/>
          <w:p w14:paraId="5F62F4A2" w14:textId="77777777" w:rsidR="00890110" w:rsidRPr="00890110" w:rsidRDefault="00890110" w:rsidP="00890110">
            <w:r w:rsidRPr="00890110">
              <w:t>3. Clica na reserva desejada.</w:t>
            </w:r>
          </w:p>
          <w:p w14:paraId="724FC882" w14:textId="77777777" w:rsidR="00890110" w:rsidRPr="00890110" w:rsidRDefault="00890110" w:rsidP="00890110"/>
          <w:p w14:paraId="79CC2560" w14:textId="77777777" w:rsidR="00890110" w:rsidRPr="00890110" w:rsidRDefault="00890110" w:rsidP="00890110">
            <w:r w:rsidRPr="00890110">
              <w:t>5. Clica em autorizar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2C159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75803557" w14:textId="77777777" w:rsidR="00890110" w:rsidRPr="00890110" w:rsidRDefault="00890110" w:rsidP="00890110">
            <w:r w:rsidRPr="00890110">
              <w:t>2. Apresenta a tela com todos os pedidos de reserva.</w:t>
            </w:r>
          </w:p>
          <w:p w14:paraId="528B4BC8" w14:textId="77777777" w:rsidR="00890110" w:rsidRPr="00890110" w:rsidRDefault="00890110" w:rsidP="00890110"/>
          <w:p w14:paraId="44E71731" w14:textId="77777777" w:rsidR="00890110" w:rsidRPr="00890110" w:rsidRDefault="00890110" w:rsidP="00890110"/>
          <w:p w14:paraId="70717CFA" w14:textId="77777777" w:rsidR="00890110" w:rsidRPr="00890110" w:rsidRDefault="00890110" w:rsidP="00890110">
            <w:r w:rsidRPr="00890110">
              <w:t>4. Mostra os títulos referentes à reserva feita pelo aluno.</w:t>
            </w:r>
          </w:p>
          <w:p w14:paraId="4CD47C47" w14:textId="77777777" w:rsidR="00890110" w:rsidRPr="00890110" w:rsidRDefault="00890110" w:rsidP="00890110"/>
          <w:p w14:paraId="0EB09A92" w14:textId="77777777" w:rsidR="00890110" w:rsidRPr="00890110" w:rsidRDefault="00890110" w:rsidP="00890110"/>
        </w:tc>
      </w:tr>
      <w:tr w:rsidR="00890110" w:rsidRPr="00890110" w14:paraId="344168E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14B25B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B4996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12FB5A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C629BD8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[RF007] &lt;Visualizar os empréstimos em atraso&gt;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02B13BE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01883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007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331D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Consulta os empréstimos atrasados.</w:t>
            </w:r>
          </w:p>
        </w:tc>
      </w:tr>
      <w:tr w:rsidR="00890110" w:rsidRPr="00890110" w14:paraId="163A006D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A11A51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7B7B67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2D26CAFE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2F1F8D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A48C8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6B51B786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63DC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DBEE8" w14:textId="77777777" w:rsidR="00890110" w:rsidRPr="00890110" w:rsidRDefault="00890110" w:rsidP="00890110">
            <w:r w:rsidRPr="00890110">
              <w:t>Visualiza os empréstimos em atraso.</w:t>
            </w:r>
          </w:p>
        </w:tc>
      </w:tr>
      <w:tr w:rsidR="00890110" w:rsidRPr="00890110" w14:paraId="46C2AC98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A8970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776DF8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00DF7EA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641378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4BAAAC" w14:textId="77777777" w:rsidR="00890110" w:rsidRPr="00890110" w:rsidRDefault="00890110" w:rsidP="00890110"/>
        </w:tc>
      </w:tr>
      <w:tr w:rsidR="00890110" w:rsidRPr="00890110" w14:paraId="2C72775F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0A6AF1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561B7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HomeB</w:t>
            </w:r>
            <w:proofErr w:type="spellEnd"/>
          </w:p>
        </w:tc>
      </w:tr>
      <w:tr w:rsidR="00890110" w:rsidRPr="00890110" w14:paraId="4BADA12A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5A370D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EC8C3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3A68AEEA" w14:textId="77777777" w:rsidR="00890110" w:rsidRPr="00890110" w:rsidRDefault="00890110" w:rsidP="00890110">
            <w:r w:rsidRPr="00890110">
              <w:t xml:space="preserve">1. Clica na </w:t>
            </w:r>
            <w:proofErr w:type="gramStart"/>
            <w:r w:rsidRPr="00890110">
              <w:t>opção Ver</w:t>
            </w:r>
            <w:proofErr w:type="gramEnd"/>
            <w:r w:rsidRPr="00890110">
              <w:t xml:space="preserve"> atrasos.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B2B2F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1084A4A9" w14:textId="77777777" w:rsidR="00890110" w:rsidRPr="00890110" w:rsidRDefault="00890110" w:rsidP="00890110">
            <w:r w:rsidRPr="00890110">
              <w:t>2. Apresenta uma janela com todos os empréstimos em atraso.</w:t>
            </w:r>
          </w:p>
        </w:tc>
      </w:tr>
      <w:tr w:rsidR="00890110" w:rsidRPr="00890110" w14:paraId="228622C2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CA3D2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F587C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66CAFE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0EF0249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[RF008] &lt;Bate-papo&gt;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4C6BE7F0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B8DD4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0E6CA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Troca mensagens entre usuários.</w:t>
            </w:r>
          </w:p>
        </w:tc>
      </w:tr>
      <w:tr w:rsidR="00890110" w:rsidRPr="00890110" w14:paraId="1406F0A7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ADB9C7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BCEE18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660E544A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AF9A7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586457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707FFEE4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C4904B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07F49" w14:textId="77777777" w:rsidR="00890110" w:rsidRPr="00890110" w:rsidRDefault="00890110" w:rsidP="00890110">
            <w:r w:rsidRPr="00890110">
              <w:t>Responde às perguntas, ou inicia uma conversa.</w:t>
            </w:r>
          </w:p>
        </w:tc>
      </w:tr>
      <w:tr w:rsidR="00890110" w:rsidRPr="00890110" w14:paraId="70B20DEB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6255D4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83A086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3E41AA6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CCD705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1D553" w14:textId="77777777" w:rsidR="00890110" w:rsidRPr="00890110" w:rsidRDefault="00890110" w:rsidP="00890110"/>
        </w:tc>
      </w:tr>
      <w:tr w:rsidR="00890110" w:rsidRPr="00890110" w14:paraId="1803810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2A4F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F0052E" w14:textId="77777777" w:rsidR="00890110" w:rsidRPr="00890110" w:rsidRDefault="00890110" w:rsidP="00890110">
            <w:r w:rsidRPr="00890110">
              <w:rPr>
                <w:b/>
              </w:rPr>
              <w:t xml:space="preserve"> I-Chat</w:t>
            </w:r>
          </w:p>
        </w:tc>
      </w:tr>
      <w:tr w:rsidR="00890110" w:rsidRPr="00890110" w14:paraId="08A071F9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793EFC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721CC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03C76A05" w14:textId="77777777" w:rsidR="00890110" w:rsidRPr="00890110" w:rsidRDefault="00890110" w:rsidP="00890110">
            <w:r w:rsidRPr="00890110">
              <w:t>1. Responder aos Alunos</w:t>
            </w:r>
          </w:p>
          <w:p w14:paraId="143B063B" w14:textId="77777777" w:rsidR="00890110" w:rsidRPr="00890110" w:rsidRDefault="00890110" w:rsidP="00890110"/>
          <w:p w14:paraId="376AB2B1" w14:textId="77777777" w:rsidR="00890110" w:rsidRPr="00890110" w:rsidRDefault="00890110" w:rsidP="00890110">
            <w:r w:rsidRPr="00890110">
              <w:t>3. Clica na conversa desejada.</w:t>
            </w:r>
          </w:p>
          <w:p w14:paraId="1355FF0E" w14:textId="77777777" w:rsidR="00890110" w:rsidRPr="00890110" w:rsidRDefault="00890110" w:rsidP="00890110"/>
          <w:p w14:paraId="65266BE3" w14:textId="77777777" w:rsidR="00890110" w:rsidRPr="00890110" w:rsidRDefault="00890110" w:rsidP="00890110">
            <w:r w:rsidRPr="00890110">
              <w:t>5. Escreve uma mensagem.</w:t>
            </w:r>
          </w:p>
          <w:p w14:paraId="0E05DF53" w14:textId="77777777" w:rsidR="00890110" w:rsidRPr="00890110" w:rsidRDefault="00890110" w:rsidP="00890110">
            <w:r w:rsidRPr="00890110">
              <w:t>6. Envia a mensagem.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55304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92A8F7A" w14:textId="77777777" w:rsidR="00890110" w:rsidRPr="00890110" w:rsidRDefault="00890110" w:rsidP="00890110">
            <w:r w:rsidRPr="00890110">
              <w:t>2. Apresenta a tela com todas as mensagens recebidas.</w:t>
            </w:r>
          </w:p>
          <w:p w14:paraId="20CF1A2F" w14:textId="77777777" w:rsidR="00890110" w:rsidRPr="00890110" w:rsidRDefault="00890110" w:rsidP="00890110"/>
          <w:p w14:paraId="442C2EE7" w14:textId="77777777" w:rsidR="00890110" w:rsidRPr="00890110" w:rsidRDefault="00890110" w:rsidP="00890110">
            <w:r w:rsidRPr="00890110">
              <w:t>4. Mostra o conteúdo da conversa com o aluno.</w:t>
            </w:r>
          </w:p>
          <w:p w14:paraId="6E1025BD" w14:textId="77777777" w:rsidR="00890110" w:rsidRPr="00890110" w:rsidRDefault="00890110" w:rsidP="00890110"/>
          <w:p w14:paraId="7C84AAFC" w14:textId="77777777" w:rsidR="00890110" w:rsidRPr="00890110" w:rsidRDefault="00890110" w:rsidP="00890110"/>
        </w:tc>
      </w:tr>
      <w:tr w:rsidR="00890110" w:rsidRPr="00890110" w14:paraId="069FF751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410AA4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41FD5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18CB6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1DF7FB2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[RF009] &lt;Visualizar todos empréstimos&gt;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3D7C6BD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29C0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009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822D0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Visualizar todos empréstimos</w:t>
            </w:r>
          </w:p>
        </w:tc>
      </w:tr>
      <w:tr w:rsidR="00890110" w:rsidRPr="00890110" w14:paraId="4D849245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1EE9F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6C2999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2E73A2F2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EC4A0A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E14DD5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62B1A8E3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EEB1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CDAEA3" w14:textId="77777777" w:rsidR="00890110" w:rsidRPr="00890110" w:rsidRDefault="00890110" w:rsidP="00890110">
            <w:r w:rsidRPr="00890110">
              <w:t>Visualiza os empréstimos realizado pelos alunos.</w:t>
            </w:r>
          </w:p>
        </w:tc>
      </w:tr>
      <w:tr w:rsidR="00890110" w:rsidRPr="00890110" w14:paraId="3144E37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8E81A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DD0CE7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5BB22DC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D83011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B8C71B" w14:textId="77777777" w:rsidR="00890110" w:rsidRPr="00890110" w:rsidRDefault="00890110" w:rsidP="00890110"/>
        </w:tc>
      </w:tr>
      <w:tr w:rsidR="00890110" w:rsidRPr="00890110" w14:paraId="42CF3989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539C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F63154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AutorizarB</w:t>
            </w:r>
            <w:proofErr w:type="spellEnd"/>
          </w:p>
        </w:tc>
      </w:tr>
      <w:tr w:rsidR="00890110" w:rsidRPr="00890110" w14:paraId="081ACB78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DF0454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5CFE6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39F58C09" w14:textId="77777777" w:rsidR="00890110" w:rsidRPr="00890110" w:rsidRDefault="00890110" w:rsidP="00890110">
            <w:r w:rsidRPr="00890110">
              <w:t>1. Clica no menu sanduiche</w:t>
            </w:r>
          </w:p>
          <w:p w14:paraId="1C0A1B2D" w14:textId="77777777" w:rsidR="00890110" w:rsidRPr="00890110" w:rsidRDefault="00890110" w:rsidP="00890110"/>
          <w:p w14:paraId="4AC14206" w14:textId="77777777" w:rsidR="00890110" w:rsidRPr="00890110" w:rsidRDefault="00890110" w:rsidP="00890110">
            <w:r w:rsidRPr="00890110">
              <w:t>3. Clica na opção Empréstimos.</w:t>
            </w:r>
          </w:p>
          <w:p w14:paraId="730EAE41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3FD7C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D465B0A" w14:textId="77777777" w:rsidR="00890110" w:rsidRPr="00890110" w:rsidRDefault="00890110" w:rsidP="00890110">
            <w:r w:rsidRPr="00890110">
              <w:t>2. Apresenta os itens de menu.</w:t>
            </w:r>
          </w:p>
          <w:p w14:paraId="1F1F75BD" w14:textId="77777777" w:rsidR="00890110" w:rsidRPr="00890110" w:rsidRDefault="00890110" w:rsidP="00890110"/>
          <w:p w14:paraId="14F484BE" w14:textId="77777777" w:rsidR="00890110" w:rsidRPr="00890110" w:rsidRDefault="00890110" w:rsidP="00890110"/>
          <w:p w14:paraId="03951F87" w14:textId="77777777" w:rsidR="00890110" w:rsidRPr="00890110" w:rsidRDefault="00890110" w:rsidP="00890110">
            <w:r w:rsidRPr="00890110">
              <w:t>4. Mostra todos os empréstimos realizados.</w:t>
            </w:r>
          </w:p>
          <w:p w14:paraId="0AE741DB" w14:textId="77777777" w:rsidR="00890110" w:rsidRPr="00890110" w:rsidRDefault="00890110" w:rsidP="00890110"/>
          <w:p w14:paraId="64D630CB" w14:textId="77777777" w:rsidR="00890110" w:rsidRPr="00890110" w:rsidRDefault="00890110" w:rsidP="00890110"/>
        </w:tc>
      </w:tr>
      <w:tr w:rsidR="00890110" w:rsidRPr="00890110" w14:paraId="1A678FE8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FC6768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17A5B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3D72BD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  <w:tr w:rsidR="00890110" w:rsidRPr="00890110" w14:paraId="2529A4B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08898E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1D0FE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B9A42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9A149BD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[RF010] &lt;</w:t>
      </w:r>
      <w:proofErr w:type="spellStart"/>
      <w:r w:rsidRPr="00890110">
        <w:rPr>
          <w:rFonts w:ascii="Arial" w:eastAsia="Arial" w:hAnsi="Arial" w:cs="Arial"/>
          <w:b/>
          <w:sz w:val="24"/>
          <w:szCs w:val="24"/>
        </w:rPr>
        <w:t>Visualisar</w:t>
      </w:r>
      <w:proofErr w:type="spellEnd"/>
      <w:r w:rsidRPr="00890110">
        <w:rPr>
          <w:rFonts w:ascii="Arial" w:eastAsia="Arial" w:hAnsi="Arial" w:cs="Arial"/>
          <w:b/>
          <w:sz w:val="24"/>
          <w:szCs w:val="24"/>
        </w:rPr>
        <w:t xml:space="preserve"> Lista de alunos ativos&gt;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2BD6CB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96AD27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010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7D94A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Visualiza lista de alunos ativos</w:t>
            </w:r>
          </w:p>
        </w:tc>
      </w:tr>
      <w:tr w:rsidR="00890110" w:rsidRPr="00890110" w14:paraId="2E5389D3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0876B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7CCAA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166E988F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DB24FD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6E6BC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2980F440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DF6CC2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C1AE8" w14:textId="77777777" w:rsidR="00890110" w:rsidRPr="00890110" w:rsidRDefault="00890110" w:rsidP="00890110">
            <w:r w:rsidRPr="00890110">
              <w:t>Visualiza a lista de alunos ativos, separados por turmas.</w:t>
            </w:r>
          </w:p>
        </w:tc>
      </w:tr>
      <w:tr w:rsidR="00890110" w:rsidRPr="00890110" w14:paraId="6CF338C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6F70B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E038E4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07D71A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D5FBBD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76C96" w14:textId="77777777" w:rsidR="00890110" w:rsidRPr="00890110" w:rsidRDefault="00890110" w:rsidP="00890110"/>
        </w:tc>
      </w:tr>
      <w:tr w:rsidR="00890110" w:rsidRPr="00890110" w14:paraId="2E865255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7F3371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57354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 xml:space="preserve">, </w:t>
            </w:r>
            <w:proofErr w:type="spellStart"/>
            <w:r w:rsidRPr="00890110">
              <w:rPr>
                <w:b/>
              </w:rPr>
              <w:t>I-Alunos</w:t>
            </w:r>
            <w:proofErr w:type="spellEnd"/>
          </w:p>
        </w:tc>
      </w:tr>
      <w:tr w:rsidR="00890110" w:rsidRPr="00890110" w14:paraId="3C67B792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1412C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FE1AF7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215D3173" w14:textId="77777777" w:rsidR="00890110" w:rsidRPr="00890110" w:rsidRDefault="00890110" w:rsidP="00890110">
            <w:r w:rsidRPr="00890110">
              <w:t>1. Clica no menu sanduiche</w:t>
            </w:r>
          </w:p>
          <w:p w14:paraId="0F3ED9B4" w14:textId="77777777" w:rsidR="00890110" w:rsidRPr="00890110" w:rsidRDefault="00890110" w:rsidP="00890110"/>
          <w:p w14:paraId="79328875" w14:textId="77777777" w:rsidR="00890110" w:rsidRPr="00890110" w:rsidRDefault="00890110" w:rsidP="00890110">
            <w:r w:rsidRPr="00890110">
              <w:t>3. Clica na opção Alunos.</w:t>
            </w:r>
          </w:p>
          <w:p w14:paraId="22A9E7F1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3D0B4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DDA8685" w14:textId="77777777" w:rsidR="00890110" w:rsidRPr="00890110" w:rsidRDefault="00890110" w:rsidP="00890110">
            <w:r w:rsidRPr="00890110">
              <w:t>2. Apresenta os itens de menu.</w:t>
            </w:r>
          </w:p>
          <w:p w14:paraId="03678359" w14:textId="77777777" w:rsidR="00890110" w:rsidRPr="00890110" w:rsidRDefault="00890110" w:rsidP="00890110"/>
          <w:p w14:paraId="35269771" w14:textId="77777777" w:rsidR="00890110" w:rsidRPr="00890110" w:rsidRDefault="00890110" w:rsidP="00890110"/>
          <w:p w14:paraId="248CA70A" w14:textId="77777777" w:rsidR="00890110" w:rsidRPr="00890110" w:rsidRDefault="00890110" w:rsidP="00890110">
            <w:r w:rsidRPr="00890110">
              <w:t>4. Mostra todas as turmas de alunos.</w:t>
            </w:r>
          </w:p>
          <w:p w14:paraId="42F0EE12" w14:textId="77777777" w:rsidR="00890110" w:rsidRPr="00890110" w:rsidRDefault="00890110" w:rsidP="00890110"/>
          <w:p w14:paraId="2FE9EE4C" w14:textId="77777777" w:rsidR="00890110" w:rsidRPr="00890110" w:rsidRDefault="00890110" w:rsidP="00890110"/>
        </w:tc>
      </w:tr>
      <w:tr w:rsidR="00890110" w:rsidRPr="00890110" w14:paraId="069F59E2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FA2D55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AA1928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3D001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  <w:tr w:rsidR="00890110" w:rsidRPr="00890110" w14:paraId="769C06A0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47EA53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546F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B0899D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5AB729F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[RF011] &lt;Alterar perfil&gt;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753F398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D22D6B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25344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Alterar perfil</w:t>
            </w:r>
          </w:p>
        </w:tc>
      </w:tr>
      <w:tr w:rsidR="00890110" w:rsidRPr="00890110" w14:paraId="069368A6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B4D9AD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F71F3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5DC1A0DA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2254F6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224519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062804AE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4C40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22667" w14:textId="77777777" w:rsidR="00890110" w:rsidRPr="00890110" w:rsidRDefault="00890110" w:rsidP="00890110">
            <w:r w:rsidRPr="00890110">
              <w:t>Visualiza e altera os dados do perfil de usuário.</w:t>
            </w:r>
          </w:p>
        </w:tc>
      </w:tr>
      <w:tr w:rsidR="00890110" w:rsidRPr="00890110" w14:paraId="58998D9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4830B9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81F4D0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49D2C763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A3613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59244E" w14:textId="77777777" w:rsidR="00890110" w:rsidRPr="00890110" w:rsidRDefault="00890110" w:rsidP="00890110">
            <w:r w:rsidRPr="00890110">
              <w:t>Nova Autenticação.</w:t>
            </w:r>
          </w:p>
        </w:tc>
      </w:tr>
      <w:tr w:rsidR="00890110" w:rsidRPr="00890110" w14:paraId="522F33E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7EEF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756F2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I-Perfil</w:t>
            </w:r>
          </w:p>
        </w:tc>
      </w:tr>
      <w:tr w:rsidR="00890110" w:rsidRPr="00890110" w14:paraId="73984531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E69195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6C0693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42452293" w14:textId="77777777" w:rsidR="00890110" w:rsidRPr="00890110" w:rsidRDefault="00890110" w:rsidP="00890110">
            <w:r w:rsidRPr="00890110">
              <w:t>1. Clica no menu sanduiche</w:t>
            </w:r>
          </w:p>
          <w:p w14:paraId="714C2DD4" w14:textId="77777777" w:rsidR="00890110" w:rsidRPr="00890110" w:rsidRDefault="00890110" w:rsidP="00890110"/>
          <w:p w14:paraId="12870259" w14:textId="77777777" w:rsidR="00890110" w:rsidRPr="00890110" w:rsidRDefault="00890110" w:rsidP="00890110">
            <w:r w:rsidRPr="00890110">
              <w:t>3. Clica na opção Perfil.</w:t>
            </w:r>
          </w:p>
          <w:p w14:paraId="6071CC33" w14:textId="77777777" w:rsidR="00890110" w:rsidRPr="00890110" w:rsidRDefault="00890110" w:rsidP="00890110"/>
          <w:p w14:paraId="08B39F64" w14:textId="77777777" w:rsidR="00890110" w:rsidRPr="00890110" w:rsidRDefault="00890110" w:rsidP="00890110">
            <w:r w:rsidRPr="00890110">
              <w:t>5. Clica em alterar</w:t>
            </w:r>
          </w:p>
          <w:p w14:paraId="6DF67127" w14:textId="77777777" w:rsidR="00890110" w:rsidRPr="00890110" w:rsidRDefault="00890110" w:rsidP="00890110">
            <w:r w:rsidRPr="00890110">
              <w:t>6. Digita os novos dados.</w:t>
            </w:r>
          </w:p>
          <w:p w14:paraId="225FDD5B" w14:textId="77777777" w:rsidR="00890110" w:rsidRPr="00890110" w:rsidRDefault="00890110" w:rsidP="00890110">
            <w:r w:rsidRPr="00890110">
              <w:t>7. Clica em salvar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BAD0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04E9852B" w14:textId="77777777" w:rsidR="00890110" w:rsidRPr="00890110" w:rsidRDefault="00890110" w:rsidP="00890110">
            <w:r w:rsidRPr="00890110">
              <w:t>2. Apresenta os itens de menu.</w:t>
            </w:r>
          </w:p>
          <w:p w14:paraId="0DA668C3" w14:textId="77777777" w:rsidR="00890110" w:rsidRPr="00890110" w:rsidRDefault="00890110" w:rsidP="00890110"/>
          <w:p w14:paraId="440DC5C6" w14:textId="77777777" w:rsidR="00890110" w:rsidRPr="00890110" w:rsidRDefault="00890110" w:rsidP="00890110"/>
          <w:p w14:paraId="5F691AF7" w14:textId="77777777" w:rsidR="00890110" w:rsidRPr="00890110" w:rsidRDefault="00890110" w:rsidP="00890110">
            <w:r w:rsidRPr="00890110">
              <w:t>4. Mostra o perfil de usuário.</w:t>
            </w:r>
          </w:p>
          <w:p w14:paraId="5E3C4DFF" w14:textId="77777777" w:rsidR="00890110" w:rsidRPr="00890110" w:rsidRDefault="00890110" w:rsidP="00890110"/>
          <w:p w14:paraId="4A89086D" w14:textId="77777777" w:rsidR="00890110" w:rsidRPr="00890110" w:rsidRDefault="00890110" w:rsidP="00890110"/>
          <w:p w14:paraId="061520CE" w14:textId="77777777" w:rsidR="00890110" w:rsidRPr="00890110" w:rsidRDefault="00890110" w:rsidP="00890110">
            <w:r w:rsidRPr="00890110">
              <w:t>8. Pede nova autenticação do usuário.</w:t>
            </w:r>
          </w:p>
        </w:tc>
      </w:tr>
      <w:tr w:rsidR="00890110" w:rsidRPr="00890110" w14:paraId="37D2A797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35825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795A4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896A00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10B466C8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73D7C5F8" w14:textId="77777777" w:rsidR="00890110" w:rsidRPr="00890110" w:rsidRDefault="00890110" w:rsidP="00890110"/>
        </w:tc>
      </w:tr>
    </w:tbl>
    <w:p w14:paraId="2774264C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[RF012] &lt;Apresenta as estatísticas da biblioteca&gt;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CFD89B3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EDEE4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BDEC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Estatísticas da biblioteca</w:t>
            </w:r>
          </w:p>
        </w:tc>
      </w:tr>
      <w:tr w:rsidR="00890110" w:rsidRPr="00890110" w14:paraId="2AEB57DE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986DF9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FAA0C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0D3AD06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69A65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ADD7C1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184D038F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97EE5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65E69E" w14:textId="77777777" w:rsidR="00890110" w:rsidRPr="00890110" w:rsidRDefault="00890110" w:rsidP="00890110">
            <w:r w:rsidRPr="00890110">
              <w:t>Visualiza as estatísticas da biblioteca.</w:t>
            </w:r>
          </w:p>
        </w:tc>
      </w:tr>
      <w:tr w:rsidR="00890110" w:rsidRPr="00890110" w14:paraId="5B335DF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8E355A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1A493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A2B86C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A7A56A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81BC8F" w14:textId="77777777" w:rsidR="00890110" w:rsidRPr="00890110" w:rsidRDefault="00890110" w:rsidP="00890110"/>
        </w:tc>
      </w:tr>
      <w:tr w:rsidR="00890110" w:rsidRPr="00890110" w14:paraId="2E1C6B4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DD548E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01BF81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Estatisticas</w:t>
            </w:r>
            <w:proofErr w:type="spellEnd"/>
          </w:p>
        </w:tc>
      </w:tr>
      <w:tr w:rsidR="00890110" w:rsidRPr="00890110" w14:paraId="60F4336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4BDA69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06A54A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79FFFC18" w14:textId="77777777" w:rsidR="00890110" w:rsidRPr="00890110" w:rsidRDefault="00890110" w:rsidP="00890110">
            <w:r w:rsidRPr="00890110">
              <w:t>1. Seleciona a opção Estatísticas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71A5B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03AF5CB" w14:textId="77777777" w:rsidR="00890110" w:rsidRPr="00890110" w:rsidRDefault="00890110" w:rsidP="00890110">
            <w:r w:rsidRPr="00890110">
              <w:t>2. Apresenta a tela com estatísticas de uso da biblioteca e gráficos.</w:t>
            </w:r>
          </w:p>
        </w:tc>
      </w:tr>
      <w:tr w:rsidR="00890110" w:rsidRPr="00890110" w14:paraId="2D088DE6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4DB46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3CD2A4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9989E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1D10EAB3" w14:textId="77777777" w:rsidR="00890110" w:rsidRPr="00890110" w:rsidRDefault="00890110" w:rsidP="00890110"/>
        </w:tc>
      </w:tr>
    </w:tbl>
    <w:p w14:paraId="3C38853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[RF013] &lt;Agendar Devolução&gt;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914399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BBF49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C63CB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Agendar devolução</w:t>
            </w:r>
          </w:p>
        </w:tc>
      </w:tr>
      <w:tr w:rsidR="00890110" w:rsidRPr="00890110" w14:paraId="33ABD174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1E1B2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6C37F7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38BEC331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8F16FF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7215E5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06B87FD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52EFD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C7D80E" w14:textId="77777777" w:rsidR="00890110" w:rsidRPr="00890110" w:rsidRDefault="00890110" w:rsidP="00890110">
            <w:r w:rsidRPr="00890110">
              <w:t>Agenda a devolução de títulos em atraso.</w:t>
            </w:r>
          </w:p>
        </w:tc>
      </w:tr>
      <w:tr w:rsidR="00890110" w:rsidRPr="00890110" w14:paraId="1553AD2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0CD3AF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1E173" w14:textId="77777777" w:rsidR="00890110" w:rsidRPr="00890110" w:rsidRDefault="00890110" w:rsidP="00890110">
            <w:r w:rsidRPr="00890110">
              <w:t>Necessário estar autenticado no sistema.</w:t>
            </w:r>
          </w:p>
          <w:p w14:paraId="60D2E2CD" w14:textId="77777777" w:rsidR="00890110" w:rsidRPr="00890110" w:rsidRDefault="00890110" w:rsidP="00890110">
            <w:r w:rsidRPr="00890110">
              <w:t>Necessário ter algum empréstimo em atraso.</w:t>
            </w:r>
          </w:p>
        </w:tc>
      </w:tr>
      <w:tr w:rsidR="00890110" w:rsidRPr="00890110" w14:paraId="09A58B6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25E95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74747C" w14:textId="77777777" w:rsidR="00890110" w:rsidRPr="00890110" w:rsidRDefault="00890110" w:rsidP="00890110"/>
        </w:tc>
      </w:tr>
      <w:tr w:rsidR="00890110" w:rsidRPr="00890110" w14:paraId="4C741DC2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E16D12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221B0A" w14:textId="77777777" w:rsidR="00890110" w:rsidRPr="00890110" w:rsidRDefault="00890110" w:rsidP="00890110">
            <w:r w:rsidRPr="00890110">
              <w:rPr>
                <w:b/>
              </w:rPr>
              <w:t xml:space="preserve">I-Home, I-Consulta / </w:t>
            </w:r>
            <w:proofErr w:type="spellStart"/>
            <w:r w:rsidRPr="00890110">
              <w:rPr>
                <w:b/>
              </w:rPr>
              <w:t>I-Reserva</w:t>
            </w:r>
            <w:proofErr w:type="spellEnd"/>
            <w:r w:rsidRPr="00890110">
              <w:rPr>
                <w:b/>
              </w:rPr>
              <w:t xml:space="preserve"> / I-</w:t>
            </w:r>
            <w:proofErr w:type="spellStart"/>
            <w:r w:rsidRPr="00890110">
              <w:rPr>
                <w:b/>
              </w:rPr>
              <w:t>Renovaçao</w:t>
            </w:r>
            <w:proofErr w:type="spellEnd"/>
          </w:p>
        </w:tc>
      </w:tr>
      <w:tr w:rsidR="00890110" w:rsidRPr="00890110" w14:paraId="1BDC079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A66E20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B8284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442AC0F8" w14:textId="77777777" w:rsidR="00890110" w:rsidRPr="00890110" w:rsidRDefault="00890110" w:rsidP="00890110">
            <w:r w:rsidRPr="00890110">
              <w:t>1. Seleciona a opção Reservar, Renovar Empréstimo ou consulta.</w:t>
            </w:r>
          </w:p>
          <w:p w14:paraId="3739BAB8" w14:textId="77777777" w:rsidR="00890110" w:rsidRPr="00890110" w:rsidRDefault="00890110" w:rsidP="00890110">
            <w:r w:rsidRPr="00890110">
              <w:t>3. Clica em agendar devolução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BCE967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652F5FA" w14:textId="77777777" w:rsidR="00890110" w:rsidRPr="00890110" w:rsidRDefault="00890110" w:rsidP="00890110">
            <w:r w:rsidRPr="00890110">
              <w:t>2. Apresenta a tela com os títulos em atraso.</w:t>
            </w:r>
          </w:p>
          <w:p w14:paraId="27B33E54" w14:textId="77777777" w:rsidR="00890110" w:rsidRPr="00890110" w:rsidRDefault="00890110" w:rsidP="00890110"/>
          <w:p w14:paraId="226AF36F" w14:textId="77777777" w:rsidR="00890110" w:rsidRPr="00890110" w:rsidRDefault="00890110" w:rsidP="00890110"/>
          <w:p w14:paraId="7C09B7C5" w14:textId="77777777" w:rsidR="00890110" w:rsidRPr="00890110" w:rsidRDefault="00890110" w:rsidP="00890110">
            <w:r w:rsidRPr="00890110">
              <w:t xml:space="preserve">4. Sistema exibe um calendário para marcar a data da devolução. </w:t>
            </w:r>
          </w:p>
        </w:tc>
      </w:tr>
      <w:tr w:rsidR="00890110" w:rsidRPr="00890110" w14:paraId="0D1ACE9C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BEB9E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2AFC57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1F7DAF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38256184" w14:textId="77777777" w:rsidR="00890110" w:rsidRPr="00890110" w:rsidRDefault="00890110" w:rsidP="00890110"/>
        </w:tc>
      </w:tr>
    </w:tbl>
    <w:p w14:paraId="5874FF5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[RF014] &lt;Reservar Títulos para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21227B9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7500E1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AF81C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Reservar títulos para empréstimo</w:t>
            </w:r>
          </w:p>
        </w:tc>
      </w:tr>
      <w:tr w:rsidR="00890110" w:rsidRPr="00890110" w14:paraId="39719B8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8AD739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6F7893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4704F092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69960A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DD659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5B2648F2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8DDB85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2B45ED" w14:textId="77777777" w:rsidR="00890110" w:rsidRPr="00890110" w:rsidRDefault="00890110" w:rsidP="00890110">
            <w:r w:rsidRPr="00890110">
              <w:t>Reserva títulos para empréstimo.</w:t>
            </w:r>
          </w:p>
        </w:tc>
      </w:tr>
      <w:tr w:rsidR="00890110" w:rsidRPr="00890110" w14:paraId="36CCE88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C9606D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8520BE" w14:textId="77777777" w:rsidR="00890110" w:rsidRPr="00890110" w:rsidRDefault="00890110" w:rsidP="00890110">
            <w:r w:rsidRPr="00890110">
              <w:t>Necessário estar autenticado no sistema.</w:t>
            </w:r>
          </w:p>
          <w:p w14:paraId="4C460F7C" w14:textId="77777777" w:rsidR="00890110" w:rsidRPr="00890110" w:rsidRDefault="00890110" w:rsidP="00890110">
            <w:r w:rsidRPr="00890110">
              <w:t>Necessário não ter algum empréstimo em atraso.</w:t>
            </w:r>
          </w:p>
        </w:tc>
      </w:tr>
      <w:tr w:rsidR="00890110" w:rsidRPr="00890110" w14:paraId="7047DF3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0267A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E4F5F" w14:textId="77777777" w:rsidR="00890110" w:rsidRPr="00890110" w:rsidRDefault="00890110" w:rsidP="00890110"/>
        </w:tc>
      </w:tr>
      <w:tr w:rsidR="00890110" w:rsidRPr="00890110" w14:paraId="7B653F53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4BADAF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2BE8F" w14:textId="77777777" w:rsidR="00890110" w:rsidRPr="00890110" w:rsidRDefault="00890110" w:rsidP="00890110">
            <w:r w:rsidRPr="00890110">
              <w:rPr>
                <w:b/>
              </w:rPr>
              <w:t xml:space="preserve">I-Home, I-Consulta, </w:t>
            </w:r>
            <w:proofErr w:type="spellStart"/>
            <w:r w:rsidRPr="00890110">
              <w:rPr>
                <w:b/>
              </w:rPr>
              <w:t>I-Reserva</w:t>
            </w:r>
            <w:proofErr w:type="spellEnd"/>
            <w:r w:rsidRPr="00890110">
              <w:rPr>
                <w:b/>
              </w:rPr>
              <w:t xml:space="preserve">/ </w:t>
            </w:r>
          </w:p>
        </w:tc>
      </w:tr>
      <w:tr w:rsidR="00890110" w:rsidRPr="00890110" w14:paraId="3AF27FF2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3B4903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6CEDA7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7CE5F95B" w14:textId="77777777" w:rsidR="00890110" w:rsidRPr="00890110" w:rsidRDefault="00890110" w:rsidP="00890110">
            <w:r w:rsidRPr="00890110">
              <w:t xml:space="preserve">1. Seleciona a </w:t>
            </w:r>
            <w:proofErr w:type="gramStart"/>
            <w:r w:rsidRPr="00890110">
              <w:t>opção Reservar</w:t>
            </w:r>
            <w:proofErr w:type="gramEnd"/>
            <w:r w:rsidRPr="00890110">
              <w:t>.</w:t>
            </w:r>
          </w:p>
          <w:p w14:paraId="1D9C0229" w14:textId="77777777" w:rsidR="00890110" w:rsidRPr="00890110" w:rsidRDefault="00890110" w:rsidP="00890110">
            <w:r w:rsidRPr="00890110">
              <w:t>3. Seleciona o Título a ser reservado</w:t>
            </w:r>
          </w:p>
          <w:p w14:paraId="050B9A2B" w14:textId="77777777" w:rsidR="00890110" w:rsidRPr="00890110" w:rsidRDefault="00890110" w:rsidP="00890110">
            <w:r w:rsidRPr="00890110">
              <w:t>4. Clica em reservar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260AB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376A118" w14:textId="77777777" w:rsidR="00890110" w:rsidRPr="00890110" w:rsidRDefault="00890110" w:rsidP="00890110">
            <w:r w:rsidRPr="00890110">
              <w:t>2. Apresenta a tela Consultar Acervo.</w:t>
            </w:r>
          </w:p>
          <w:p w14:paraId="690EE48B" w14:textId="77777777" w:rsidR="00890110" w:rsidRPr="00890110" w:rsidRDefault="00890110" w:rsidP="00890110"/>
          <w:p w14:paraId="7B6285A1" w14:textId="77777777" w:rsidR="00890110" w:rsidRPr="00890110" w:rsidRDefault="00890110" w:rsidP="00890110"/>
          <w:p w14:paraId="0DAD693A" w14:textId="77777777" w:rsidR="00890110" w:rsidRPr="00890110" w:rsidRDefault="00890110" w:rsidP="00890110"/>
          <w:p w14:paraId="50AA93BC" w14:textId="77777777" w:rsidR="00890110" w:rsidRPr="00890110" w:rsidRDefault="00890110" w:rsidP="00890110">
            <w:r w:rsidRPr="00890110">
              <w:t>5. Exibe a janela com a mensagem: “Título reservado, você tem 48 horas para retirar o Título.”.</w:t>
            </w:r>
          </w:p>
        </w:tc>
      </w:tr>
      <w:tr w:rsidR="00890110" w:rsidRPr="00890110" w14:paraId="04FE4BED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328EE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E5E6E9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D8582E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47BBA6E4" w14:textId="77777777" w:rsidR="00890110" w:rsidRPr="00890110" w:rsidRDefault="00890110" w:rsidP="00890110">
            <w:r w:rsidRPr="00890110">
              <w:t xml:space="preserve">5. Caso não esteja disponível para a </w:t>
            </w:r>
            <w:proofErr w:type="gramStart"/>
            <w:r w:rsidRPr="00890110">
              <w:t>reserva(</w:t>
            </w:r>
            <w:proofErr w:type="gramEnd"/>
            <w:r w:rsidRPr="00890110">
              <w:t xml:space="preserve">emprestado para outra pessoa), exibe um calendário com a data da possível disponibilidade. </w:t>
            </w:r>
          </w:p>
        </w:tc>
      </w:tr>
    </w:tbl>
    <w:p w14:paraId="2AB3876F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[RF015] &lt;Renovar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58CE21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F79F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73EB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Renovar Empréstimo</w:t>
            </w:r>
          </w:p>
        </w:tc>
      </w:tr>
      <w:tr w:rsidR="00890110" w:rsidRPr="00890110" w14:paraId="134CEF5B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A8BBB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5F7D0B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5BE6396B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87402B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B55763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5EBEF29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5B083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167FB" w14:textId="77777777" w:rsidR="00890110" w:rsidRPr="00890110" w:rsidRDefault="00890110" w:rsidP="00890110">
            <w:r w:rsidRPr="00890110">
              <w:t>Renova os empréstimos atuais</w:t>
            </w:r>
          </w:p>
        </w:tc>
      </w:tr>
      <w:tr w:rsidR="00890110" w:rsidRPr="00890110" w14:paraId="53B52C25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D1545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5DB6D" w14:textId="77777777" w:rsidR="00890110" w:rsidRPr="00890110" w:rsidRDefault="00890110" w:rsidP="00890110">
            <w:r w:rsidRPr="00890110">
              <w:t>Necessário estar autenticado no sistema.</w:t>
            </w:r>
          </w:p>
          <w:p w14:paraId="3C4F9287" w14:textId="77777777" w:rsidR="00890110" w:rsidRPr="00890110" w:rsidRDefault="00890110" w:rsidP="00890110">
            <w:r w:rsidRPr="00890110">
              <w:t>Necessário não ter algum empréstimo em atraso.</w:t>
            </w:r>
          </w:p>
        </w:tc>
      </w:tr>
      <w:tr w:rsidR="00890110" w:rsidRPr="00890110" w14:paraId="4CE0D9E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6B5EE1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23DCF7" w14:textId="77777777" w:rsidR="00890110" w:rsidRPr="00890110" w:rsidRDefault="00890110" w:rsidP="00890110">
            <w:r w:rsidRPr="00890110">
              <w:t>Bibliotecário autorizar a renovação.</w:t>
            </w:r>
          </w:p>
        </w:tc>
      </w:tr>
      <w:tr w:rsidR="00890110" w:rsidRPr="00890110" w14:paraId="2CA3F18C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145B9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0AA68B" w14:textId="77777777" w:rsidR="00890110" w:rsidRPr="00890110" w:rsidRDefault="00890110" w:rsidP="00890110">
            <w:r w:rsidRPr="00890110">
              <w:rPr>
                <w:b/>
              </w:rPr>
              <w:t>I-Home, I-Renovação</w:t>
            </w:r>
          </w:p>
        </w:tc>
      </w:tr>
      <w:tr w:rsidR="00890110" w:rsidRPr="00890110" w14:paraId="37B32EEC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76538A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F9A24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7A793C14" w14:textId="77777777" w:rsidR="00890110" w:rsidRPr="00890110" w:rsidRDefault="00890110" w:rsidP="00890110">
            <w:r w:rsidRPr="00890110">
              <w:t>1. Seleciona a opção Renovar Empréstimo.</w:t>
            </w:r>
          </w:p>
          <w:p w14:paraId="1802C5C7" w14:textId="77777777" w:rsidR="00890110" w:rsidRPr="00890110" w:rsidRDefault="00890110" w:rsidP="00890110">
            <w:r w:rsidRPr="00890110">
              <w:t>3. Seleciona o Título a ser renovado</w:t>
            </w:r>
          </w:p>
          <w:p w14:paraId="3D6A162B" w14:textId="77777777" w:rsidR="00890110" w:rsidRPr="00890110" w:rsidRDefault="00890110" w:rsidP="00890110">
            <w:r w:rsidRPr="00890110">
              <w:t>4. Clica em renovar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15646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4B78F6D" w14:textId="77777777" w:rsidR="00890110" w:rsidRPr="00890110" w:rsidRDefault="00890110" w:rsidP="00890110">
            <w:r w:rsidRPr="00890110">
              <w:t>2. Apresenta a tela com os empréstimos feitos pelo aluno.</w:t>
            </w:r>
          </w:p>
          <w:p w14:paraId="510613D3" w14:textId="77777777" w:rsidR="00890110" w:rsidRPr="00890110" w:rsidRDefault="00890110" w:rsidP="00890110"/>
          <w:p w14:paraId="71336D93" w14:textId="77777777" w:rsidR="00890110" w:rsidRPr="00890110" w:rsidRDefault="00890110" w:rsidP="00890110"/>
          <w:p w14:paraId="5CFF9E21" w14:textId="77777777" w:rsidR="00890110" w:rsidRPr="00890110" w:rsidRDefault="00890110" w:rsidP="00890110"/>
          <w:p w14:paraId="55625066" w14:textId="77777777" w:rsidR="00890110" w:rsidRPr="00890110" w:rsidRDefault="00890110" w:rsidP="00890110">
            <w:r w:rsidRPr="00890110">
              <w:t>5. Exibe a janela com a mensagem: “Renovação pendente de autorização do bibliotecário.</w:t>
            </w:r>
          </w:p>
        </w:tc>
      </w:tr>
      <w:tr w:rsidR="00890110" w:rsidRPr="00890110" w14:paraId="1AEE682D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1BF3B7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1A777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628753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</w:tc>
      </w:tr>
    </w:tbl>
    <w:p w14:paraId="471F44E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[RF016] &lt;Ver todos empréstimos&gt;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3FD92BC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A39230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2BF25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Ver todos empréstimos</w:t>
            </w:r>
          </w:p>
        </w:tc>
      </w:tr>
      <w:tr w:rsidR="00890110" w:rsidRPr="00890110" w14:paraId="537934B6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F2EB93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441F7F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41870BA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E81856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FA7C80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7ED541DA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D6AE47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E8C4DD" w14:textId="77777777" w:rsidR="00890110" w:rsidRPr="00890110" w:rsidRDefault="00890110" w:rsidP="00890110">
            <w:r w:rsidRPr="00890110">
              <w:t>Visualiza empréstimos atuais</w:t>
            </w:r>
          </w:p>
        </w:tc>
      </w:tr>
      <w:tr w:rsidR="00890110" w:rsidRPr="00890110" w14:paraId="63EC3CC9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C33DE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6EA63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6BA71E9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4E7EC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A24113" w14:textId="77777777" w:rsidR="00890110" w:rsidRPr="00890110" w:rsidRDefault="00890110" w:rsidP="00890110"/>
        </w:tc>
      </w:tr>
      <w:tr w:rsidR="00890110" w:rsidRPr="00890110" w14:paraId="56856161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D528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642252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MeusEmprestimos</w:t>
            </w:r>
            <w:proofErr w:type="spellEnd"/>
          </w:p>
        </w:tc>
      </w:tr>
      <w:tr w:rsidR="00890110" w:rsidRPr="00890110" w14:paraId="4AC8AFF5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5ABEB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13382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10B1D39A" w14:textId="77777777" w:rsidR="00890110" w:rsidRPr="00890110" w:rsidRDefault="00890110" w:rsidP="00890110">
            <w:r w:rsidRPr="00890110">
              <w:t>1. Clica no menu sanduiche</w:t>
            </w:r>
          </w:p>
          <w:p w14:paraId="110F7877" w14:textId="77777777" w:rsidR="00890110" w:rsidRPr="00890110" w:rsidRDefault="00890110" w:rsidP="00890110"/>
          <w:p w14:paraId="198D2594" w14:textId="77777777" w:rsidR="00890110" w:rsidRPr="00890110" w:rsidRDefault="00890110" w:rsidP="00890110">
            <w:r w:rsidRPr="00890110">
              <w:t>3. Clica na opção empréstimos.</w:t>
            </w:r>
          </w:p>
          <w:p w14:paraId="56E76905" w14:textId="77777777" w:rsidR="00890110" w:rsidRPr="00890110" w:rsidRDefault="00890110" w:rsidP="00890110"/>
          <w:p w14:paraId="06B4BEE2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BA450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CAB8473" w14:textId="77777777" w:rsidR="00890110" w:rsidRPr="00890110" w:rsidRDefault="00890110" w:rsidP="00890110">
            <w:r w:rsidRPr="00890110">
              <w:t>2. Apresenta os itens do menu.</w:t>
            </w:r>
          </w:p>
          <w:p w14:paraId="3B05257E" w14:textId="77777777" w:rsidR="00890110" w:rsidRPr="00890110" w:rsidRDefault="00890110" w:rsidP="00890110"/>
          <w:p w14:paraId="4F7C13F6" w14:textId="77777777" w:rsidR="00890110" w:rsidRPr="00890110" w:rsidRDefault="00890110" w:rsidP="00890110"/>
          <w:p w14:paraId="66169F41" w14:textId="77777777" w:rsidR="00890110" w:rsidRPr="00890110" w:rsidRDefault="00890110" w:rsidP="00890110"/>
          <w:p w14:paraId="0CE8671E" w14:textId="77777777" w:rsidR="00890110" w:rsidRPr="00890110" w:rsidRDefault="00890110" w:rsidP="00890110">
            <w:r w:rsidRPr="00890110">
              <w:t>5. Exibe todos os empréstimos referente ao aluno.</w:t>
            </w:r>
          </w:p>
        </w:tc>
      </w:tr>
      <w:tr w:rsidR="00890110" w:rsidRPr="00890110" w14:paraId="2D3F0D96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131D7A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5E9222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1900C2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</w:tc>
      </w:tr>
    </w:tbl>
    <w:p w14:paraId="56FF473D" w14:textId="77777777" w:rsidR="005C785E" w:rsidRDefault="005C785E">
      <w:pPr>
        <w:pStyle w:val="TextoNormal"/>
      </w:pPr>
    </w:p>
    <w:p w14:paraId="1A5CD8E3" w14:textId="77777777" w:rsidR="00F26727" w:rsidRDefault="005C785E" w:rsidP="005C785E">
      <w:pPr>
        <w:pStyle w:val="TextoNormal"/>
        <w:ind w:left="0"/>
      </w:pPr>
      <w:r>
        <w:t>&lt;FAÇA A DOCUMENTAÇÃO DE QUANTOS REQUISITOS FOREM NECESSÁRIOS</w:t>
      </w:r>
      <w:r w:rsidR="0007745E">
        <w:t>. PELO MENOS 4 REQUISITOS RELACIONADOS AO CRUD DE UMA ENTIDADE, 4 REQUISITOS RELACIONADOS AO CRUD ENVOLVENDO 3 OU MAIS ENTIDADES.</w:t>
      </w:r>
      <w:r w:rsidR="00F26727">
        <w:t>&gt;</w:t>
      </w:r>
    </w:p>
    <w:p w14:paraId="76F93B40" w14:textId="77777777" w:rsidR="00F26727" w:rsidRDefault="00F26727">
      <w:pPr>
        <w:pStyle w:val="TextoNormal"/>
        <w:sectPr w:rsidR="00F26727">
          <w:headerReference w:type="default" r:id="rId24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63" w:name="_Toc467473455"/>
    <w:bookmarkStart w:id="64" w:name="_Toc467474002"/>
    <w:bookmarkStart w:id="65" w:name="_Toc467477741"/>
    <w:bookmarkStart w:id="66" w:name="_Toc467494887"/>
    <w:bookmarkStart w:id="67" w:name="_Toc467495253"/>
    <w:bookmarkStart w:id="68" w:name="_Toc468086059"/>
    <w:p w14:paraId="52630EB2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2DCE3A0C">
          <v:shape id="_x0000_i1123" type="#_x0000_t75" style="width:29.25pt;height:36.75pt" o:ole="">
            <v:imagedata r:id="rId25" o:title=""/>
          </v:shape>
          <o:OLEObject Type="Embed" ProgID="Word.Document.8" ShapeID="_x0000_i1123" DrawAspect="Content" ObjectID="_1656066004" r:id="rId26"/>
        </w:object>
      </w:r>
    </w:p>
    <w:p w14:paraId="3D3793A9" w14:textId="77777777"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14:paraId="1828A1CC" w14:textId="77777777" w:rsidR="00F26727" w:rsidRDefault="00F26727">
      <w:pPr>
        <w:pStyle w:val="Ttulo1"/>
      </w:pPr>
      <w:r>
        <w:t>Requisitos não funcionais</w:t>
      </w:r>
      <w:bookmarkEnd w:id="63"/>
      <w:bookmarkEnd w:id="64"/>
      <w:bookmarkEnd w:id="65"/>
      <w:bookmarkEnd w:id="66"/>
      <w:bookmarkEnd w:id="67"/>
      <w:bookmarkEnd w:id="68"/>
    </w:p>
    <w:p w14:paraId="69D3DC0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14:paraId="7FAE1A31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14:paraId="552FB579" w14:textId="77777777"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14:paraId="2251BD8C" w14:textId="77777777" w:rsidR="00F26727" w:rsidRDefault="00F26727">
      <w:pPr>
        <w:pStyle w:val="Ttulo2"/>
      </w:pPr>
      <w:bookmarkStart w:id="69" w:name="_Toc467473456"/>
      <w:bookmarkStart w:id="70" w:name="_Toc467474003"/>
      <w:bookmarkStart w:id="71" w:name="_Toc467477742"/>
      <w:bookmarkStart w:id="72" w:name="_Toc467494888"/>
      <w:bookmarkStart w:id="73" w:name="_Toc467495254"/>
      <w:bookmarkStart w:id="74" w:name="_Toc468086060"/>
      <w:bookmarkStart w:id="75" w:name="_Toc45453148"/>
      <w:r>
        <w:t>Usabilidade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34E16E7D" w14:textId="1CBD5A71" w:rsidR="00F26727" w:rsidRDefault="00F26727">
      <w:pPr>
        <w:pStyle w:val="TextoNormal"/>
      </w:pPr>
      <w:r>
        <w:t>Esta seção descreve os requisitos não funcionais associados à facilidade de uso da interface com o usuário, material de treinamento e documentação do sistema.</w:t>
      </w:r>
    </w:p>
    <w:p w14:paraId="3260B1C2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[NF001] </w:t>
      </w:r>
      <w:r>
        <w:rPr>
          <w:rFonts w:ascii="Arial" w:eastAsia="Arial" w:hAnsi="Arial" w:cs="Arial"/>
          <w:sz w:val="24"/>
          <w:szCs w:val="24"/>
        </w:rPr>
        <w:t xml:space="preserve">O Sistema deverá ser simples de se entender. </w:t>
      </w:r>
    </w:p>
    <w:p w14:paraId="429038B7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Desejável</w:t>
      </w:r>
    </w:p>
    <w:p w14:paraId="31DCAB22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[NF002] </w:t>
      </w:r>
      <w:r>
        <w:rPr>
          <w:rFonts w:ascii="Arial" w:eastAsia="Arial" w:hAnsi="Arial" w:cs="Arial"/>
          <w:sz w:val="24"/>
          <w:szCs w:val="24"/>
        </w:rPr>
        <w:t>O Sistema deverá aceitar cadastro de livros por RFID.</w:t>
      </w:r>
    </w:p>
    <w:p w14:paraId="799E0B58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Desejável</w:t>
      </w:r>
    </w:p>
    <w:p w14:paraId="3F26208F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34BBF5E0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[NF003]</w:t>
      </w:r>
      <w:r>
        <w:rPr>
          <w:rFonts w:ascii="Arial" w:eastAsia="Arial" w:hAnsi="Arial" w:cs="Arial"/>
          <w:sz w:val="24"/>
          <w:szCs w:val="24"/>
        </w:rPr>
        <w:t xml:space="preserve"> O Sistema deverá retornar um recibo por e-mail.</w:t>
      </w:r>
    </w:p>
    <w:p w14:paraId="29D469BE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Prioridade:</w:t>
      </w:r>
      <w:r>
        <w:rPr>
          <w:rFonts w:ascii="Arial" w:eastAsia="Arial" w:hAnsi="Arial" w:cs="Arial"/>
          <w:sz w:val="24"/>
          <w:szCs w:val="24"/>
        </w:rPr>
        <w:t xml:space="preserve"> Desejável</w:t>
      </w:r>
    </w:p>
    <w:p w14:paraId="54E96FEB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A7778AB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[NF004]</w:t>
      </w:r>
      <w:r>
        <w:rPr>
          <w:rFonts w:ascii="Arial" w:eastAsia="Arial" w:hAnsi="Arial" w:cs="Arial"/>
          <w:sz w:val="24"/>
          <w:szCs w:val="24"/>
        </w:rPr>
        <w:t xml:space="preserve"> O Sistema deverá mandar um lembrete de atraso dos livros por e-mail.</w:t>
      </w:r>
    </w:p>
    <w:p w14:paraId="27435D38" w14:textId="745CF9FB" w:rsidR="008C77EA" w:rsidRDefault="008C77EA" w:rsidP="008C77EA">
      <w:pPr>
        <w:pStyle w:val="TextoNormal"/>
        <w:ind w:left="0"/>
      </w:pPr>
      <w:r>
        <w:rPr>
          <w:rFonts w:ascii="Arial" w:eastAsia="Arial" w:hAnsi="Arial" w:cs="Arial"/>
          <w:b/>
          <w:sz w:val="24"/>
          <w:szCs w:val="24"/>
        </w:rPr>
        <w:t>Prioridade:</w:t>
      </w:r>
      <w:r>
        <w:rPr>
          <w:rFonts w:ascii="Arial" w:eastAsia="Arial" w:hAnsi="Arial" w:cs="Arial"/>
          <w:sz w:val="24"/>
          <w:szCs w:val="24"/>
        </w:rPr>
        <w:t xml:space="preserve"> Desejável</w:t>
      </w:r>
    </w:p>
    <w:p w14:paraId="27537632" w14:textId="77777777" w:rsidR="00F26727" w:rsidRDefault="00F26727">
      <w:pPr>
        <w:pStyle w:val="Ttulo2"/>
      </w:pPr>
      <w:bookmarkStart w:id="76" w:name="_Toc467473459"/>
      <w:bookmarkStart w:id="77" w:name="_Toc467474006"/>
      <w:bookmarkStart w:id="78" w:name="_Toc467477745"/>
      <w:bookmarkStart w:id="79" w:name="_Toc467494891"/>
      <w:bookmarkStart w:id="80" w:name="_Toc467495257"/>
      <w:bookmarkStart w:id="81" w:name="_Toc468086063"/>
      <w:bookmarkStart w:id="82" w:name="_Toc45453149"/>
      <w:r>
        <w:t>Confiabilidade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47EA2512" w14:textId="3D804DE5"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14:paraId="7DE7BC34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sistema deve ter disponibilidade durante todo período da manhã e tarde.</w:t>
      </w:r>
      <w:bookmarkStart w:id="83" w:name="_tpknimfjcygn" w:colFirst="0" w:colLast="0"/>
      <w:bookmarkEnd w:id="83"/>
    </w:p>
    <w:p w14:paraId="7F336ECC" w14:textId="45EF06E1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7E39248D" w14:textId="77777777" w:rsidR="008C77EA" w:rsidRDefault="008C77EA">
      <w:pPr>
        <w:pStyle w:val="TextoNormal"/>
      </w:pPr>
    </w:p>
    <w:p w14:paraId="0EFAF43F" w14:textId="77777777" w:rsidR="00F26727" w:rsidRDefault="00F26727">
      <w:pPr>
        <w:pStyle w:val="Ttulo2"/>
      </w:pPr>
      <w:bookmarkStart w:id="84" w:name="_Toc467473461"/>
      <w:bookmarkStart w:id="85" w:name="_Toc467474008"/>
      <w:bookmarkStart w:id="86" w:name="_Toc467477747"/>
      <w:bookmarkStart w:id="87" w:name="_Toc467494893"/>
      <w:bookmarkStart w:id="88" w:name="_Toc467495259"/>
      <w:bookmarkStart w:id="89" w:name="_Toc468086065"/>
      <w:bookmarkStart w:id="90" w:name="_Toc45453150"/>
      <w:r>
        <w:lastRenderedPageBreak/>
        <w:t>Desempenho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4C78CA4F" w14:textId="198E1A3D" w:rsidR="00F26727" w:rsidRDefault="00F26727">
      <w:pPr>
        <w:pStyle w:val="TextoNormal"/>
      </w:pPr>
      <w:r>
        <w:t>Esta seção descreve os requisitos não funcionais associados à eficiência, uso de recursos e tempo de resposta do sistema.</w:t>
      </w:r>
    </w:p>
    <w:p w14:paraId="002423F0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[NF006] </w:t>
      </w:r>
      <w:r>
        <w:rPr>
          <w:rFonts w:ascii="Arial" w:eastAsia="Arial" w:hAnsi="Arial" w:cs="Arial"/>
          <w:sz w:val="24"/>
          <w:szCs w:val="24"/>
        </w:rPr>
        <w:t xml:space="preserve">O acesso ao Sistema não pode demorar mais do que 10 segundos. </w:t>
      </w:r>
    </w:p>
    <w:p w14:paraId="05835395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Importante.</w:t>
      </w:r>
    </w:p>
    <w:p w14:paraId="3C442092" w14:textId="77777777" w:rsidR="00F26727" w:rsidRDefault="00F26727">
      <w:pPr>
        <w:pStyle w:val="Ttulo2"/>
      </w:pPr>
      <w:bookmarkStart w:id="91" w:name="_Toc467473463"/>
      <w:bookmarkStart w:id="92" w:name="_Toc467474010"/>
      <w:bookmarkStart w:id="93" w:name="_Toc467477749"/>
      <w:bookmarkStart w:id="94" w:name="_Toc467494895"/>
      <w:bookmarkStart w:id="95" w:name="_Toc467495261"/>
      <w:bookmarkStart w:id="96" w:name="_Toc468086067"/>
      <w:bookmarkStart w:id="97" w:name="_Toc45453151"/>
      <w:r>
        <w:t>Segurança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1CA244B4" w14:textId="77777777"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14:paraId="0DE3F631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bookmarkStart w:id="98" w:name="_Toc467473465"/>
      <w:bookmarkStart w:id="99" w:name="_Toc467474012"/>
      <w:bookmarkStart w:id="100" w:name="_Toc467477751"/>
      <w:bookmarkStart w:id="101" w:name="_Toc467494897"/>
      <w:bookmarkStart w:id="102" w:name="_Toc467495263"/>
      <w:bookmarkStart w:id="103" w:name="_Toc468086069"/>
      <w:r>
        <w:rPr>
          <w:rFonts w:ascii="Arial" w:eastAsia="Arial" w:hAnsi="Arial" w:cs="Arial"/>
          <w:b/>
          <w:sz w:val="24"/>
          <w:szCs w:val="24"/>
        </w:rPr>
        <w:t>[NF007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sz w:val="24"/>
          <w:szCs w:val="24"/>
        </w:rPr>
        <w:t>Um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aluno não pode ter acesso aos dados de outros alunos. </w:t>
      </w:r>
    </w:p>
    <w:p w14:paraId="7D686334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6E8AFCD9" w14:textId="77777777" w:rsidR="00F26727" w:rsidRDefault="00F26727">
      <w:pPr>
        <w:pStyle w:val="Ttulo2"/>
      </w:pPr>
      <w:bookmarkStart w:id="104" w:name="_Toc45453152"/>
      <w:r>
        <w:t>Distribuição</w:t>
      </w:r>
      <w:bookmarkEnd w:id="98"/>
      <w:bookmarkEnd w:id="99"/>
      <w:bookmarkEnd w:id="100"/>
      <w:bookmarkEnd w:id="101"/>
      <w:bookmarkEnd w:id="102"/>
      <w:bookmarkEnd w:id="103"/>
      <w:bookmarkEnd w:id="104"/>
    </w:p>
    <w:p w14:paraId="6512FC21" w14:textId="77777777"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14:paraId="637967A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sz w:val="24"/>
          <w:szCs w:val="24"/>
        </w:rPr>
      </w:pPr>
      <w:bookmarkStart w:id="105" w:name="_Toc467473467"/>
      <w:bookmarkStart w:id="106" w:name="_Toc467474014"/>
      <w:bookmarkStart w:id="107" w:name="_Toc467477753"/>
      <w:bookmarkStart w:id="108" w:name="_Toc467494899"/>
      <w:bookmarkStart w:id="109" w:name="_Toc467495265"/>
      <w:bookmarkStart w:id="110" w:name="_Toc468086071"/>
      <w:r w:rsidRPr="008C77EA">
        <w:rPr>
          <w:rFonts w:ascii="Arial" w:eastAsia="Arial" w:hAnsi="Arial" w:cs="Arial"/>
          <w:b/>
          <w:color w:val="000000"/>
          <w:sz w:val="24"/>
          <w:szCs w:val="24"/>
        </w:rPr>
        <w:t>[NF</w:t>
      </w:r>
      <w:r w:rsidRPr="008C77EA">
        <w:rPr>
          <w:rFonts w:ascii="Arial" w:eastAsia="Arial" w:hAnsi="Arial" w:cs="Arial"/>
          <w:b/>
          <w:sz w:val="24"/>
          <w:szCs w:val="24"/>
        </w:rPr>
        <w:t>008</w:t>
      </w:r>
      <w:r w:rsidRPr="008C77EA"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 w:rsidRPr="008C77EA">
        <w:rPr>
          <w:rFonts w:ascii="Arial" w:eastAsia="Arial" w:hAnsi="Arial" w:cs="Arial"/>
          <w:color w:val="000000"/>
          <w:sz w:val="24"/>
          <w:szCs w:val="24"/>
        </w:rPr>
        <w:t xml:space="preserve">Sistema </w:t>
      </w:r>
      <w:r w:rsidRPr="008C77EA">
        <w:rPr>
          <w:rFonts w:ascii="Arial" w:eastAsia="Arial" w:hAnsi="Arial" w:cs="Arial"/>
          <w:sz w:val="24"/>
          <w:szCs w:val="24"/>
        </w:rPr>
        <w:t>deve ser distribuído para Web e Mobile.</w:t>
      </w:r>
    </w:p>
    <w:p w14:paraId="2EEF245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</w:pPr>
      <w:r w:rsidRPr="008C77EA">
        <w:rPr>
          <w:rFonts w:eastAsia="Arial" w:cs="Arial"/>
          <w:sz w:val="24"/>
          <w:szCs w:val="24"/>
        </w:rPr>
        <w:t>Prioridade: Essencial</w:t>
      </w:r>
      <w:r>
        <w:t xml:space="preserve"> </w:t>
      </w:r>
    </w:p>
    <w:p w14:paraId="5847B20E" w14:textId="438A626F" w:rsidR="00F26727" w:rsidRDefault="00F26727" w:rsidP="008C77EA">
      <w:pPr>
        <w:pStyle w:val="Ttulo2"/>
      </w:pPr>
      <w:bookmarkStart w:id="111" w:name="_Toc45453153"/>
      <w:r>
        <w:t>Padrões</w:t>
      </w:r>
      <w:bookmarkEnd w:id="105"/>
      <w:bookmarkEnd w:id="106"/>
      <w:bookmarkEnd w:id="107"/>
      <w:bookmarkEnd w:id="108"/>
      <w:bookmarkEnd w:id="109"/>
      <w:bookmarkEnd w:id="110"/>
      <w:bookmarkEnd w:id="111"/>
    </w:p>
    <w:p w14:paraId="5186B08E" w14:textId="77777777"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14:paraId="37301FE3" w14:textId="7E94CC9C"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14:paraId="2D7A6EA4" w14:textId="77777777" w:rsidR="008C77EA" w:rsidRDefault="008C77EA">
      <w:pPr>
        <w:pStyle w:val="TextoNormal"/>
      </w:pPr>
    </w:p>
    <w:p w14:paraId="5E9A9A6A" w14:textId="77777777" w:rsidR="00F26727" w:rsidRDefault="00F26727">
      <w:pPr>
        <w:pStyle w:val="Ttulo2"/>
      </w:pPr>
      <w:bookmarkStart w:id="112" w:name="_Toc467473469"/>
      <w:bookmarkStart w:id="113" w:name="_Toc467474016"/>
      <w:bookmarkStart w:id="114" w:name="_Toc467477755"/>
      <w:bookmarkStart w:id="115" w:name="_Toc467494901"/>
      <w:bookmarkStart w:id="116" w:name="_Toc467495267"/>
      <w:bookmarkStart w:id="117" w:name="_Toc468086073"/>
      <w:bookmarkStart w:id="118" w:name="_Toc45453154"/>
      <w:r>
        <w:t>Hardware e software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6C22B6F6" w14:textId="77777777" w:rsidR="00F26727" w:rsidRDefault="00F26727">
      <w:pPr>
        <w:pStyle w:val="TextoNormal"/>
      </w:pPr>
      <w:bookmarkStart w:id="119" w:name="_Ref471381570"/>
      <w:r>
        <w:t xml:space="preserve">Esta seção descreve os requisitos não funcionais associados ao hardware e software usados para desenvolver ou para executar o sistema. </w:t>
      </w:r>
    </w:p>
    <w:p w14:paraId="732782BB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[NF009] </w:t>
      </w:r>
      <w:r>
        <w:rPr>
          <w:rFonts w:ascii="Arial" w:eastAsia="Arial" w:hAnsi="Arial" w:cs="Arial"/>
          <w:sz w:val="24"/>
          <w:szCs w:val="24"/>
        </w:rPr>
        <w:t>Sistema deve ser desenvolvido em C#.</w:t>
      </w:r>
    </w:p>
    <w:p w14:paraId="13CF252E" w14:textId="4DCF33FF" w:rsidR="00F26727" w:rsidRDefault="008C77EA" w:rsidP="008C77EA">
      <w:pPr>
        <w:pStyle w:val="TextoNormal"/>
        <w:ind w:hanging="578"/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0CD203CC" w14:textId="77777777" w:rsidR="00F26727" w:rsidRDefault="00F26727">
      <w:pPr>
        <w:pStyle w:val="TextoNormal"/>
        <w:sectPr w:rsidR="00F26727">
          <w:headerReference w:type="default" r:id="rId27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20" w:name="_Toc467473471"/>
    <w:bookmarkStart w:id="121" w:name="_Toc467474018"/>
    <w:bookmarkStart w:id="122" w:name="_Toc467477757"/>
    <w:bookmarkStart w:id="123" w:name="_Toc467494903"/>
    <w:bookmarkStart w:id="124" w:name="_Toc467495269"/>
    <w:bookmarkStart w:id="125" w:name="_Toc468086075"/>
    <w:p w14:paraId="6FE8516B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5B95A64A">
          <v:shape id="_x0000_i1124" type="#_x0000_t75" style="width:29.25pt;height:36.75pt" o:ole="">
            <v:imagedata r:id="rId28" o:title=""/>
          </v:shape>
          <o:OLEObject Type="Embed" ProgID="Word.Document.8" ShapeID="_x0000_i1124" DrawAspect="Content" ObjectID="_1656066005" r:id="rId29"/>
        </w:object>
      </w:r>
    </w:p>
    <w:p w14:paraId="3E886B6F" w14:textId="77777777" w:rsidR="00F26727" w:rsidRDefault="00F26727">
      <w:pPr>
        <w:pStyle w:val="TextoNormal"/>
        <w:spacing w:before="0" w:after="0"/>
        <w:jc w:val="right"/>
      </w:pPr>
      <w:bookmarkStart w:id="126" w:name="_Hlk45451660"/>
      <w:r>
        <w:rPr>
          <w:rFonts w:ascii="Arial" w:hAnsi="Arial"/>
          <w:b/>
          <w:sz w:val="24"/>
        </w:rPr>
        <w:t>Capítulo</w:t>
      </w:r>
    </w:p>
    <w:p w14:paraId="128E5B04" w14:textId="77777777" w:rsidR="00F26727" w:rsidRDefault="00F26727">
      <w:pPr>
        <w:pStyle w:val="Ttulo1"/>
      </w:pPr>
      <w:r>
        <w:t>Descrição da interface</w:t>
      </w:r>
      <w:bookmarkEnd w:id="119"/>
      <w:r>
        <w:t xml:space="preserve"> com o usuário</w:t>
      </w:r>
      <w:bookmarkEnd w:id="120"/>
      <w:bookmarkEnd w:id="121"/>
      <w:bookmarkEnd w:id="122"/>
      <w:bookmarkEnd w:id="123"/>
      <w:bookmarkEnd w:id="124"/>
      <w:bookmarkEnd w:id="125"/>
    </w:p>
    <w:bookmarkEnd w:id="126"/>
    <w:p w14:paraId="7A466C2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30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14:paraId="7AB14F11" w14:textId="77777777"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14:paraId="7F333316" w14:textId="77777777" w:rsidR="006221EF" w:rsidRDefault="006221EF" w:rsidP="006221EF">
      <w:pPr>
        <w:pStyle w:val="Ttulo2"/>
      </w:pPr>
      <w:bookmarkStart w:id="127" w:name="_Toc45453155"/>
      <w:r>
        <w:t>MAPA DE NAVEGAÇÃO DE INTERFACES</w:t>
      </w:r>
      <w:bookmarkEnd w:id="127"/>
    </w:p>
    <w:p w14:paraId="0D26EF0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5B9BD5"/>
          <w:sz w:val="22"/>
          <w:szCs w:val="22"/>
        </w:rPr>
      </w:pPr>
      <w:r>
        <w:rPr>
          <w:color w:val="5B9BD5"/>
          <w:sz w:val="22"/>
          <w:szCs w:val="22"/>
        </w:rPr>
        <w:t xml:space="preserve">&lt;Esta seção deve conter desenhos ou rascunhos das telas do sistema que forem necessários ou convenientes para esclarecer algum dos requisitos do sistema. O aluno pode utilizar ferramentas como </w:t>
      </w:r>
      <w:proofErr w:type="spellStart"/>
      <w:r>
        <w:rPr>
          <w:color w:val="5B9BD5"/>
          <w:sz w:val="22"/>
          <w:szCs w:val="22"/>
        </w:rPr>
        <w:t>Balsamiq</w:t>
      </w:r>
      <w:proofErr w:type="spellEnd"/>
      <w:r>
        <w:rPr>
          <w:color w:val="5B9BD5"/>
          <w:sz w:val="22"/>
          <w:szCs w:val="22"/>
        </w:rPr>
        <w:t xml:space="preserve"> para </w:t>
      </w:r>
      <w:proofErr w:type="spellStart"/>
      <w:r>
        <w:rPr>
          <w:color w:val="5B9BD5"/>
          <w:sz w:val="22"/>
          <w:szCs w:val="22"/>
        </w:rPr>
        <w:t>prototipar</w:t>
      </w:r>
      <w:proofErr w:type="spellEnd"/>
      <w:r>
        <w:rPr>
          <w:color w:val="5B9BD5"/>
          <w:sz w:val="22"/>
          <w:szCs w:val="22"/>
        </w:rPr>
        <w:t xml:space="preserve"> a interface, apesar de não ser a melhor opção. Mais ferramentas podem ser encontradas em </w:t>
      </w:r>
      <w:hyperlink r:id="rId31">
        <w:r>
          <w:rPr>
            <w:color w:val="0563C1"/>
            <w:sz w:val="22"/>
            <w:szCs w:val="22"/>
            <w:u w:val="single"/>
          </w:rPr>
          <w:t>https://dcrazed.com/best-free-wireframe-tools/</w:t>
        </w:r>
      </w:hyperlink>
      <w:r>
        <w:rPr>
          <w:color w:val="5B9BD5"/>
          <w:sz w:val="22"/>
          <w:szCs w:val="22"/>
        </w:rPr>
        <w:t xml:space="preserve">. A melhor opção RECOMENDADA FORTEMENTE é para o aluno fazer a prototipação da interface em HTML, </w:t>
      </w:r>
      <w:proofErr w:type="gramStart"/>
      <w:r>
        <w:rPr>
          <w:color w:val="5B9BD5"/>
          <w:sz w:val="22"/>
          <w:szCs w:val="22"/>
        </w:rPr>
        <w:t>Angular</w:t>
      </w:r>
      <w:proofErr w:type="gramEnd"/>
      <w:r>
        <w:rPr>
          <w:color w:val="5B9BD5"/>
          <w:sz w:val="22"/>
          <w:szCs w:val="22"/>
        </w:rPr>
        <w:t xml:space="preserve"> ou qualquer outra tecnologia que o permita fazer a interface de sistemas WEB e reaproveitá-la na fase de projeto. Assim evita-se o fato de fazer desenhos de interface os quais serão jogados fora por não ser a interface propriamente dita. Use nomes significativos para identificar cada interface como </w:t>
      </w:r>
      <w:proofErr w:type="spellStart"/>
      <w:r>
        <w:rPr>
          <w:color w:val="5B9BD5"/>
          <w:sz w:val="22"/>
          <w:szCs w:val="22"/>
        </w:rPr>
        <w:t>I_Login</w:t>
      </w:r>
      <w:proofErr w:type="spellEnd"/>
      <w:r>
        <w:rPr>
          <w:color w:val="5B9BD5"/>
          <w:sz w:val="22"/>
          <w:szCs w:val="22"/>
        </w:rPr>
        <w:t xml:space="preserve">, </w:t>
      </w:r>
      <w:proofErr w:type="spellStart"/>
      <w:r>
        <w:rPr>
          <w:color w:val="5B9BD5"/>
          <w:sz w:val="22"/>
          <w:szCs w:val="22"/>
        </w:rPr>
        <w:t>I_Erro_login</w:t>
      </w:r>
      <w:proofErr w:type="spellEnd"/>
      <w:r>
        <w:rPr>
          <w:color w:val="5B9BD5"/>
          <w:sz w:val="22"/>
          <w:szCs w:val="22"/>
        </w:rPr>
        <w:t xml:space="preserve">, </w:t>
      </w:r>
      <w:proofErr w:type="spellStart"/>
      <w:r>
        <w:rPr>
          <w:color w:val="5B9BD5"/>
          <w:sz w:val="22"/>
          <w:szCs w:val="22"/>
        </w:rPr>
        <w:t>I_CadastrarCliente</w:t>
      </w:r>
      <w:proofErr w:type="spellEnd"/>
      <w:r>
        <w:rPr>
          <w:color w:val="5B9BD5"/>
          <w:sz w:val="22"/>
          <w:szCs w:val="22"/>
        </w:rPr>
        <w:t xml:space="preserve">. Descreva cada </w:t>
      </w:r>
      <w:proofErr w:type="gramStart"/>
      <w:r>
        <w:rPr>
          <w:color w:val="5B9BD5"/>
          <w:sz w:val="22"/>
          <w:szCs w:val="22"/>
        </w:rPr>
        <w:t>interface  em</w:t>
      </w:r>
      <w:proofErr w:type="gramEnd"/>
      <w:r>
        <w:rPr>
          <w:color w:val="5B9BD5"/>
          <w:sz w:val="22"/>
          <w:szCs w:val="22"/>
        </w:rPr>
        <w:t xml:space="preserve"> uma subseção. O aluno deverá utilizar </w:t>
      </w:r>
      <w:proofErr w:type="spellStart"/>
      <w:r>
        <w:rPr>
          <w:color w:val="5B9BD5"/>
          <w:sz w:val="22"/>
          <w:szCs w:val="22"/>
        </w:rPr>
        <w:t>templates</w:t>
      </w:r>
      <w:proofErr w:type="spellEnd"/>
      <w:r>
        <w:rPr>
          <w:color w:val="5B9BD5"/>
          <w:sz w:val="22"/>
          <w:szCs w:val="22"/>
        </w:rPr>
        <w:t xml:space="preserve"> já prontos caso queira, fazendo uma interface agradável.&gt;</w:t>
      </w:r>
    </w:p>
    <w:p w14:paraId="29AC512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28" w:name="_2u6wntf" w:colFirst="0" w:colLast="0"/>
      <w:bookmarkEnd w:id="128"/>
      <w:r>
        <w:rPr>
          <w:color w:val="000000"/>
          <w:sz w:val="22"/>
          <w:szCs w:val="22"/>
        </w:rPr>
        <w:t xml:space="preserve">Neste documento, adota-se “I_” para indicar uma interface, “IE_” para indicar uma interface com mensagem de erro e “IS_” para </w:t>
      </w:r>
      <w:proofErr w:type="spellStart"/>
      <w:r>
        <w:rPr>
          <w:color w:val="000000"/>
          <w:sz w:val="22"/>
          <w:szCs w:val="22"/>
        </w:rPr>
        <w:t>identicar</w:t>
      </w:r>
      <w:proofErr w:type="spellEnd"/>
      <w:r>
        <w:rPr>
          <w:color w:val="000000"/>
          <w:sz w:val="22"/>
          <w:szCs w:val="22"/>
        </w:rPr>
        <w:t xml:space="preserve"> uma interface com mensagem de sucesso. Assim, a interface de login do sistema é nomeada como “</w:t>
      </w:r>
      <w:proofErr w:type="spellStart"/>
      <w:r>
        <w:rPr>
          <w:color w:val="000000"/>
          <w:sz w:val="22"/>
          <w:szCs w:val="22"/>
        </w:rPr>
        <w:t>I_Login</w:t>
      </w:r>
      <w:proofErr w:type="spellEnd"/>
      <w:r>
        <w:rPr>
          <w:color w:val="000000"/>
          <w:sz w:val="22"/>
          <w:szCs w:val="22"/>
        </w:rPr>
        <w:t xml:space="preserve">”. A interface de erro do login para um </w:t>
      </w:r>
      <w:proofErr w:type="spellStart"/>
      <w:r>
        <w:rPr>
          <w:color w:val="000000"/>
          <w:sz w:val="22"/>
          <w:szCs w:val="22"/>
        </w:rPr>
        <w:t>username</w:t>
      </w:r>
      <w:proofErr w:type="spellEnd"/>
      <w:r>
        <w:rPr>
          <w:color w:val="000000"/>
          <w:sz w:val="22"/>
          <w:szCs w:val="22"/>
        </w:rPr>
        <w:t xml:space="preserve"> inválido e uma senha inválida é nomeada respectivamente como “</w:t>
      </w:r>
      <w:proofErr w:type="spellStart"/>
      <w:r>
        <w:rPr>
          <w:color w:val="000000"/>
          <w:sz w:val="22"/>
          <w:szCs w:val="22"/>
        </w:rPr>
        <w:t>IE_LoginUsername</w:t>
      </w:r>
      <w:proofErr w:type="spellEnd"/>
      <w:r>
        <w:rPr>
          <w:color w:val="000000"/>
          <w:sz w:val="22"/>
          <w:szCs w:val="22"/>
        </w:rPr>
        <w:t>” e “</w:t>
      </w:r>
      <w:proofErr w:type="spellStart"/>
      <w:r>
        <w:rPr>
          <w:color w:val="000000"/>
          <w:sz w:val="22"/>
          <w:szCs w:val="22"/>
        </w:rPr>
        <w:t>IE_LoginSenhaInválida</w:t>
      </w:r>
      <w:proofErr w:type="spellEnd"/>
      <w:r>
        <w:rPr>
          <w:color w:val="000000"/>
          <w:sz w:val="22"/>
          <w:szCs w:val="22"/>
        </w:rPr>
        <w:t xml:space="preserve">”. </w:t>
      </w:r>
    </w:p>
    <w:p w14:paraId="1CD416E9" w14:textId="69B5B756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451A3C1C" wp14:editId="0419B808">
            <wp:extent cx="5614035" cy="3848735"/>
            <wp:effectExtent l="0" t="0" r="0" b="0"/>
            <wp:docPr id="3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98C16FC" wp14:editId="5B463E09">
            <wp:extent cx="5603240" cy="4561205"/>
            <wp:effectExtent l="0" t="0" r="0" b="0"/>
            <wp:docPr id="3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A07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3BDB6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8EAADB"/>
          <w:sz w:val="22"/>
          <w:szCs w:val="22"/>
        </w:rPr>
      </w:pPr>
      <w:bookmarkStart w:id="129" w:name="_19c6y18" w:colFirst="0" w:colLast="0"/>
      <w:bookmarkEnd w:id="129"/>
      <w:r>
        <w:rPr>
          <w:color w:val="8EAADB"/>
          <w:sz w:val="22"/>
          <w:szCs w:val="22"/>
        </w:rPr>
        <w:lastRenderedPageBreak/>
        <w:t xml:space="preserve">&lt;O nome dado as interfaces, abaixo, deve ser o mesmo nome que aparecerá na descrição dos Casos de Uso e nas caixas </w:t>
      </w:r>
      <w:proofErr w:type="gramStart"/>
      <w:r>
        <w:rPr>
          <w:color w:val="8EAADB"/>
          <w:sz w:val="22"/>
          <w:szCs w:val="22"/>
        </w:rPr>
        <w:t>dos mapa</w:t>
      </w:r>
      <w:proofErr w:type="gramEnd"/>
      <w:r>
        <w:rPr>
          <w:color w:val="8EAADB"/>
          <w:sz w:val="22"/>
          <w:szCs w:val="22"/>
        </w:rPr>
        <w:t xml:space="preserve"> de navegação acima.&gt;</w:t>
      </w:r>
    </w:p>
    <w:p w14:paraId="495E01D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I_Login</w:t>
      </w:r>
      <w:proofErr w:type="spellEnd"/>
    </w:p>
    <w:p w14:paraId="367AABF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noProof/>
          <w:color w:val="000000"/>
          <w:sz w:val="22"/>
          <w:szCs w:val="22"/>
        </w:rPr>
      </w:pPr>
      <w:bookmarkStart w:id="130" w:name="_3tbugp1" w:colFirst="0" w:colLast="0"/>
      <w:bookmarkEnd w:id="130"/>
    </w:p>
    <w:p w14:paraId="1B240869" w14:textId="0A1E8BB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30EBC3" wp14:editId="6941531E">
            <wp:extent cx="2158365" cy="3104515"/>
            <wp:effectExtent l="0" t="0" r="0" b="0"/>
            <wp:docPr id="33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A4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0F1003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campo nome deve ser um nome cadastrado.</w:t>
      </w:r>
    </w:p>
    <w:p w14:paraId="08A2BA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65D92C3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 senha deve conter pelo menos um número </w:t>
      </w:r>
    </w:p>
    <w:p w14:paraId="57814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6 caracteres</w:t>
      </w:r>
    </w:p>
    <w:p w14:paraId="1635EAE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bookmarkStart w:id="131" w:name="_28h4qwu" w:colFirst="0" w:colLast="0"/>
      <w:bookmarkEnd w:id="131"/>
      <w:r>
        <w:rPr>
          <w:color w:val="000000"/>
          <w:sz w:val="22"/>
          <w:szCs w:val="22"/>
        </w:rPr>
        <w:t>A senha deve conter no máximo 50 caracteres.</w:t>
      </w:r>
    </w:p>
    <w:p w14:paraId="2D81AD3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I_Cadastro</w:t>
      </w:r>
      <w:proofErr w:type="spellEnd"/>
    </w:p>
    <w:p w14:paraId="62DFA04D" w14:textId="20A20030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4FF7B6E" wp14:editId="5D51A7DF">
            <wp:extent cx="2158365" cy="3678555"/>
            <wp:effectExtent l="0" t="0" r="0" b="0"/>
            <wp:docPr id="32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8B1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8567B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1E7BA9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e-mail deve ser um e-mail válido.</w:t>
      </w:r>
    </w:p>
    <w:p w14:paraId="61EDB2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Todos os campos são obrigatórios.</w:t>
      </w:r>
    </w:p>
    <w:p w14:paraId="76DF366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de 6 a 50 caracteres.</w:t>
      </w:r>
    </w:p>
    <w:p w14:paraId="6C35F65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1 número.</w:t>
      </w:r>
    </w:p>
    <w:p w14:paraId="6D39206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439E03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32" w:name="_37m2jsg" w:colFirst="0" w:colLast="0"/>
      <w:bookmarkEnd w:id="132"/>
    </w:p>
    <w:p w14:paraId="1FF0F3F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I_Contrato</w:t>
      </w:r>
      <w:proofErr w:type="spellEnd"/>
    </w:p>
    <w:p w14:paraId="79CB3805" w14:textId="43218C5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BDFDF83" wp14:editId="177D75EC">
            <wp:extent cx="2158365" cy="3678555"/>
            <wp:effectExtent l="0" t="0" r="0" b="0"/>
            <wp:docPr id="3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FEF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6B334C2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3FBD231" w14:textId="77777777" w:rsidR="008C77EA" w:rsidRPr="00ED6A6F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Cs/>
          <w:color w:val="000000"/>
          <w:sz w:val="24"/>
          <w:szCs w:val="24"/>
        </w:rPr>
      </w:pPr>
      <w:r w:rsidRPr="00ED6A6F">
        <w:rPr>
          <w:rFonts w:ascii="Arial" w:eastAsia="Arial" w:hAnsi="Arial" w:cs="Arial"/>
          <w:bCs/>
          <w:color w:val="000000"/>
          <w:sz w:val="24"/>
          <w:szCs w:val="24"/>
        </w:rPr>
        <w:t>Tela gerada após o cadastro</w:t>
      </w:r>
    </w:p>
    <w:p w14:paraId="6EBB61D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Necessário marcar a </w:t>
      </w:r>
      <w:proofErr w:type="spellStart"/>
      <w:r>
        <w:rPr>
          <w:color w:val="000000"/>
          <w:sz w:val="22"/>
          <w:szCs w:val="22"/>
        </w:rPr>
        <w:t>checkbox</w:t>
      </w:r>
      <w:proofErr w:type="spellEnd"/>
      <w:r>
        <w:rPr>
          <w:color w:val="000000"/>
          <w:sz w:val="22"/>
          <w:szCs w:val="22"/>
        </w:rPr>
        <w:t xml:space="preserve"> li e concordo, para poder continuar</w:t>
      </w:r>
    </w:p>
    <w:p w14:paraId="25A640B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60E6A6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I_HomeAluno</w:t>
      </w:r>
      <w:proofErr w:type="spellEnd"/>
    </w:p>
    <w:p w14:paraId="2214BFCC" w14:textId="5BA76B2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AEDEDBA" wp14:editId="75ABD215">
            <wp:extent cx="2158365" cy="3019425"/>
            <wp:effectExtent l="0" t="0" r="0" b="0"/>
            <wp:docPr id="30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A89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A665429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42B7A8A6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Tela principal apresentada aos alunos.</w:t>
      </w:r>
    </w:p>
    <w:p w14:paraId="1ACDB69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_Consultar</w:t>
      </w:r>
      <w:proofErr w:type="spellEnd"/>
      <w:proofErr w:type="gramEnd"/>
    </w:p>
    <w:p w14:paraId="60E32B07" w14:textId="1539C4F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DB6CFAA" wp14:editId="5737DD83">
            <wp:extent cx="2158365" cy="5528945"/>
            <wp:effectExtent l="0" t="0" r="0" b="0"/>
            <wp:docPr id="2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99C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75AF18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DCB231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Lista todos os livros.</w:t>
      </w:r>
    </w:p>
    <w:p w14:paraId="150D9DAB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inserir o termo a ser pesquisado.</w:t>
      </w:r>
    </w:p>
    <w:p w14:paraId="4666761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selecionar filtros de pesquisa.</w:t>
      </w:r>
    </w:p>
    <w:p w14:paraId="63CC7F4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373BD8D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_Reservar</w:t>
      </w:r>
      <w:proofErr w:type="spellEnd"/>
      <w:proofErr w:type="gramEnd"/>
    </w:p>
    <w:p w14:paraId="0DFA1788" w14:textId="5E8F644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6B43482" wp14:editId="05EC8AA4">
            <wp:extent cx="2158365" cy="5528945"/>
            <wp:effectExtent l="0" t="0" r="0" b="0"/>
            <wp:docPr id="28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801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EEE6D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361A97B4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Pesquisa e seleciona o título a ser reservado.</w:t>
      </w:r>
    </w:p>
    <w:p w14:paraId="353AA6D0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Podendo simplesmente efetuar a reserva ou ver detalhes do livro.</w:t>
      </w:r>
    </w:p>
    <w:p w14:paraId="261E4BE9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IS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_Reservado</w:t>
      </w:r>
      <w:proofErr w:type="spellEnd"/>
      <w:proofErr w:type="gramEnd"/>
    </w:p>
    <w:p w14:paraId="7352F505" w14:textId="1D272FF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B18CCE4" wp14:editId="624F7422">
            <wp:extent cx="2158365" cy="2583815"/>
            <wp:effectExtent l="0" t="0" r="0" b="0"/>
            <wp:docPr id="27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6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E03006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243395C3" w14:textId="77777777" w:rsidR="008C77EA" w:rsidRDefault="008C77EA" w:rsidP="008C77EA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Mensagem informando que a reserva foi efetuada.</w:t>
      </w:r>
    </w:p>
    <w:p w14:paraId="6A05169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411E0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I_Detalhe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Livro</w:t>
      </w:r>
    </w:p>
    <w:p w14:paraId="3D2B18EA" w14:textId="2CC336A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F4D31E6" wp14:editId="2EB339F5">
            <wp:extent cx="2158365" cy="3381375"/>
            <wp:effectExtent l="0" t="0" r="0" b="0"/>
            <wp:docPr id="6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9F53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581695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9672D6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Detalhe do livro apresentado ao aluno.</w:t>
      </w:r>
    </w:p>
    <w:p w14:paraId="3645384F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Informa quantidade total e quantidade disponível.</w:t>
      </w:r>
    </w:p>
    <w:p w14:paraId="188E068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uma breve resenha do livro</w:t>
      </w:r>
    </w:p>
    <w:p w14:paraId="1B9CCB4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2FF82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_Pendencias</w:t>
      </w:r>
      <w:proofErr w:type="spellEnd"/>
      <w:proofErr w:type="gramEnd"/>
    </w:p>
    <w:p w14:paraId="7050C0D1" w14:textId="2B57CBC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75F076B5" wp14:editId="3FC95F3F">
            <wp:extent cx="2158365" cy="3838575"/>
            <wp:effectExtent l="0" t="0" r="0" b="0"/>
            <wp:docPr id="65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16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2264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23B98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Infoma</w:t>
      </w:r>
      <w:proofErr w:type="spellEnd"/>
      <w:r>
        <w:rPr>
          <w:color w:val="000000"/>
          <w:sz w:val="22"/>
          <w:szCs w:val="22"/>
        </w:rPr>
        <w:t xml:space="preserve"> as pendências do aluno com a biblioteca.</w:t>
      </w:r>
    </w:p>
    <w:p w14:paraId="269239C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2C056A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I_Renovação</w:t>
      </w:r>
      <w:proofErr w:type="spellEnd"/>
    </w:p>
    <w:p w14:paraId="37C9DF39" w14:textId="3118FE83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556AD18" wp14:editId="29B21D41">
            <wp:extent cx="2158365" cy="2870835"/>
            <wp:effectExtent l="0" t="0" r="0" b="0"/>
            <wp:docPr id="6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664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B159B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CCC2DA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todos os títulos emprestado ao aluno.</w:t>
      </w:r>
    </w:p>
    <w:p w14:paraId="70004DE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houver algum atraso, renovação não pode ser efetuada, e deve agendar a devolução.</w:t>
      </w:r>
    </w:p>
    <w:p w14:paraId="56B8DEC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D481027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IS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_Autorizado</w:t>
      </w:r>
      <w:proofErr w:type="spellEnd"/>
      <w:proofErr w:type="gramEnd"/>
    </w:p>
    <w:p w14:paraId="20A06C0E" w14:textId="5C71BAA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FE98C7D" wp14:editId="371930CB">
            <wp:extent cx="2158365" cy="2583815"/>
            <wp:effectExtent l="0" t="0" r="0" b="0"/>
            <wp:docPr id="2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1E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46BCE8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582F8A3A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Caso a renovação seja autorizada pelo bibliotecário.</w:t>
      </w:r>
    </w:p>
    <w:p w14:paraId="32D6C13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3BF354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_Estatísticas</w:t>
      </w:r>
      <w:proofErr w:type="spellEnd"/>
      <w:proofErr w:type="gramEnd"/>
    </w:p>
    <w:p w14:paraId="096B6D30" w14:textId="208102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74D5000" wp14:editId="6A502AA6">
            <wp:extent cx="2158365" cy="2976880"/>
            <wp:effectExtent l="0" t="0" r="0" b="0"/>
            <wp:docPr id="2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8B1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F0D34E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8B3F88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estatísticas referente ao aluno.</w:t>
      </w:r>
    </w:p>
    <w:p w14:paraId="5B5164A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estatísticas gerais.</w:t>
      </w:r>
    </w:p>
    <w:p w14:paraId="5C90055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96878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</w:t>
      </w:r>
      <w:proofErr w:type="spellEnd"/>
    </w:p>
    <w:p w14:paraId="7B998E38" w14:textId="7B02C4C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A160A8" wp14:editId="47895806">
            <wp:extent cx="2158365" cy="2689860"/>
            <wp:effectExtent l="0" t="0" r="0" b="0"/>
            <wp:docPr id="61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F740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</w:p>
    <w:p w14:paraId="79A7244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84D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5131217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 escolher algum bibliotecário para conversar</w:t>
      </w:r>
    </w:p>
    <w:p w14:paraId="64DD3AB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escrever a mensagem deve clicar em enviar</w:t>
      </w:r>
    </w:p>
    <w:p w14:paraId="1621E3E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301C6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I_Menu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Sanduiche</w:t>
      </w:r>
    </w:p>
    <w:p w14:paraId="29BFA52B" w14:textId="2E46D8A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CE1B9E4" wp14:editId="0847319C">
            <wp:extent cx="2158365" cy="3827780"/>
            <wp:effectExtent l="0" t="0" r="0" b="0"/>
            <wp:docPr id="60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2A1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ACC0C3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FDCC4F" w14:textId="777FBD9B" w:rsidR="008C77EA" w:rsidRPr="00F31D6E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 clicar no símbolo de menu  </w:t>
      </w:r>
      <w:r w:rsidR="007A6770" w:rsidRPr="008C77EA">
        <w:rPr>
          <w:noProof/>
          <w:color w:val="000000"/>
          <w:sz w:val="22"/>
          <w:szCs w:val="22"/>
        </w:rPr>
        <w:drawing>
          <wp:inline distT="0" distB="0" distL="0" distR="0" wp14:anchorId="720D0166" wp14:editId="18A11A6E">
            <wp:extent cx="201930" cy="244475"/>
            <wp:effectExtent l="0" t="0" r="0" b="0"/>
            <wp:docPr id="5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2"/>
          <w:szCs w:val="22"/>
        </w:rPr>
        <w:t>.</w:t>
      </w:r>
    </w:p>
    <w:p w14:paraId="5393D83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DB07B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</w:t>
      </w:r>
      <w:proofErr w:type="spellEnd"/>
    </w:p>
    <w:p w14:paraId="12C36E0B" w14:textId="1F4414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BB08C56" wp14:editId="0078398A">
            <wp:extent cx="2158365" cy="3157855"/>
            <wp:effectExtent l="0" t="0" r="0" b="0"/>
            <wp:docPr id="58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53D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D95F2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C234588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usuário.</w:t>
      </w:r>
    </w:p>
    <w:p w14:paraId="702F7CB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 xml:space="preserve">Pode ser alterada as informações de telefone, </w:t>
      </w:r>
      <w:proofErr w:type="spellStart"/>
      <w:r w:rsidRPr="00F31D6E">
        <w:rPr>
          <w:color w:val="000000"/>
          <w:sz w:val="22"/>
          <w:szCs w:val="22"/>
        </w:rPr>
        <w:t>email</w:t>
      </w:r>
      <w:proofErr w:type="spellEnd"/>
      <w:r w:rsidRPr="00F31D6E">
        <w:rPr>
          <w:color w:val="000000"/>
          <w:sz w:val="22"/>
          <w:szCs w:val="22"/>
        </w:rPr>
        <w:t>, endereço, turma e foto</w:t>
      </w:r>
    </w:p>
    <w:p w14:paraId="68D0AB0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83E4C6A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I_Meus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Emprestimos</w:t>
      </w:r>
      <w:proofErr w:type="spellEnd"/>
    </w:p>
    <w:p w14:paraId="790657AB" w14:textId="337D26B9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EB6E596" wp14:editId="35706270">
            <wp:extent cx="2158365" cy="4029710"/>
            <wp:effectExtent l="0" t="0" r="0" b="0"/>
            <wp:docPr id="57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412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1F6E6D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8018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todos empréstimos realizados pelo aluno.</w:t>
      </w:r>
    </w:p>
    <w:p w14:paraId="3E4D15E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4F1172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_Relatar</w:t>
      </w:r>
      <w:proofErr w:type="spellEnd"/>
      <w:proofErr w:type="gramEnd"/>
    </w:p>
    <w:p w14:paraId="2A5D0EEB" w14:textId="779FE45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AC5018F" wp14:editId="6456F91E">
            <wp:extent cx="2158365" cy="2689860"/>
            <wp:effectExtent l="0" t="0" r="0" b="0"/>
            <wp:docPr id="56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124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355186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294CCC6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Descreve erros encontrados para os desenvolvedores.</w:t>
      </w:r>
    </w:p>
    <w:p w14:paraId="5180C71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54626AD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I_Home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Bibliotecário</w:t>
      </w:r>
    </w:p>
    <w:p w14:paraId="5EA97765" w14:textId="42A59F8C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73F6F28" wp14:editId="37E40BCE">
            <wp:extent cx="2158365" cy="3009265"/>
            <wp:effectExtent l="0" t="0" r="0" b="0"/>
            <wp:docPr id="55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4DD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F5C78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AF4D21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Tela principal do usuário tipo bibliotecário.</w:t>
      </w:r>
    </w:p>
    <w:p w14:paraId="6D2BED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94A10B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I_Altorizar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Find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Aluno</w:t>
      </w:r>
    </w:p>
    <w:p w14:paraId="396F201B" w14:textId="3EE459F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073FF9C" wp14:editId="314854A7">
            <wp:extent cx="2158365" cy="2955925"/>
            <wp:effectExtent l="0" t="0" r="0" b="0"/>
            <wp:docPr id="54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826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4AB6889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ED640F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 campo de pesquisa.</w:t>
      </w:r>
    </w:p>
    <w:p w14:paraId="2C87EF1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Bibliotecário realiza a pesquisa por aluno, ou reserva.</w:t>
      </w:r>
    </w:p>
    <w:p w14:paraId="75EB523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renovação através do aluno.</w:t>
      </w:r>
    </w:p>
    <w:p w14:paraId="5FBCF4A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03406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_Autorizar</w:t>
      </w:r>
      <w:proofErr w:type="spellEnd"/>
      <w:proofErr w:type="gramEnd"/>
    </w:p>
    <w:p w14:paraId="6ACB7C8C" w14:textId="7AE01F5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CEBF922" wp14:editId="22BAFF48">
            <wp:extent cx="2158365" cy="3211195"/>
            <wp:effectExtent l="0" t="0" r="0" b="0"/>
            <wp:docPr id="53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F6E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78CDE7F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2406FE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Vê os livros que os alunos estão querendo renovar.</w:t>
      </w:r>
    </w:p>
    <w:p w14:paraId="4D129D0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Decide se empresta ou não</w:t>
      </w:r>
    </w:p>
    <w:p w14:paraId="5E1E1B4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408A265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I_AutorizadoB</w:t>
      </w:r>
      <w:proofErr w:type="spellEnd"/>
    </w:p>
    <w:p w14:paraId="1A4ADA5B" w14:textId="4FA9961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EDAA181" wp14:editId="5ED94143">
            <wp:extent cx="2158365" cy="2583815"/>
            <wp:effectExtent l="0" t="0" r="0" b="0"/>
            <wp:docPr id="52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8A7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A787E1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I_Adicionar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Livro</w:t>
      </w:r>
    </w:p>
    <w:p w14:paraId="2B89A699" w14:textId="18CCFF2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2C2DF18" wp14:editId="0AD7EDDD">
            <wp:extent cx="2158365" cy="3498215"/>
            <wp:effectExtent l="0" t="0" r="0" b="0"/>
            <wp:docPr id="5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38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EFFC52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3AC36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Código tem que ser no formato LIV - 12345</w:t>
      </w:r>
    </w:p>
    <w:p w14:paraId="1A6731A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Não pode haver campo em branco</w:t>
      </w:r>
    </w:p>
    <w:p w14:paraId="03E837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7EAB9153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I_MenuSanduicheB</w:t>
      </w:r>
      <w:proofErr w:type="spellEnd"/>
    </w:p>
    <w:p w14:paraId="16F31BEF" w14:textId="5204DE4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B94FD82" wp14:editId="3339F8A7">
            <wp:extent cx="2158365" cy="3816985"/>
            <wp:effectExtent l="0" t="0" r="0" b="0"/>
            <wp:docPr id="50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603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0DEC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32F28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I_PerfilB</w:t>
      </w:r>
      <w:proofErr w:type="spellEnd"/>
    </w:p>
    <w:p w14:paraId="108EE6FC" w14:textId="1AFD0F1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C28ADB6" wp14:editId="72394AF2">
            <wp:extent cx="2158365" cy="3816985"/>
            <wp:effectExtent l="0" t="0" r="0" b="0"/>
            <wp:docPr id="49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FF0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327933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46D5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bibliotecário.</w:t>
      </w:r>
    </w:p>
    <w:p w14:paraId="6872F4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 xml:space="preserve">Pode ser alterada as informações de telefone, </w:t>
      </w:r>
      <w:proofErr w:type="spellStart"/>
      <w:r w:rsidRPr="00F31D6E">
        <w:rPr>
          <w:color w:val="000000"/>
          <w:sz w:val="22"/>
          <w:szCs w:val="22"/>
        </w:rPr>
        <w:t>email</w:t>
      </w:r>
      <w:proofErr w:type="spellEnd"/>
      <w:r w:rsidRPr="00F31D6E">
        <w:rPr>
          <w:color w:val="000000"/>
          <w:sz w:val="22"/>
          <w:szCs w:val="22"/>
        </w:rPr>
        <w:t>, endereço, tur</w:t>
      </w:r>
      <w:r>
        <w:rPr>
          <w:color w:val="000000"/>
          <w:sz w:val="22"/>
          <w:szCs w:val="22"/>
        </w:rPr>
        <w:t>no</w:t>
      </w:r>
      <w:r w:rsidRPr="00F31D6E">
        <w:rPr>
          <w:color w:val="000000"/>
          <w:sz w:val="22"/>
          <w:szCs w:val="22"/>
        </w:rPr>
        <w:t xml:space="preserve"> e foto</w:t>
      </w:r>
    </w:p>
    <w:p w14:paraId="1D1A851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1D701B0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I_ChatB</w:t>
      </w:r>
      <w:proofErr w:type="spellEnd"/>
    </w:p>
    <w:p w14:paraId="70CA5979" w14:textId="2026BDE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719C504" wp14:editId="2AEB4E47">
            <wp:extent cx="2158365" cy="2084070"/>
            <wp:effectExtent l="0" t="0" r="0" b="0"/>
            <wp:docPr id="48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670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B992D5E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6E6E729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mensagens enviadas pelos alunos.</w:t>
      </w:r>
    </w:p>
    <w:p w14:paraId="1E2E3BF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conversa.</w:t>
      </w:r>
    </w:p>
    <w:p w14:paraId="6EBEF5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E2E4B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Respondendo</w:t>
      </w:r>
    </w:p>
    <w:p w14:paraId="516DA47D" w14:textId="5FCB912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44E4630" wp14:editId="2E391AF2">
            <wp:extent cx="2158365" cy="3774440"/>
            <wp:effectExtent l="0" t="0" r="0" b="0"/>
            <wp:docPr id="47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1EF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14D7FA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526852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Digita a mensagem de resposta e envia.</w:t>
      </w:r>
    </w:p>
    <w:p w14:paraId="56EB43FF" w14:textId="6196CD58" w:rsidR="00686F78" w:rsidRDefault="00686F78" w:rsidP="00686F78">
      <w:pPr>
        <w:pStyle w:val="TextoNormal"/>
      </w:pPr>
    </w:p>
    <w:p w14:paraId="71509ADC" w14:textId="30B46F84" w:rsidR="00890110" w:rsidRDefault="00890110" w:rsidP="00686F78">
      <w:pPr>
        <w:pStyle w:val="TextoNormal"/>
      </w:pPr>
    </w:p>
    <w:p w14:paraId="1526E50F" w14:textId="102E3C94" w:rsidR="008C77EA" w:rsidRDefault="008C77EA" w:rsidP="00686F78">
      <w:pPr>
        <w:pStyle w:val="TextoNormal"/>
      </w:pPr>
    </w:p>
    <w:p w14:paraId="58D6C238" w14:textId="41E5D0FC" w:rsidR="008C77EA" w:rsidRDefault="008C77EA" w:rsidP="00686F78">
      <w:pPr>
        <w:pStyle w:val="TextoNormal"/>
      </w:pPr>
    </w:p>
    <w:p w14:paraId="288F29F1" w14:textId="1748C697" w:rsidR="008C77EA" w:rsidRDefault="008C77EA" w:rsidP="00686F78">
      <w:pPr>
        <w:pStyle w:val="TextoNormal"/>
      </w:pPr>
    </w:p>
    <w:p w14:paraId="5DF73FA2" w14:textId="71510D34" w:rsidR="008C77EA" w:rsidRDefault="008C77EA" w:rsidP="00686F78">
      <w:pPr>
        <w:pStyle w:val="TextoNormal"/>
      </w:pPr>
    </w:p>
    <w:p w14:paraId="4D747E8C" w14:textId="0927A80A" w:rsidR="008C77EA" w:rsidRDefault="008C77EA" w:rsidP="00686F78">
      <w:pPr>
        <w:pStyle w:val="TextoNormal"/>
      </w:pPr>
    </w:p>
    <w:p w14:paraId="51663FAE" w14:textId="5AA5CAF4" w:rsidR="008C77EA" w:rsidRDefault="008C77EA" w:rsidP="00686F78">
      <w:pPr>
        <w:pStyle w:val="TextoNormal"/>
      </w:pPr>
    </w:p>
    <w:p w14:paraId="2567DD31" w14:textId="77777777" w:rsidR="008C77EA" w:rsidRDefault="008C77EA" w:rsidP="00686F78">
      <w:pPr>
        <w:pStyle w:val="TextoNormal"/>
      </w:pPr>
    </w:p>
    <w:p w14:paraId="2A11A785" w14:textId="02545C02" w:rsidR="00890110" w:rsidRDefault="00890110" w:rsidP="00686F78">
      <w:pPr>
        <w:pStyle w:val="TextoNormal"/>
      </w:pPr>
    </w:p>
    <w:p w14:paraId="795A5F29" w14:textId="1B01AF12" w:rsidR="00890110" w:rsidRDefault="00890110" w:rsidP="00686F78">
      <w:pPr>
        <w:pStyle w:val="TextoNormal"/>
      </w:pPr>
    </w:p>
    <w:p w14:paraId="08535768" w14:textId="0DA309A3" w:rsidR="008C77EA" w:rsidRP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 w:rsidRPr="008C77EA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ANEXOS</w:t>
      </w:r>
    </w:p>
    <w:p w14:paraId="201452B4" w14:textId="77777777" w:rsidR="008C77EA" w:rsidRDefault="008C77EA" w:rsidP="00686F78">
      <w:pPr>
        <w:pStyle w:val="TextoNormal"/>
      </w:pPr>
    </w:p>
    <w:p w14:paraId="2AA603CE" w14:textId="004CDF04" w:rsidR="00890110" w:rsidRPr="008C77EA" w:rsidRDefault="00890110" w:rsidP="008C77EA">
      <w:pPr>
        <w:pStyle w:val="TextoNormal"/>
        <w:numPr>
          <w:ilvl w:val="0"/>
          <w:numId w:val="43"/>
        </w:numPr>
        <w:rPr>
          <w:b/>
          <w:bCs/>
        </w:rPr>
      </w:pPr>
      <w:r w:rsidRPr="008C77EA">
        <w:rPr>
          <w:b/>
          <w:bCs/>
        </w:rPr>
        <w:t>ANEXO 1</w:t>
      </w:r>
    </w:p>
    <w:p w14:paraId="30C68683" w14:textId="61D79732" w:rsidR="00890110" w:rsidRDefault="00890110" w:rsidP="00686F78">
      <w:pPr>
        <w:pStyle w:val="TextoNormal"/>
      </w:pPr>
      <w:r>
        <w:t>Formulário de Cadastro de livros</w:t>
      </w:r>
    </w:p>
    <w:p w14:paraId="26D03913" w14:textId="22FDE9E8" w:rsidR="00890110" w:rsidRDefault="007A6770" w:rsidP="00686F78">
      <w:pPr>
        <w:pStyle w:val="TextoNormal"/>
      </w:pPr>
      <w:r>
        <w:drawing>
          <wp:inline distT="0" distB="0" distL="0" distR="0" wp14:anchorId="1607DD1F" wp14:editId="7441FFC4">
            <wp:extent cx="5730875" cy="1754505"/>
            <wp:effectExtent l="0" t="0" r="0" b="0"/>
            <wp:docPr id="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F97" w14:textId="39677B54" w:rsidR="00890110" w:rsidRDefault="00890110" w:rsidP="00686F78">
      <w:pPr>
        <w:pStyle w:val="TextoNormal"/>
      </w:pPr>
    </w:p>
    <w:p w14:paraId="51F30893" w14:textId="739CDF0B" w:rsidR="00890110" w:rsidRDefault="00890110" w:rsidP="00686F78">
      <w:pPr>
        <w:pStyle w:val="TextoNormal"/>
      </w:pPr>
    </w:p>
    <w:p w14:paraId="64259B8F" w14:textId="11CDB2D1" w:rsidR="00890110" w:rsidRDefault="00890110" w:rsidP="00686F78">
      <w:pPr>
        <w:pStyle w:val="TextoNormal"/>
      </w:pPr>
    </w:p>
    <w:p w14:paraId="1B51A4B0" w14:textId="2627C696" w:rsidR="00890110" w:rsidRDefault="00890110" w:rsidP="00686F78">
      <w:pPr>
        <w:pStyle w:val="TextoNormal"/>
      </w:pPr>
    </w:p>
    <w:p w14:paraId="5EFA2961" w14:textId="3E12539E" w:rsidR="00890110" w:rsidRDefault="00890110" w:rsidP="00686F78">
      <w:pPr>
        <w:pStyle w:val="TextoNormal"/>
      </w:pPr>
    </w:p>
    <w:p w14:paraId="601EA505" w14:textId="12AD9BBE" w:rsidR="00890110" w:rsidRDefault="00890110" w:rsidP="00686F78">
      <w:pPr>
        <w:pStyle w:val="TextoNormal"/>
      </w:pPr>
    </w:p>
    <w:p w14:paraId="293C8338" w14:textId="1182C1DB" w:rsidR="00890110" w:rsidRDefault="00890110" w:rsidP="00686F78">
      <w:pPr>
        <w:pStyle w:val="TextoNormal"/>
      </w:pPr>
    </w:p>
    <w:p w14:paraId="60539F1C" w14:textId="030BE9FD" w:rsidR="00890110" w:rsidRDefault="00890110" w:rsidP="00686F78">
      <w:pPr>
        <w:pStyle w:val="TextoNormal"/>
      </w:pPr>
    </w:p>
    <w:p w14:paraId="7B1C4933" w14:textId="073135E0" w:rsidR="00890110" w:rsidRDefault="00890110" w:rsidP="00686F78">
      <w:pPr>
        <w:pStyle w:val="TextoNormal"/>
      </w:pPr>
    </w:p>
    <w:p w14:paraId="05EC7EA9" w14:textId="5CC3DA48" w:rsidR="00890110" w:rsidRDefault="00890110" w:rsidP="00686F78">
      <w:pPr>
        <w:pStyle w:val="TextoNormal"/>
      </w:pPr>
    </w:p>
    <w:p w14:paraId="6099E188" w14:textId="0A6E1565" w:rsidR="00890110" w:rsidRDefault="00890110" w:rsidP="00686F78">
      <w:pPr>
        <w:pStyle w:val="TextoNormal"/>
      </w:pPr>
    </w:p>
    <w:p w14:paraId="3C378840" w14:textId="3972E0CF" w:rsidR="00890110" w:rsidRDefault="00890110" w:rsidP="00686F78">
      <w:pPr>
        <w:pStyle w:val="TextoNormal"/>
      </w:pPr>
    </w:p>
    <w:p w14:paraId="07272BB6" w14:textId="04C495AD" w:rsidR="00890110" w:rsidRDefault="00890110" w:rsidP="00686F78">
      <w:pPr>
        <w:pStyle w:val="TextoNormal"/>
      </w:pPr>
    </w:p>
    <w:p w14:paraId="04AEB5F0" w14:textId="3D86727B" w:rsidR="00890110" w:rsidRDefault="00890110" w:rsidP="00686F78">
      <w:pPr>
        <w:pStyle w:val="TextoNormal"/>
      </w:pPr>
    </w:p>
    <w:p w14:paraId="69E2BEA9" w14:textId="3AB93B67" w:rsidR="00890110" w:rsidRDefault="00890110" w:rsidP="00686F78">
      <w:pPr>
        <w:pStyle w:val="TextoNormal"/>
      </w:pPr>
    </w:p>
    <w:p w14:paraId="6F28A85F" w14:textId="05D02912" w:rsidR="00890110" w:rsidRDefault="00890110" w:rsidP="00686F78">
      <w:pPr>
        <w:pStyle w:val="TextoNormal"/>
      </w:pPr>
    </w:p>
    <w:p w14:paraId="1DC44207" w14:textId="0D25B9A6" w:rsidR="00890110" w:rsidRDefault="00890110" w:rsidP="00686F78">
      <w:pPr>
        <w:pStyle w:val="TextoNormal"/>
      </w:pPr>
    </w:p>
    <w:p w14:paraId="7B4FC422" w14:textId="3E243A59" w:rsidR="00890110" w:rsidRDefault="00890110" w:rsidP="00686F78">
      <w:pPr>
        <w:pStyle w:val="TextoNormal"/>
      </w:pPr>
    </w:p>
    <w:p w14:paraId="0EDF34B0" w14:textId="23F4FAF0" w:rsidR="00890110" w:rsidRDefault="00890110" w:rsidP="00686F78">
      <w:pPr>
        <w:pStyle w:val="TextoNormal"/>
      </w:pPr>
    </w:p>
    <w:p w14:paraId="084B891B" w14:textId="54D781F6" w:rsidR="00890110" w:rsidRDefault="00890110" w:rsidP="00686F78">
      <w:pPr>
        <w:pStyle w:val="TextoNormal"/>
      </w:pPr>
    </w:p>
    <w:p w14:paraId="6AA19A33" w14:textId="54A57C94" w:rsidR="00890110" w:rsidRDefault="00890110" w:rsidP="00686F78">
      <w:pPr>
        <w:pStyle w:val="TextoNormal"/>
      </w:pPr>
    </w:p>
    <w:p w14:paraId="6BA922BD" w14:textId="52A698DB" w:rsidR="00890110" w:rsidRDefault="00890110" w:rsidP="00686F78">
      <w:pPr>
        <w:pStyle w:val="TextoNormal"/>
      </w:pPr>
    </w:p>
    <w:p w14:paraId="5C42EE7C" w14:textId="0EC3FE97" w:rsidR="00890110" w:rsidRDefault="00890110" w:rsidP="00686F78">
      <w:pPr>
        <w:pStyle w:val="TextoNormal"/>
      </w:pPr>
    </w:p>
    <w:p w14:paraId="100A9DC8" w14:textId="0253BA9B" w:rsidR="00890110" w:rsidRDefault="00890110" w:rsidP="00686F78">
      <w:pPr>
        <w:pStyle w:val="TextoNormal"/>
      </w:pPr>
    </w:p>
    <w:p w14:paraId="612A8195" w14:textId="36BA1097" w:rsidR="00890110" w:rsidRDefault="00890110" w:rsidP="00686F78">
      <w:pPr>
        <w:pStyle w:val="TextoNormal"/>
      </w:pPr>
    </w:p>
    <w:p w14:paraId="1B1B4B12" w14:textId="011BBFB2" w:rsidR="00890110" w:rsidRDefault="00890110" w:rsidP="00686F78">
      <w:pPr>
        <w:pStyle w:val="TextoNormal"/>
      </w:pPr>
    </w:p>
    <w:p w14:paraId="2095AE16" w14:textId="29445218" w:rsidR="00890110" w:rsidRDefault="00890110" w:rsidP="00686F78">
      <w:pPr>
        <w:pStyle w:val="TextoNormal"/>
      </w:pPr>
    </w:p>
    <w:p w14:paraId="3D0E285D" w14:textId="632F5E79" w:rsidR="00890110" w:rsidRDefault="00890110" w:rsidP="00686F78">
      <w:pPr>
        <w:pStyle w:val="TextoNormal"/>
      </w:pPr>
    </w:p>
    <w:p w14:paraId="2B4832A8" w14:textId="607E1E3B" w:rsidR="00890110" w:rsidRDefault="00890110" w:rsidP="008C77EA">
      <w:pPr>
        <w:pStyle w:val="TextoNormal"/>
        <w:numPr>
          <w:ilvl w:val="0"/>
          <w:numId w:val="43"/>
        </w:numPr>
      </w:pPr>
      <w:r>
        <w:t>ANEXO 2</w:t>
      </w:r>
    </w:p>
    <w:p w14:paraId="615AAC40" w14:textId="78AA5AC8" w:rsidR="00890110" w:rsidRDefault="00890110" w:rsidP="00686F78">
      <w:pPr>
        <w:pStyle w:val="TextoNormal"/>
      </w:pPr>
      <w:r>
        <w:t>Formulário de Empréstimo</w:t>
      </w:r>
    </w:p>
    <w:p w14:paraId="3A69B3C7" w14:textId="3D858A0B" w:rsidR="00890110" w:rsidRDefault="007A6770" w:rsidP="00686F78">
      <w:pPr>
        <w:pStyle w:val="TextoNormal"/>
      </w:pPr>
      <w:r>
        <w:drawing>
          <wp:inline distT="0" distB="0" distL="0" distR="0" wp14:anchorId="531F8CD0" wp14:editId="17233A70">
            <wp:extent cx="5720080" cy="2360295"/>
            <wp:effectExtent l="0" t="0" r="0" b="0"/>
            <wp:docPr id="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110">
      <w:headerReference w:type="default" r:id="rId62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CD9785" w14:textId="77777777" w:rsidR="00DA289F" w:rsidRDefault="00DA289F">
      <w:r>
        <w:separator/>
      </w:r>
    </w:p>
  </w:endnote>
  <w:endnote w:type="continuationSeparator" w:id="0">
    <w:p w14:paraId="5AAB6382" w14:textId="77777777" w:rsidR="00DA289F" w:rsidRDefault="00DA2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890110" w14:paraId="6ACC5E08" w14:textId="77777777">
      <w:tblPrEx>
        <w:tblCellMar>
          <w:top w:w="0" w:type="dxa"/>
          <w:bottom w:w="0" w:type="dxa"/>
        </w:tblCellMar>
      </w:tblPrEx>
      <w:tc>
        <w:tcPr>
          <w:tcW w:w="6487" w:type="dxa"/>
        </w:tcPr>
        <w:p w14:paraId="1A647807" w14:textId="7BEF7646" w:rsidR="00890110" w:rsidRDefault="00890110">
          <w:pPr>
            <w:pStyle w:val="Rodap"/>
          </w:pPr>
          <w:r>
            <w:t xml:space="preserve">Versão </w:t>
          </w:r>
          <w:r w:rsidR="007A6770">
            <w:t>1.1</w:t>
          </w:r>
          <w:r>
            <w:t xml:space="preserve"> </w:t>
          </w:r>
        </w:p>
      </w:tc>
      <w:tc>
        <w:tcPr>
          <w:tcW w:w="2799" w:type="dxa"/>
        </w:tcPr>
        <w:p w14:paraId="1B5D7132" w14:textId="736507FE" w:rsidR="00890110" w:rsidRDefault="007A6770">
          <w:pPr>
            <w:pStyle w:val="Rodap"/>
            <w:jc w:val="right"/>
          </w:pPr>
          <w:bookmarkStart w:id="2" w:name="_Ref471361557"/>
          <w:r>
            <w:t>Julho de 2020</w:t>
          </w:r>
        </w:p>
      </w:tc>
    </w:tr>
  </w:tbl>
  <w:bookmarkEnd w:id="2"/>
  <w:p w14:paraId="3D405510" w14:textId="35FA87F7" w:rsidR="00890110" w:rsidRDefault="007A6770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13E35DC" wp14:editId="56527FB8">
          <wp:simplePos x="0" y="0"/>
          <wp:positionH relativeFrom="margin">
            <wp:posOffset>2476500</wp:posOffset>
          </wp:positionH>
          <wp:positionV relativeFrom="margin">
            <wp:posOffset>8747125</wp:posOffset>
          </wp:positionV>
          <wp:extent cx="390525" cy="360045"/>
          <wp:effectExtent l="0" t="0" r="0" b="0"/>
          <wp:wrapSquare wrapText="bothSides"/>
          <wp:docPr id="1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52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1FDB7C" w14:textId="77777777" w:rsidR="00DA289F" w:rsidRDefault="00DA289F">
      <w:r>
        <w:separator/>
      </w:r>
    </w:p>
  </w:footnote>
  <w:footnote w:type="continuationSeparator" w:id="0">
    <w:p w14:paraId="3D1C3320" w14:textId="77777777" w:rsidR="00DA289F" w:rsidRDefault="00DA28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260E5" w14:textId="77777777" w:rsidR="00890110" w:rsidRDefault="0089011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AAC0C02" w14:textId="77777777" w:rsidR="00890110" w:rsidRDefault="0089011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97EBC" w14:textId="4EA77299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7193B5" wp14:editId="0C5C5EA4">
          <wp:simplePos x="0" y="0"/>
          <wp:positionH relativeFrom="column">
            <wp:posOffset>2143760</wp:posOffset>
          </wp:positionH>
          <wp:positionV relativeFrom="paragraph">
            <wp:posOffset>-143510</wp:posOffset>
          </wp:positionV>
          <wp:extent cx="723265" cy="403860"/>
          <wp:effectExtent l="0" t="0" r="0" b="0"/>
          <wp:wrapNone/>
          <wp:docPr id="2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0110"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0B9A2" w14:textId="77777777" w:rsidR="00890110" w:rsidRDefault="0089011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90110" w14:paraId="5D14369F" w14:textId="77777777">
      <w:tblPrEx>
        <w:tblCellMar>
          <w:top w:w="0" w:type="dxa"/>
          <w:bottom w:w="0" w:type="dxa"/>
        </w:tblCellMar>
      </w:tblPrEx>
      <w:tc>
        <w:tcPr>
          <w:tcW w:w="4621" w:type="dxa"/>
        </w:tcPr>
        <w:p w14:paraId="749634D5" w14:textId="77777777" w:rsidR="00890110" w:rsidRDefault="00890110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4175BE59" w14:textId="77777777" w:rsidR="00890110" w:rsidRDefault="00890110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B8046E1" w14:textId="1C627EF6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427193B5" wp14:editId="2CFA60DB">
          <wp:simplePos x="0" y="0"/>
          <wp:positionH relativeFrom="column">
            <wp:posOffset>2461895</wp:posOffset>
          </wp:positionH>
          <wp:positionV relativeFrom="paragraph">
            <wp:posOffset>-133350</wp:posOffset>
          </wp:positionV>
          <wp:extent cx="723265" cy="403860"/>
          <wp:effectExtent l="0" t="0" r="0" b="0"/>
          <wp:wrapNone/>
          <wp:docPr id="18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90110" w14:paraId="7F6E6711" w14:textId="77777777">
      <w:tblPrEx>
        <w:tblCellMar>
          <w:top w:w="0" w:type="dxa"/>
          <w:bottom w:w="0" w:type="dxa"/>
        </w:tblCellMar>
      </w:tblPrEx>
      <w:tc>
        <w:tcPr>
          <w:tcW w:w="4621" w:type="dxa"/>
        </w:tcPr>
        <w:p w14:paraId="3BF28BC0" w14:textId="7DACE54A" w:rsidR="00890110" w:rsidRDefault="00890110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62E828B4" w14:textId="77777777" w:rsidR="00890110" w:rsidRDefault="00890110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4974E3AC" w14:textId="32C2A63F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27193B5" wp14:editId="27E90DC9">
          <wp:simplePos x="0" y="0"/>
          <wp:positionH relativeFrom="column">
            <wp:posOffset>2263775</wp:posOffset>
          </wp:positionH>
          <wp:positionV relativeFrom="paragraph">
            <wp:posOffset>-278130</wp:posOffset>
          </wp:positionV>
          <wp:extent cx="723265" cy="403860"/>
          <wp:effectExtent l="0" t="0" r="0" b="0"/>
          <wp:wrapNone/>
          <wp:docPr id="17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90110" w14:paraId="0DBD09D9" w14:textId="77777777">
      <w:tblPrEx>
        <w:tblCellMar>
          <w:top w:w="0" w:type="dxa"/>
          <w:bottom w:w="0" w:type="dxa"/>
        </w:tblCellMar>
      </w:tblPrEx>
      <w:tc>
        <w:tcPr>
          <w:tcW w:w="4621" w:type="dxa"/>
        </w:tcPr>
        <w:p w14:paraId="09559BCB" w14:textId="16223994" w:rsidR="00890110" w:rsidRDefault="00890110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3446732B" w14:textId="77777777" w:rsidR="00890110" w:rsidRDefault="00890110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funcionais – C2.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282F796A" w14:textId="0E3FBAF9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427193B5" wp14:editId="2C3BD3F9">
          <wp:simplePos x="0" y="0"/>
          <wp:positionH relativeFrom="column">
            <wp:posOffset>2273935</wp:posOffset>
          </wp:positionH>
          <wp:positionV relativeFrom="paragraph">
            <wp:posOffset>-384810</wp:posOffset>
          </wp:positionV>
          <wp:extent cx="723265" cy="403860"/>
          <wp:effectExtent l="0" t="0" r="0" b="0"/>
          <wp:wrapNone/>
          <wp:docPr id="13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890110" w14:paraId="6B38A601" w14:textId="77777777">
      <w:tblPrEx>
        <w:tblCellMar>
          <w:top w:w="0" w:type="dxa"/>
          <w:bottom w:w="0" w:type="dxa"/>
        </w:tblCellMar>
      </w:tblPrEx>
      <w:tc>
        <w:tcPr>
          <w:tcW w:w="4621" w:type="dxa"/>
        </w:tcPr>
        <w:p w14:paraId="1544C097" w14:textId="780F49BA" w:rsidR="00890110" w:rsidRDefault="00890110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099D1B9A" w14:textId="77777777" w:rsidR="00890110" w:rsidRDefault="00890110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77456401" w14:textId="7D9CFE47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427193B5" wp14:editId="20126AEE">
          <wp:simplePos x="0" y="0"/>
          <wp:positionH relativeFrom="column">
            <wp:posOffset>2426335</wp:posOffset>
          </wp:positionH>
          <wp:positionV relativeFrom="paragraph">
            <wp:posOffset>-232410</wp:posOffset>
          </wp:positionV>
          <wp:extent cx="723265" cy="403860"/>
          <wp:effectExtent l="0" t="0" r="0" b="0"/>
          <wp:wrapNone/>
          <wp:docPr id="12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4513"/>
      <w:gridCol w:w="4513"/>
    </w:tblGrid>
    <w:tr w:rsidR="00890110" w14:paraId="2093EDD4" w14:textId="77777777" w:rsidTr="007A6770">
      <w:tblPrEx>
        <w:tblCellMar>
          <w:top w:w="0" w:type="dxa"/>
          <w:bottom w:w="0" w:type="dxa"/>
        </w:tblCellMar>
      </w:tblPrEx>
      <w:trPr>
        <w:trHeight w:val="477"/>
      </w:trPr>
      <w:tc>
        <w:tcPr>
          <w:tcW w:w="2500" w:type="pct"/>
        </w:tcPr>
        <w:p w14:paraId="5CD775B3" w14:textId="79B15F42" w:rsidR="00890110" w:rsidRDefault="00890110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2500" w:type="pct"/>
        </w:tcPr>
        <w:p w14:paraId="50CB4146" w14:textId="77777777" w:rsidR="00890110" w:rsidRDefault="00890110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61797DC" w14:textId="72D6B1CB" w:rsidR="00890110" w:rsidRDefault="007A6770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6432" behindDoc="0" locked="0" layoutInCell="1" allowOverlap="1" wp14:anchorId="427193B5" wp14:editId="63A6033A">
          <wp:simplePos x="0" y="0"/>
          <wp:positionH relativeFrom="column">
            <wp:posOffset>2238375</wp:posOffset>
          </wp:positionH>
          <wp:positionV relativeFrom="paragraph">
            <wp:posOffset>-489585</wp:posOffset>
          </wp:positionV>
          <wp:extent cx="723265" cy="403860"/>
          <wp:effectExtent l="0" t="0" r="0" b="0"/>
          <wp:wrapNone/>
          <wp:docPr id="11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06E0C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D29E88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7FCD4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0F883134"/>
    <w:lvl w:ilvl="0">
      <w:start w:val="1"/>
      <w:numFmt w:val="bullet"/>
      <w:pStyle w:val="CabealhoCap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5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6" w15:restartNumberingAfterBreak="0">
    <w:nsid w:val="045310C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8705617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9F6ED1"/>
    <w:multiLevelType w:val="singleLevel"/>
    <w:tmpl w:val="8236D84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9" w15:restartNumberingAfterBreak="0">
    <w:nsid w:val="17705DC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1B1D5AE0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C6E62DE"/>
    <w:multiLevelType w:val="multilevel"/>
    <w:tmpl w:val="032038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E7B10E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E956673"/>
    <w:multiLevelType w:val="hybridMultilevel"/>
    <w:tmpl w:val="1B9C8D9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4" w15:restartNumberingAfterBreak="0">
    <w:nsid w:val="1F73455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462A00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 w15:restartNumberingAfterBreak="0">
    <w:nsid w:val="29CC433D"/>
    <w:multiLevelType w:val="hybridMultilevel"/>
    <w:tmpl w:val="6186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18" w15:restartNumberingAfterBreak="0">
    <w:nsid w:val="45215678"/>
    <w:multiLevelType w:val="hybridMultilevel"/>
    <w:tmpl w:val="90F0C6CE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9" w15:restartNumberingAfterBreak="0">
    <w:nsid w:val="4820271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92741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13C2A66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3C90542"/>
    <w:multiLevelType w:val="hybridMultilevel"/>
    <w:tmpl w:val="89DC461E"/>
    <w:lvl w:ilvl="0" w:tplc="0416000B">
      <w:start w:val="1"/>
      <w:numFmt w:val="bullet"/>
      <w:lvlText w:val=""/>
      <w:lvlJc w:val="left"/>
      <w:pPr>
        <w:ind w:left="129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3" w15:restartNumberingAfterBreak="0">
    <w:nsid w:val="54A16E79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52B2B43"/>
    <w:multiLevelType w:val="hybridMultilevel"/>
    <w:tmpl w:val="DE7827A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5" w15:restartNumberingAfterBreak="0">
    <w:nsid w:val="5B504398"/>
    <w:multiLevelType w:val="multilevel"/>
    <w:tmpl w:val="E2101598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26" w15:restartNumberingAfterBreak="0">
    <w:nsid w:val="5DA24A74"/>
    <w:multiLevelType w:val="multilevel"/>
    <w:tmpl w:val="284C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675155F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7AF6BE7"/>
    <w:multiLevelType w:val="multilevel"/>
    <w:tmpl w:val="95F8C70E"/>
    <w:lvl w:ilvl="0">
      <w:start w:val="1"/>
      <w:numFmt w:val="bullet"/>
      <w:lvlText w:val="●"/>
      <w:lvlJc w:val="left"/>
      <w:pPr>
        <w:ind w:left="1298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9" w15:restartNumberingAfterBreak="0">
    <w:nsid w:val="697756A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04855A1"/>
    <w:multiLevelType w:val="multilevel"/>
    <w:tmpl w:val="8B70C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1" w15:restartNumberingAfterBreak="0">
    <w:nsid w:val="760C03C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DAA2C54"/>
    <w:multiLevelType w:val="multilevel"/>
    <w:tmpl w:val="842E56A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3">
    <w:abstractNumId w:val="3"/>
  </w:num>
  <w:num w:numId="4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5">
    <w:abstractNumId w:val="11"/>
  </w:num>
  <w:num w:numId="6">
    <w:abstractNumId w:val="20"/>
  </w:num>
  <w:num w:numId="7">
    <w:abstractNumId w:val="10"/>
  </w:num>
  <w:num w:numId="8">
    <w:abstractNumId w:val="9"/>
  </w:num>
  <w:num w:numId="9">
    <w:abstractNumId w:val="27"/>
  </w:num>
  <w:num w:numId="10">
    <w:abstractNumId w:val="2"/>
  </w:num>
  <w:num w:numId="11">
    <w:abstractNumId w:val="19"/>
  </w:num>
  <w:num w:numId="12">
    <w:abstractNumId w:val="6"/>
  </w:num>
  <w:num w:numId="13">
    <w:abstractNumId w:val="31"/>
  </w:num>
  <w:num w:numId="14">
    <w:abstractNumId w:val="14"/>
  </w:num>
  <w:num w:numId="15">
    <w:abstractNumId w:val="23"/>
  </w:num>
  <w:num w:numId="16">
    <w:abstractNumId w:val="29"/>
  </w:num>
  <w:num w:numId="17">
    <w:abstractNumId w:val="0"/>
  </w:num>
  <w:num w:numId="18">
    <w:abstractNumId w:val="12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  <w:num w:numId="23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4">
    <w:abstractNumId w:val="8"/>
  </w:num>
  <w:num w:numId="25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6">
    <w:abstractNumId w:val="17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24"/>
  </w:num>
  <w:num w:numId="34">
    <w:abstractNumId w:val="16"/>
  </w:num>
  <w:num w:numId="35">
    <w:abstractNumId w:val="30"/>
  </w:num>
  <w:num w:numId="36">
    <w:abstractNumId w:val="25"/>
  </w:num>
  <w:num w:numId="37">
    <w:abstractNumId w:val="28"/>
  </w:num>
  <w:num w:numId="38">
    <w:abstractNumId w:val="32"/>
  </w:num>
  <w:num w:numId="39">
    <w:abstractNumId w:val="26"/>
  </w:num>
  <w:num w:numId="40">
    <w:abstractNumId w:val="18"/>
  </w:num>
  <w:num w:numId="41">
    <w:abstractNumId w:val="13"/>
  </w:num>
  <w:num w:numId="42">
    <w:abstractNumId w:val="4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16296"/>
    <w:rsid w:val="0007745E"/>
    <w:rsid w:val="000C7E33"/>
    <w:rsid w:val="00106D1A"/>
    <w:rsid w:val="001716C7"/>
    <w:rsid w:val="001A74BB"/>
    <w:rsid w:val="001E4902"/>
    <w:rsid w:val="002057CE"/>
    <w:rsid w:val="0026024F"/>
    <w:rsid w:val="003012E4"/>
    <w:rsid w:val="00355001"/>
    <w:rsid w:val="0036042C"/>
    <w:rsid w:val="00376C8A"/>
    <w:rsid w:val="00407A9E"/>
    <w:rsid w:val="004703C7"/>
    <w:rsid w:val="004855AC"/>
    <w:rsid w:val="004B1449"/>
    <w:rsid w:val="004D3D60"/>
    <w:rsid w:val="00506043"/>
    <w:rsid w:val="005C5014"/>
    <w:rsid w:val="005C785E"/>
    <w:rsid w:val="006221EF"/>
    <w:rsid w:val="00631CAB"/>
    <w:rsid w:val="00686F78"/>
    <w:rsid w:val="006B1F70"/>
    <w:rsid w:val="007010B6"/>
    <w:rsid w:val="00792329"/>
    <w:rsid w:val="007A6770"/>
    <w:rsid w:val="00890110"/>
    <w:rsid w:val="008C77EA"/>
    <w:rsid w:val="008E3941"/>
    <w:rsid w:val="009770B5"/>
    <w:rsid w:val="009C0C24"/>
    <w:rsid w:val="00AB6C99"/>
    <w:rsid w:val="00AD3842"/>
    <w:rsid w:val="00AE77AE"/>
    <w:rsid w:val="00AF2511"/>
    <w:rsid w:val="00B66A90"/>
    <w:rsid w:val="00BB4A40"/>
    <w:rsid w:val="00BB795D"/>
    <w:rsid w:val="00BC26A7"/>
    <w:rsid w:val="00C1576A"/>
    <w:rsid w:val="00D40FCB"/>
    <w:rsid w:val="00DA289F"/>
    <w:rsid w:val="00E77561"/>
    <w:rsid w:val="00E942D6"/>
    <w:rsid w:val="00EB1672"/>
    <w:rsid w:val="00F217D7"/>
    <w:rsid w:val="00F26727"/>
    <w:rsid w:val="00F345B6"/>
    <w:rsid w:val="00F72B4E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45E17B"/>
  <w15:chartTrackingRefBased/>
  <w15:docId w15:val="{9EC2B3F7-42BE-4523-999B-D000A664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uiPriority w:val="9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uiPriority w:val="9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CabealhoChar">
    <w:name w:val="Cabeçalho Char"/>
    <w:link w:val="Cabealho"/>
    <w:uiPriority w:val="99"/>
    <w:rsid w:val="00890110"/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RodapChar">
    <w:name w:val="Rodapé Char"/>
    <w:link w:val="Rodap"/>
    <w:uiPriority w:val="99"/>
    <w:rsid w:val="00890110"/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3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8901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90110"/>
    <w:rPr>
      <w:b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901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890110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8C77EA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oleObject" Target="embeddings/oleObject3.bin"/><Relationship Id="rId39" Type="http://schemas.openxmlformats.org/officeDocument/2006/relationships/image" Target="media/image19.png"/><Relationship Id="rId21" Type="http://schemas.openxmlformats.org/officeDocument/2006/relationships/header" Target="header5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4.bin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22" Type="http://schemas.openxmlformats.org/officeDocument/2006/relationships/image" Target="media/image9.wmf"/><Relationship Id="rId27" Type="http://schemas.openxmlformats.org/officeDocument/2006/relationships/header" Target="header7.xml"/><Relationship Id="rId30" Type="http://schemas.openxmlformats.org/officeDocument/2006/relationships/hyperlink" Target="https://dcrazed.com/best-free-wireframe-tool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oleObject" Target="embeddings/oleObject1.bin"/><Relationship Id="rId25" Type="http://schemas.openxmlformats.org/officeDocument/2006/relationships/image" Target="media/image10.w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oleObject" Target="embeddings/oleObject2.bin"/><Relationship Id="rId28" Type="http://schemas.openxmlformats.org/officeDocument/2006/relationships/image" Target="media/image11.w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hyperlink" Target="https://dcrazed.com/best-free-wireframe-tools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C38F6-0414-423E-AEFB-7463D4F8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</Template>
  <TotalTime>13</TotalTime>
  <Pages>48</Pages>
  <Words>4883</Words>
  <Characters>26373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31194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estudo</cp:lastModifiedBy>
  <cp:revision>3</cp:revision>
  <cp:lastPrinted>1997-08-08T11:22:00Z</cp:lastPrinted>
  <dcterms:created xsi:type="dcterms:W3CDTF">2020-07-12T16:31:00Z</dcterms:created>
  <dcterms:modified xsi:type="dcterms:W3CDTF">2020-07-12T16:33:00Z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