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09B625" w14:textId="77777777" w:rsidR="00407A9E" w:rsidRDefault="00407A9E" w:rsidP="00407A9E">
      <w:pPr>
        <w:jc w:val="center"/>
        <w:textDirection w:val="btLr"/>
        <w:rPr>
          <w:rFonts w:ascii="Arial" w:eastAsia="Arial" w:hAnsi="Arial" w:cs="Arial"/>
          <w:b/>
          <w:color w:val="0000FF"/>
          <w:sz w:val="56"/>
        </w:rPr>
      </w:pPr>
    </w:p>
    <w:p w14:paraId="1EF72113" w14:textId="77777777" w:rsidR="00407A9E" w:rsidRDefault="00407A9E" w:rsidP="00407A9E">
      <w:pPr>
        <w:jc w:val="center"/>
        <w:textDirection w:val="btLr"/>
        <w:rPr>
          <w:rFonts w:ascii="Arial" w:eastAsia="Arial" w:hAnsi="Arial" w:cs="Arial"/>
          <w:b/>
          <w:color w:val="0000FF"/>
          <w:sz w:val="56"/>
        </w:rPr>
      </w:pPr>
    </w:p>
    <w:p w14:paraId="20CF8156" w14:textId="77777777" w:rsidR="00407A9E" w:rsidRDefault="00407A9E" w:rsidP="00407A9E">
      <w:pPr>
        <w:jc w:val="center"/>
        <w:textDirection w:val="btLr"/>
        <w:rPr>
          <w:rFonts w:ascii="Arial" w:eastAsia="Arial" w:hAnsi="Arial" w:cs="Arial"/>
          <w:b/>
          <w:color w:val="0000FF"/>
          <w:sz w:val="56"/>
        </w:rPr>
      </w:pPr>
    </w:p>
    <w:p w14:paraId="74DB4043" w14:textId="77777777" w:rsidR="00407A9E" w:rsidRDefault="00407A9E" w:rsidP="00407A9E">
      <w:pPr>
        <w:jc w:val="center"/>
        <w:textDirection w:val="btLr"/>
        <w:rPr>
          <w:rFonts w:ascii="Arial" w:eastAsia="Arial" w:hAnsi="Arial" w:cs="Arial"/>
          <w:b/>
          <w:color w:val="0000FF"/>
          <w:sz w:val="56"/>
        </w:rPr>
      </w:pPr>
    </w:p>
    <w:p w14:paraId="3A537FD6" w14:textId="77777777" w:rsidR="00407A9E" w:rsidRDefault="00407A9E" w:rsidP="00407A9E">
      <w:pPr>
        <w:jc w:val="center"/>
        <w:textDirection w:val="btLr"/>
        <w:rPr>
          <w:rFonts w:ascii="Arial" w:eastAsia="Arial" w:hAnsi="Arial" w:cs="Arial"/>
          <w:b/>
          <w:color w:val="0000FF"/>
          <w:sz w:val="56"/>
        </w:rPr>
      </w:pPr>
    </w:p>
    <w:p w14:paraId="549FF335" w14:textId="77777777" w:rsidR="00407A9E" w:rsidRDefault="00407A9E" w:rsidP="00407A9E">
      <w:pPr>
        <w:jc w:val="center"/>
        <w:textDirection w:val="btLr"/>
        <w:rPr>
          <w:rFonts w:ascii="Arial" w:eastAsia="Arial" w:hAnsi="Arial" w:cs="Arial"/>
          <w:b/>
          <w:color w:val="0000FF"/>
          <w:sz w:val="56"/>
        </w:rPr>
      </w:pPr>
    </w:p>
    <w:p w14:paraId="5F3837CF" w14:textId="77777777" w:rsidR="00407A9E" w:rsidRDefault="00407A9E" w:rsidP="00407A9E">
      <w:pPr>
        <w:jc w:val="center"/>
        <w:textDirection w:val="btLr"/>
        <w:rPr>
          <w:rFonts w:ascii="Arial" w:eastAsia="Arial" w:hAnsi="Arial" w:cs="Arial"/>
          <w:b/>
          <w:color w:val="0000FF"/>
          <w:sz w:val="56"/>
        </w:rPr>
      </w:pPr>
    </w:p>
    <w:p w14:paraId="299C2D7B" w14:textId="174222A8" w:rsidR="00407A9E" w:rsidRDefault="00407A9E" w:rsidP="00407A9E">
      <w:pPr>
        <w:jc w:val="center"/>
        <w:textDirection w:val="btLr"/>
        <w:rPr>
          <w:rFonts w:ascii="Arial" w:eastAsia="Arial" w:hAnsi="Arial" w:cs="Arial"/>
          <w:b/>
          <w:color w:val="0000FF"/>
          <w:sz w:val="56"/>
        </w:rPr>
      </w:pPr>
      <w:r>
        <w:rPr>
          <w:rFonts w:ascii="Arial" w:eastAsia="Arial" w:hAnsi="Arial" w:cs="Arial"/>
          <w:b/>
          <w:color w:val="0000FF"/>
          <w:sz w:val="56"/>
        </w:rPr>
        <w:t>Documento de Requisitos</w:t>
      </w:r>
    </w:p>
    <w:p w14:paraId="567C3940" w14:textId="74BA145B" w:rsidR="00407A9E" w:rsidRDefault="007A6770" w:rsidP="00407A9E">
      <w:pPr>
        <w:spacing w:after="6280"/>
        <w:jc w:val="center"/>
        <w:textDirection w:val="btLr"/>
        <w:rPr>
          <w:rFonts w:ascii="Arial" w:eastAsia="Arial" w:hAnsi="Arial" w:cs="Arial"/>
          <w:b/>
          <w:color w:val="0000FF"/>
          <w:sz w:val="56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24CB458" wp14:editId="3F74890A">
            <wp:simplePos x="0" y="0"/>
            <wp:positionH relativeFrom="column">
              <wp:posOffset>1967230</wp:posOffset>
            </wp:positionH>
            <wp:positionV relativeFrom="paragraph">
              <wp:posOffset>2251710</wp:posOffset>
            </wp:positionV>
            <wp:extent cx="1998345" cy="1118235"/>
            <wp:effectExtent l="0" t="0" r="0" b="0"/>
            <wp:wrapNone/>
            <wp:docPr id="3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345" cy="111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779D3912" wp14:editId="27616727">
            <wp:simplePos x="0" y="0"/>
            <wp:positionH relativeFrom="column">
              <wp:posOffset>2306955</wp:posOffset>
            </wp:positionH>
            <wp:positionV relativeFrom="paragraph">
              <wp:posOffset>3484245</wp:posOffset>
            </wp:positionV>
            <wp:extent cx="1116330" cy="1031875"/>
            <wp:effectExtent l="0" t="0" r="0" b="0"/>
            <wp:wrapNone/>
            <wp:docPr id="37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6330" cy="103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B0A3AE8" wp14:editId="3A4536C2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2672715" cy="1082675"/>
            <wp:effectExtent l="0" t="0" r="0" b="0"/>
            <wp:wrapSquare wrapText="bothSides"/>
            <wp:docPr id="3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715" cy="1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07A9E">
        <w:rPr>
          <w:rFonts w:ascii="Arial" w:eastAsia="Arial" w:hAnsi="Arial" w:cs="Arial"/>
          <w:b/>
          <w:color w:val="0000FF"/>
          <w:sz w:val="56"/>
        </w:rPr>
        <w:t>Biblio.tech</w:t>
      </w:r>
      <w:proofErr w:type="spellEnd"/>
      <w:r w:rsidR="00407A9E">
        <w:rPr>
          <w:rFonts w:ascii="Arial" w:eastAsia="Arial" w:hAnsi="Arial" w:cs="Arial"/>
          <w:b/>
          <w:color w:val="0000FF"/>
          <w:sz w:val="56"/>
        </w:rPr>
        <w:br/>
      </w:r>
    </w:p>
    <w:p w14:paraId="49AEF7E6" w14:textId="675C2ECC" w:rsidR="00407A9E" w:rsidRPr="00407A9E" w:rsidRDefault="00407A9E" w:rsidP="00407A9E">
      <w:pPr>
        <w:spacing w:after="6280"/>
        <w:jc w:val="center"/>
        <w:textDirection w:val="btLr"/>
        <w:rPr>
          <w:rFonts w:ascii="Arial" w:eastAsia="Arial" w:hAnsi="Arial" w:cs="Arial"/>
          <w:b/>
          <w:color w:val="0000FF"/>
          <w:sz w:val="56"/>
        </w:rPr>
      </w:pPr>
      <w:proofErr w:type="spellStart"/>
      <w:r>
        <w:rPr>
          <w:rFonts w:ascii="Arial" w:eastAsia="Arial" w:hAnsi="Arial" w:cs="Arial"/>
          <w:b/>
          <w:color w:val="0000FF"/>
          <w:sz w:val="56"/>
        </w:rPr>
        <w:t>Kubo</w:t>
      </w:r>
      <w:proofErr w:type="spellEnd"/>
    </w:p>
    <w:p w14:paraId="788D4328" w14:textId="77777777" w:rsidR="00F26727" w:rsidRDefault="00F26727">
      <w:pPr>
        <w:pStyle w:val="CabealhoCapa1"/>
      </w:pPr>
    </w:p>
    <w:p w14:paraId="5E5650A3" w14:textId="77777777" w:rsidR="00F26727" w:rsidRDefault="00F26727">
      <w:pPr>
        <w:pStyle w:val="CabealhoCapa2"/>
      </w:pPr>
    </w:p>
    <w:p w14:paraId="306067D7" w14:textId="662768B5" w:rsidR="00F26727" w:rsidRDefault="00F26727">
      <w:pPr>
        <w:jc w:val="center"/>
        <w:rPr>
          <w:rFonts w:ascii="Arial" w:hAnsi="Arial"/>
        </w:rPr>
        <w:sectPr w:rsidR="00F26727">
          <w:headerReference w:type="even" r:id="rId11"/>
          <w:type w:val="continuous"/>
          <w:pgSz w:w="11909" w:h="16834" w:code="9"/>
          <w:pgMar w:top="864" w:right="1440" w:bottom="864" w:left="1440" w:header="720" w:footer="864" w:gutter="0"/>
          <w:cols w:space="720"/>
        </w:sectPr>
      </w:pPr>
    </w:p>
    <w:p w14:paraId="7D7C68C9" w14:textId="77777777" w:rsidR="00F26727" w:rsidRDefault="00F26727">
      <w:pPr>
        <w:pStyle w:val="Sumrio-Captulo"/>
      </w:pPr>
      <w:bookmarkStart w:id="0" w:name="_Toc395349012"/>
      <w:bookmarkStart w:id="1" w:name="_Toc399055894"/>
      <w:r>
        <w:lastRenderedPageBreak/>
        <w:t>Ficha Técnica</w:t>
      </w:r>
      <w:bookmarkEnd w:id="0"/>
      <w:bookmarkEnd w:id="1"/>
    </w:p>
    <w:p w14:paraId="28CCE460" w14:textId="77777777" w:rsidR="00F26727" w:rsidRDefault="00F26727">
      <w:pPr>
        <w:pStyle w:val="Ttulo-Item"/>
        <w:pBdr>
          <w:top w:val="single" w:sz="6" w:space="4" w:color="auto"/>
        </w:pBdr>
        <w:spacing w:before="120"/>
      </w:pPr>
      <w:r>
        <w:t>Equipe Responsável pela Elaboração</w:t>
      </w:r>
    </w:p>
    <w:p w14:paraId="26DFBF38" w14:textId="77777777" w:rsidR="00792329" w:rsidRPr="00792329" w:rsidRDefault="00792329" w:rsidP="00792329">
      <w:pPr>
        <w:pBdr>
          <w:top w:val="nil"/>
          <w:left w:val="nil"/>
          <w:bottom w:val="nil"/>
          <w:right w:val="nil"/>
          <w:between w:val="nil"/>
        </w:pBdr>
        <w:ind w:left="576"/>
        <w:rPr>
          <w:color w:val="000000"/>
        </w:rPr>
      </w:pPr>
      <w:r w:rsidRPr="00792329">
        <w:rPr>
          <w:color w:val="000000"/>
        </w:rPr>
        <w:t xml:space="preserve">Luciano </w:t>
      </w:r>
      <w:proofErr w:type="spellStart"/>
      <w:r w:rsidRPr="00792329">
        <w:rPr>
          <w:color w:val="000000"/>
        </w:rPr>
        <w:t>Hakime</w:t>
      </w:r>
      <w:proofErr w:type="spellEnd"/>
      <w:r w:rsidRPr="00792329">
        <w:rPr>
          <w:color w:val="000000"/>
        </w:rPr>
        <w:t xml:space="preserve"> Dutra</w:t>
      </w:r>
      <w:r w:rsidRPr="00792329">
        <w:rPr>
          <w:color w:val="000000"/>
        </w:rPr>
        <w:tab/>
        <w:t>Desenvolvedor</w:t>
      </w:r>
    </w:p>
    <w:p w14:paraId="70B7A048" w14:textId="77777777" w:rsidR="00792329" w:rsidRPr="00792329" w:rsidRDefault="00792329" w:rsidP="00792329">
      <w:pPr>
        <w:pBdr>
          <w:top w:val="nil"/>
          <w:left w:val="nil"/>
          <w:bottom w:val="nil"/>
          <w:right w:val="nil"/>
          <w:between w:val="nil"/>
        </w:pBdr>
        <w:ind w:left="576"/>
        <w:rPr>
          <w:color w:val="000000"/>
        </w:rPr>
      </w:pPr>
      <w:r w:rsidRPr="00792329">
        <w:rPr>
          <w:color w:val="000000"/>
        </w:rPr>
        <w:t>Pedro Henrique de Freitas</w:t>
      </w:r>
      <w:r w:rsidRPr="00792329">
        <w:rPr>
          <w:color w:val="000000"/>
        </w:rPr>
        <w:tab/>
        <w:t>Desenvolvedor</w:t>
      </w:r>
    </w:p>
    <w:p w14:paraId="43B15B6A" w14:textId="4F8CDB4C" w:rsidR="00F26727" w:rsidRDefault="00792329" w:rsidP="00792329">
      <w:pPr>
        <w:pStyle w:val="Item"/>
      </w:pPr>
      <w:r w:rsidRPr="00792329">
        <w:rPr>
          <w:noProof w:val="0"/>
          <w:color w:val="000000"/>
        </w:rPr>
        <w:t xml:space="preserve">Thomaz </w:t>
      </w:r>
      <w:proofErr w:type="spellStart"/>
      <w:r w:rsidRPr="00792329">
        <w:rPr>
          <w:noProof w:val="0"/>
          <w:color w:val="000000"/>
        </w:rPr>
        <w:t>Flanklin</w:t>
      </w:r>
      <w:proofErr w:type="spellEnd"/>
      <w:r w:rsidRPr="00792329">
        <w:rPr>
          <w:noProof w:val="0"/>
          <w:color w:val="000000"/>
        </w:rPr>
        <w:t xml:space="preserve"> S. Jorge</w:t>
      </w:r>
      <w:r w:rsidRPr="00792329">
        <w:rPr>
          <w:noProof w:val="0"/>
          <w:color w:val="000000"/>
        </w:rPr>
        <w:tab/>
        <w:t>Desenvolvedor</w:t>
      </w:r>
    </w:p>
    <w:p w14:paraId="060CC9B4" w14:textId="77777777" w:rsidR="00F26727" w:rsidRDefault="00F26727">
      <w:pPr>
        <w:pStyle w:val="Ttulo-Item"/>
        <w:pBdr>
          <w:top w:val="single" w:sz="6" w:space="4" w:color="auto"/>
        </w:pBdr>
        <w:spacing w:before="120"/>
      </w:pPr>
      <w:r>
        <w:t>Público Alvo</w:t>
      </w:r>
    </w:p>
    <w:p w14:paraId="3214DD68" w14:textId="185865B4" w:rsidR="00792329" w:rsidRDefault="00792329" w:rsidP="00792329">
      <w:pPr>
        <w:pBdr>
          <w:top w:val="nil"/>
          <w:left w:val="nil"/>
          <w:bottom w:val="nil"/>
          <w:right w:val="nil"/>
          <w:between w:val="nil"/>
        </w:pBdr>
        <w:ind w:left="576"/>
        <w:rPr>
          <w:color w:val="000000"/>
        </w:rPr>
      </w:pPr>
      <w:r>
        <w:rPr>
          <w:color w:val="000000"/>
        </w:rPr>
        <w:t xml:space="preserve">Este manual destina-se a usuários do sistema de empréstimo de livros </w:t>
      </w:r>
      <w:proofErr w:type="spellStart"/>
      <w:proofErr w:type="gramStart"/>
      <w:r>
        <w:rPr>
          <w:color w:val="000000"/>
        </w:rPr>
        <w:t>biblio.tech</w:t>
      </w:r>
      <w:proofErr w:type="spellEnd"/>
      <w:proofErr w:type="gramEnd"/>
      <w:r>
        <w:rPr>
          <w:color w:val="000000"/>
        </w:rPr>
        <w:t>, destinado a gerência de bibliotecas de Escolas Públicas.</w:t>
      </w:r>
    </w:p>
    <w:p w14:paraId="025AD12A" w14:textId="77777777" w:rsidR="00F26727" w:rsidRDefault="002057CE">
      <w:pPr>
        <w:pStyle w:val="Sumrio-Captulo"/>
        <w:ind w:right="-427"/>
      </w:pPr>
      <w:r>
        <w:br w:type="page"/>
      </w:r>
      <w:r w:rsidR="00F26727">
        <w:lastRenderedPageBreak/>
        <w:t>Sumário</w:t>
      </w:r>
    </w:p>
    <w:p w14:paraId="3CE3A9C2" w14:textId="48153A2C" w:rsidR="00AE77AE" w:rsidRDefault="00407A9E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caps/>
        </w:rPr>
        <w:fldChar w:fldCharType="begin"/>
      </w:r>
      <w:r>
        <w:rPr>
          <w:caps/>
        </w:rPr>
        <w:instrText xml:space="preserve"> TOC \o "2-4" </w:instrText>
      </w:r>
      <w:r>
        <w:rPr>
          <w:caps/>
        </w:rPr>
        <w:fldChar w:fldCharType="separate"/>
      </w:r>
      <w:r w:rsidR="00AE77AE">
        <w:rPr>
          <w:noProof/>
        </w:rPr>
        <w:t>Visão geral deste documento</w:t>
      </w:r>
      <w:r w:rsidR="00AE77AE">
        <w:rPr>
          <w:noProof/>
        </w:rPr>
        <w:tab/>
      </w:r>
      <w:r w:rsidR="00AE77AE">
        <w:rPr>
          <w:noProof/>
        </w:rPr>
        <w:fldChar w:fldCharType="begin"/>
      </w:r>
      <w:r w:rsidR="00AE77AE">
        <w:rPr>
          <w:noProof/>
        </w:rPr>
        <w:instrText xml:space="preserve"> PAGEREF _Toc45453139 \h </w:instrText>
      </w:r>
      <w:r w:rsidR="00AE77AE">
        <w:rPr>
          <w:noProof/>
        </w:rPr>
      </w:r>
      <w:r w:rsidR="00AE77AE">
        <w:rPr>
          <w:noProof/>
        </w:rPr>
        <w:fldChar w:fldCharType="separate"/>
      </w:r>
      <w:r w:rsidR="00AE77AE">
        <w:rPr>
          <w:noProof/>
        </w:rPr>
        <w:t>1</w:t>
      </w:r>
      <w:r w:rsidR="00AE77AE">
        <w:rPr>
          <w:noProof/>
        </w:rPr>
        <w:fldChar w:fldCharType="end"/>
      </w:r>
    </w:p>
    <w:p w14:paraId="04F43AC4" w14:textId="3EA141F2" w:rsidR="00AE77AE" w:rsidRDefault="00AE77AE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Glossário, Siglas e Acrogramas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_Toc45453140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287F2907" w14:textId="3F357964" w:rsidR="00AE77AE" w:rsidRDefault="00AE77AE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Definições e Atributos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_Toc45453141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3155B162" w14:textId="18428184" w:rsidR="00AE77AE" w:rsidRDefault="00AE77AE">
      <w:pPr>
        <w:pStyle w:val="Sumrio3"/>
        <w:tabs>
          <w:tab w:val="left" w:pos="146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336B32">
        <w:rPr>
          <w:rFonts w:ascii="Symbol" w:hAnsi="Symbol"/>
          <w:noProof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Identificação dos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_Toc45453142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3F82CD26" w14:textId="609BA59D" w:rsidR="00AE77AE" w:rsidRDefault="00AE77AE">
      <w:pPr>
        <w:pStyle w:val="Sumrio3"/>
        <w:tabs>
          <w:tab w:val="left" w:pos="1464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336B32">
        <w:rPr>
          <w:rFonts w:ascii="Symbol" w:hAnsi="Symbol"/>
          <w:noProof/>
        </w:rPr>
        <w:t>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Prioridades dos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_Toc45453143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18050EC3" w14:textId="442B2695" w:rsidR="00AE77AE" w:rsidRDefault="00AE77AE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Formulários coletados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_Toc45453144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15140E28" w14:textId="726849B0" w:rsidR="00AE77AE" w:rsidRDefault="00AE77AE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Abrangência e sistemas relacionados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_Toc45453145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3D6FDAAA" w14:textId="4BC27A52" w:rsidR="00AE77AE" w:rsidRDefault="00AE77AE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Relação de usuários do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_Toc45453146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07248633" w14:textId="44A681D0" w:rsidR="00AE77AE" w:rsidRDefault="00AE77AE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Diagrama de Caso de Uso – Visáo do Usuário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_Toc45453147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1F3D0F39" w14:textId="3E2FB45A" w:rsidR="00AE77AE" w:rsidRDefault="00AE77AE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_Toc45453148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047DB622" w14:textId="58FA9272" w:rsidR="00AE77AE" w:rsidRDefault="00AE77AE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Confiabilidade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_Toc45453149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65C0E135" w14:textId="0C036FE0" w:rsidR="00AE77AE" w:rsidRDefault="00AE77AE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Desempenho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_Toc45453150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338CAA90" w14:textId="111705C5" w:rsidR="00AE77AE" w:rsidRDefault="00AE77AE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Segurança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_Toc45453151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367816E7" w14:textId="2BB26112" w:rsidR="00AE77AE" w:rsidRDefault="00AE77AE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Distribuição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_Toc45453152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3813656C" w14:textId="0A63EEDC" w:rsidR="00AE77AE" w:rsidRDefault="00AE77AE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Padrões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_Toc45453153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5B26C157" w14:textId="31704D01" w:rsidR="00AE77AE" w:rsidRDefault="00AE77AE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Hardware e software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_Toc45453154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78D41007" w14:textId="40A062E2" w:rsidR="00AE77AE" w:rsidRDefault="00AE77AE">
      <w:pPr>
        <w:pStyle w:val="Sumrio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MAPA DE NAVEGAÇÃO DE INTERFACES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_Toc45453155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5E8DC780" w14:textId="7A77CC2F" w:rsidR="00F26727" w:rsidRDefault="00407A9E">
      <w:r>
        <w:rPr>
          <w:rFonts w:ascii="Arial" w:hAnsi="Arial"/>
          <w:caps/>
        </w:rPr>
        <w:fldChar w:fldCharType="end"/>
      </w:r>
    </w:p>
    <w:p w14:paraId="002B6806" w14:textId="77777777" w:rsidR="00F26727" w:rsidRDefault="00F26727">
      <w:pPr>
        <w:sectPr w:rsidR="00F26727">
          <w:headerReference w:type="default" r:id="rId12"/>
          <w:footerReference w:type="default" r:id="rId13"/>
          <w:pgSz w:w="11906" w:h="16838" w:code="9"/>
          <w:pgMar w:top="1134" w:right="1701" w:bottom="2041" w:left="1134" w:header="680" w:footer="680" w:gutter="567"/>
          <w:cols w:space="720"/>
        </w:sectPr>
      </w:pPr>
    </w:p>
    <w:p w14:paraId="1C425E96" w14:textId="77777777" w:rsidR="00F26727" w:rsidRDefault="00F26727" w:rsidP="00631CAB">
      <w:pPr>
        <w:pStyle w:val="Ttulo1"/>
      </w:pPr>
      <w:bookmarkStart w:id="3" w:name="_Toc467473439"/>
      <w:bookmarkStart w:id="4" w:name="_Toc467473971"/>
      <w:bookmarkStart w:id="5" w:name="_Toc467477710"/>
      <w:bookmarkStart w:id="6" w:name="_Toc467494864"/>
      <w:bookmarkStart w:id="7" w:name="_Toc467495234"/>
      <w:bookmarkStart w:id="8" w:name="_Toc468086040"/>
      <w:r>
        <w:lastRenderedPageBreak/>
        <w:t>Introdução</w:t>
      </w:r>
      <w:bookmarkEnd w:id="3"/>
      <w:bookmarkEnd w:id="4"/>
      <w:bookmarkEnd w:id="5"/>
      <w:bookmarkEnd w:id="6"/>
      <w:bookmarkEnd w:id="7"/>
      <w:bookmarkEnd w:id="8"/>
    </w:p>
    <w:p w14:paraId="0D4F96FD" w14:textId="77777777" w:rsidR="00792329" w:rsidRDefault="00792329" w:rsidP="00792329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Este documento especifica o sistema </w:t>
      </w:r>
      <w:proofErr w:type="spellStart"/>
      <w:r>
        <w:rPr>
          <w:color w:val="000000"/>
          <w:sz w:val="22"/>
          <w:szCs w:val="22"/>
        </w:rPr>
        <w:t>Biblio.tech</w:t>
      </w:r>
      <w:proofErr w:type="spellEnd"/>
      <w:r>
        <w:rPr>
          <w:color w:val="000000"/>
          <w:sz w:val="22"/>
          <w:szCs w:val="22"/>
        </w:rPr>
        <w:t>, fornecendo aos desenvolvedores as informações necessárias para o projeto e implementação, assim como para a realização dos testes e homologação do sistema.</w:t>
      </w:r>
    </w:p>
    <w:p w14:paraId="182B72BD" w14:textId="77777777" w:rsidR="00F26727" w:rsidRDefault="00F26727">
      <w:pPr>
        <w:pStyle w:val="Ttulo2"/>
      </w:pPr>
      <w:bookmarkStart w:id="9" w:name="_Toc467473440"/>
      <w:bookmarkStart w:id="10" w:name="_Toc467473972"/>
      <w:bookmarkStart w:id="11" w:name="_Toc467477711"/>
      <w:bookmarkStart w:id="12" w:name="_Toc467494865"/>
      <w:bookmarkStart w:id="13" w:name="_Toc467495235"/>
      <w:bookmarkStart w:id="14" w:name="_Toc468086041"/>
      <w:bookmarkStart w:id="15" w:name="_Toc45453139"/>
      <w:r>
        <w:t>Visão geral deste documento</w:t>
      </w:r>
      <w:bookmarkEnd w:id="9"/>
      <w:bookmarkEnd w:id="10"/>
      <w:bookmarkEnd w:id="11"/>
      <w:bookmarkEnd w:id="12"/>
      <w:bookmarkEnd w:id="13"/>
      <w:bookmarkEnd w:id="14"/>
      <w:bookmarkEnd w:id="15"/>
    </w:p>
    <w:p w14:paraId="2442D443" w14:textId="77777777" w:rsidR="00792329" w:rsidRDefault="00792329" w:rsidP="00792329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Esta introdução fornece as informações necessárias para fazer um bom uso deste documento, explicitando seus objetivos e as convenções que foram adotadas no texto, além de conter uma lista de referências para outros documentos relacionados. As demais seções apresentam a especificação do sistema </w:t>
      </w:r>
      <w:proofErr w:type="spellStart"/>
      <w:r>
        <w:rPr>
          <w:color w:val="000000"/>
          <w:sz w:val="22"/>
          <w:szCs w:val="22"/>
        </w:rPr>
        <w:t>Biblio.tech</w:t>
      </w:r>
      <w:proofErr w:type="spellEnd"/>
      <w:r>
        <w:rPr>
          <w:color w:val="000000"/>
          <w:sz w:val="22"/>
          <w:szCs w:val="22"/>
        </w:rPr>
        <w:t xml:space="preserve"> e estão organizadas como descrito abaixo.</w:t>
      </w:r>
    </w:p>
    <w:p w14:paraId="3FB04A77" w14:textId="77777777" w:rsidR="00F26727" w:rsidRDefault="00F26727">
      <w:pPr>
        <w:pStyle w:val="Commarcadores"/>
        <w:tabs>
          <w:tab w:val="clear" w:pos="567"/>
          <w:tab w:val="num" w:pos="360"/>
        </w:tabs>
      </w:pPr>
      <w:r>
        <w:t>Seção 2</w:t>
      </w:r>
      <w:r>
        <w:rPr>
          <w:b w:val="0"/>
        </w:rPr>
        <w:t xml:space="preserve"> – Descrição geral do sistema: apresenta uma visão geral do sistema, caracterizando qual é o seu escopo e descrevendo seus usuários.</w:t>
      </w:r>
    </w:p>
    <w:p w14:paraId="692580CF" w14:textId="77777777" w:rsidR="00F26727" w:rsidRDefault="00F26727">
      <w:pPr>
        <w:pStyle w:val="Commarcadores"/>
        <w:tabs>
          <w:tab w:val="clear" w:pos="567"/>
          <w:tab w:val="num" w:pos="360"/>
        </w:tabs>
        <w:rPr>
          <w:b w:val="0"/>
        </w:rPr>
      </w:pPr>
      <w:r>
        <w:t>Seção 3</w:t>
      </w:r>
      <w:r>
        <w:rPr>
          <w:b w:val="0"/>
        </w:rPr>
        <w:t xml:space="preserve"> – Requisitos funcionais (casos de uso): especifica todos os requisitos funcionais do sistema, descrevendo os fluxos de eventos, prioridades, atores, entradas e saídas de cada caso de uso a ser implementado.</w:t>
      </w:r>
    </w:p>
    <w:p w14:paraId="5ECB6D46" w14:textId="77777777" w:rsidR="00F26727" w:rsidRDefault="00F26727">
      <w:pPr>
        <w:pStyle w:val="Commarcadores"/>
        <w:tabs>
          <w:tab w:val="clear" w:pos="567"/>
          <w:tab w:val="num" w:pos="360"/>
        </w:tabs>
      </w:pPr>
      <w:r>
        <w:t>Seção 4</w:t>
      </w:r>
      <w:r>
        <w:rPr>
          <w:b w:val="0"/>
        </w:rPr>
        <w:t xml:space="preserve"> – Requisitos não funcionais:</w:t>
      </w:r>
      <w:r>
        <w:t xml:space="preserve"> </w:t>
      </w:r>
      <w:r>
        <w:rPr>
          <w:b w:val="0"/>
        </w:rPr>
        <w:t>especifica todos os requisitos não funcionais do sistema, divididos em requisitos de usabilidade, confiabilidade, desempenho, segurança, distribuição, adequação a padrões e requisitos de hardware e software.</w:t>
      </w:r>
    </w:p>
    <w:p w14:paraId="3D2BFBBC" w14:textId="77777777" w:rsidR="00F26727" w:rsidRDefault="00F26727">
      <w:pPr>
        <w:pStyle w:val="Commarcadores"/>
        <w:tabs>
          <w:tab w:val="clear" w:pos="567"/>
          <w:tab w:val="num" w:pos="360"/>
        </w:tabs>
        <w:rPr>
          <w:b w:val="0"/>
        </w:rPr>
      </w:pPr>
      <w:r>
        <w:t>Seção 5</w:t>
      </w:r>
      <w:r>
        <w:rPr>
          <w:b w:val="0"/>
        </w:rPr>
        <w:t xml:space="preserve"> – Descrição da interface com o usuário:</w:t>
      </w:r>
      <w:r>
        <w:t xml:space="preserve"> </w:t>
      </w:r>
      <w:r>
        <w:rPr>
          <w:b w:val="0"/>
        </w:rPr>
        <w:t>apresenta desenhos, figuras ou rascunhos de telas do sistema.</w:t>
      </w:r>
    </w:p>
    <w:p w14:paraId="5B6524F3" w14:textId="77777777" w:rsidR="001A74BB" w:rsidRDefault="001A74BB" w:rsidP="001A74BB">
      <w:pPr>
        <w:pStyle w:val="Ttulo2"/>
      </w:pPr>
      <w:bookmarkStart w:id="16" w:name="_Toc45453140"/>
      <w:r>
        <w:t>Glossário, Siglas e Acrogramas</w:t>
      </w:r>
      <w:bookmarkEnd w:id="16"/>
    </w:p>
    <w:p w14:paraId="368F7AA7" w14:textId="77777777" w:rsidR="00792329" w:rsidRDefault="00792329" w:rsidP="00792329">
      <w:pPr>
        <w:spacing w:before="60" w:after="120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>Consulta ao Acervo</w:t>
      </w:r>
      <w:r>
        <w:rPr>
          <w:sz w:val="22"/>
          <w:szCs w:val="22"/>
        </w:rPr>
        <w:t xml:space="preserve"> – é a atividade de pesquisar em todos os títulos de livros cadastrados</w:t>
      </w:r>
    </w:p>
    <w:p w14:paraId="39613608" w14:textId="77777777" w:rsidR="00792329" w:rsidRDefault="00792329" w:rsidP="00792329">
      <w:pPr>
        <w:spacing w:before="60" w:after="120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 xml:space="preserve">Título </w:t>
      </w:r>
      <w:r>
        <w:rPr>
          <w:sz w:val="22"/>
          <w:szCs w:val="22"/>
        </w:rPr>
        <w:t>– Nome do livro, jornal ou revista.</w:t>
      </w:r>
    </w:p>
    <w:p w14:paraId="616290D2" w14:textId="77777777" w:rsidR="00792329" w:rsidRDefault="00792329" w:rsidP="00792329">
      <w:pPr>
        <w:spacing w:before="60" w:after="120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>Reservar</w:t>
      </w:r>
      <w:r>
        <w:rPr>
          <w:sz w:val="22"/>
          <w:szCs w:val="22"/>
        </w:rPr>
        <w:t xml:space="preserve"> – atividade que consiste em reservar algum título para ser realizado o empréstimo em até 48 horas.</w:t>
      </w:r>
    </w:p>
    <w:p w14:paraId="1D5A9FCF" w14:textId="77777777" w:rsidR="00792329" w:rsidRDefault="00792329" w:rsidP="00792329">
      <w:pPr>
        <w:spacing w:before="60" w:after="120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 xml:space="preserve">Pendências </w:t>
      </w:r>
      <w:r>
        <w:rPr>
          <w:sz w:val="22"/>
          <w:szCs w:val="22"/>
        </w:rPr>
        <w:t>– Informação referente a empréstimos com devolução atrasada.</w:t>
      </w:r>
    </w:p>
    <w:p w14:paraId="38B181AC" w14:textId="77777777" w:rsidR="00792329" w:rsidRDefault="00792329" w:rsidP="00792329">
      <w:pPr>
        <w:spacing w:before="60" w:after="120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 xml:space="preserve">Renovar </w:t>
      </w:r>
      <w:r>
        <w:rPr>
          <w:sz w:val="22"/>
          <w:szCs w:val="22"/>
        </w:rPr>
        <w:t>– Atividade para renovação do empréstimo do título.</w:t>
      </w:r>
    </w:p>
    <w:p w14:paraId="0CC8632D" w14:textId="77777777" w:rsidR="00792329" w:rsidRDefault="00792329" w:rsidP="00792329">
      <w:pPr>
        <w:spacing w:before="60" w:after="120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>Estatísticas</w:t>
      </w:r>
      <w:r>
        <w:rPr>
          <w:sz w:val="22"/>
          <w:szCs w:val="22"/>
        </w:rPr>
        <w:t xml:space="preserve"> – No cenário do aluno, mostra as informações referentes às suas escolhas, quantidade de títulos emprestados, média de leitura por mês e outras informações. No cenário do bibliotecário, mostra quantidade de livros emprestados por mês, dados do acervo, além dos dados referentes a cada aluno</w:t>
      </w:r>
    </w:p>
    <w:p w14:paraId="7E9177F5" w14:textId="77777777" w:rsidR="00792329" w:rsidRDefault="00792329" w:rsidP="00792329">
      <w:pPr>
        <w:spacing w:before="60" w:after="120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 xml:space="preserve">Perfil </w:t>
      </w:r>
      <w:r>
        <w:rPr>
          <w:sz w:val="22"/>
          <w:szCs w:val="22"/>
        </w:rPr>
        <w:t>– Página para informações do usuário, dados pessoais e foto.</w:t>
      </w:r>
    </w:p>
    <w:p w14:paraId="2DB3DE34" w14:textId="77777777" w:rsidR="00792329" w:rsidRDefault="00792329" w:rsidP="00792329">
      <w:pPr>
        <w:spacing w:before="60" w:after="120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 xml:space="preserve">Empréstimos </w:t>
      </w:r>
      <w:r>
        <w:rPr>
          <w:sz w:val="22"/>
          <w:szCs w:val="22"/>
        </w:rPr>
        <w:t>– Página para mostrar todos os empréstimos realizados pelo usuário.</w:t>
      </w:r>
    </w:p>
    <w:p w14:paraId="68602F74" w14:textId="77777777" w:rsidR="00792329" w:rsidRDefault="00792329" w:rsidP="00792329">
      <w:pPr>
        <w:spacing w:before="60" w:after="120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 xml:space="preserve">Atrasos </w:t>
      </w:r>
      <w:r>
        <w:rPr>
          <w:sz w:val="22"/>
          <w:szCs w:val="22"/>
        </w:rPr>
        <w:t>– Página onde o bibliotecário tem informações de todos os empréstimos em atraso.</w:t>
      </w:r>
    </w:p>
    <w:p w14:paraId="4D0968AE" w14:textId="77777777" w:rsidR="00792329" w:rsidRDefault="00792329" w:rsidP="00792329">
      <w:pPr>
        <w:spacing w:before="60" w:after="120"/>
        <w:jc w:val="both"/>
        <w:rPr>
          <w:sz w:val="22"/>
          <w:szCs w:val="22"/>
        </w:rPr>
      </w:pPr>
      <w:r>
        <w:rPr>
          <w:b/>
          <w:i/>
          <w:sz w:val="22"/>
          <w:szCs w:val="22"/>
        </w:rPr>
        <w:t xml:space="preserve">Adicionar Livro </w:t>
      </w:r>
      <w:r>
        <w:rPr>
          <w:sz w:val="22"/>
          <w:szCs w:val="22"/>
        </w:rPr>
        <w:t>– Página para cadastro de novos títulos.</w:t>
      </w:r>
    </w:p>
    <w:p w14:paraId="6BE96EE2" w14:textId="77777777" w:rsidR="001A74BB" w:rsidRDefault="001A74BB" w:rsidP="001A74BB">
      <w:pPr>
        <w:pStyle w:val="TextoNormal"/>
      </w:pPr>
    </w:p>
    <w:p w14:paraId="754FD31A" w14:textId="77777777" w:rsidR="001A74BB" w:rsidRDefault="001A74BB" w:rsidP="001A74BB">
      <w:pPr>
        <w:pStyle w:val="Ttulo2"/>
      </w:pPr>
      <w:bookmarkStart w:id="17" w:name="_Toc45453141"/>
      <w:r>
        <w:lastRenderedPageBreak/>
        <w:t>Definições</w:t>
      </w:r>
      <w:r w:rsidR="005C5014">
        <w:t xml:space="preserve"> e Atributos de Requisitos</w:t>
      </w:r>
      <w:bookmarkEnd w:id="17"/>
    </w:p>
    <w:p w14:paraId="12628828" w14:textId="77777777" w:rsidR="00F26727" w:rsidRDefault="00F26727">
      <w:pPr>
        <w:pStyle w:val="Ttulo3"/>
      </w:pPr>
      <w:bookmarkStart w:id="18" w:name="_Toc468086043"/>
      <w:bookmarkStart w:id="19" w:name="_Toc45453142"/>
      <w:r>
        <w:t>Identificação dos Requisitos</w:t>
      </w:r>
      <w:bookmarkEnd w:id="18"/>
      <w:bookmarkEnd w:id="19"/>
      <w:r>
        <w:t xml:space="preserve"> </w:t>
      </w:r>
    </w:p>
    <w:p w14:paraId="690E15CF" w14:textId="77777777" w:rsidR="00F26727" w:rsidRDefault="005C5014">
      <w:pPr>
        <w:pStyle w:val="TextoNormal"/>
      </w:pPr>
      <w:r>
        <w:t xml:space="preserve">RF é utilizado para identificar Requisitos Funcionais e RNF é utilizado para identificar Requisitos Não Funcionais. Ambas siglas vem acompahada de um número que é o identificador único do requisitos. </w:t>
      </w:r>
      <w:r w:rsidR="00F26727">
        <w:t>Por exemplo, o requisito</w:t>
      </w:r>
      <w:r>
        <w:t xml:space="preserve"> [</w:t>
      </w:r>
      <w:r w:rsidR="00F26727">
        <w:t xml:space="preserve">RF016] </w:t>
      </w:r>
      <w:r>
        <w:t>indica um requisito funcional de número 16.</w:t>
      </w:r>
    </w:p>
    <w:p w14:paraId="5C6797A4" w14:textId="77777777" w:rsidR="00F26727" w:rsidRDefault="00F26727">
      <w:pPr>
        <w:pStyle w:val="Ttulo3"/>
      </w:pPr>
      <w:bookmarkStart w:id="20" w:name="_Toc468086044"/>
      <w:bookmarkStart w:id="21" w:name="_Toc45453143"/>
      <w:r>
        <w:t>Prioridades dos Requisitos</w:t>
      </w:r>
      <w:bookmarkEnd w:id="20"/>
      <w:bookmarkEnd w:id="21"/>
    </w:p>
    <w:p w14:paraId="0D314892" w14:textId="77777777" w:rsidR="00F26727" w:rsidRDefault="00F26727">
      <w:pPr>
        <w:pStyle w:val="TextoNormal"/>
      </w:pPr>
      <w:r>
        <w:t xml:space="preserve">Para estabelecer a prioridade dos requisitos foram adotadas as denominações “essencial”, “importante” e “desejável”. </w:t>
      </w:r>
    </w:p>
    <w:p w14:paraId="36B9C249" w14:textId="77777777" w:rsidR="00F26727" w:rsidRDefault="00F26727">
      <w:pPr>
        <w:pStyle w:val="Commarcadores"/>
        <w:tabs>
          <w:tab w:val="clear" w:pos="567"/>
          <w:tab w:val="num" w:pos="360"/>
        </w:tabs>
      </w:pPr>
      <w:r>
        <w:t xml:space="preserve">Essencial </w:t>
      </w:r>
      <w:r>
        <w:rPr>
          <w:b w:val="0"/>
        </w:rPr>
        <w:t>é o requisito sem o qual o sistema não entra em funcionamento. Requisitos essenciais são requisitos imprescindíveis, que têm que ser implementados impreterivelmente.</w:t>
      </w:r>
    </w:p>
    <w:p w14:paraId="0F5F3BAC" w14:textId="77777777" w:rsidR="00F26727" w:rsidRDefault="00F26727">
      <w:pPr>
        <w:pStyle w:val="Commarcadores"/>
        <w:tabs>
          <w:tab w:val="clear" w:pos="567"/>
          <w:tab w:val="num" w:pos="360"/>
        </w:tabs>
        <w:rPr>
          <w:b w:val="0"/>
        </w:rPr>
      </w:pPr>
      <w:r>
        <w:t xml:space="preserve">Importante </w:t>
      </w:r>
      <w:r>
        <w:rPr>
          <w:b w:val="0"/>
        </w:rPr>
        <w:t>é o requisito sem o qual o sistema entra em funcionamento, mas de forma não satisfatória. Requisitos importantes devem ser implementados, mas, se não forem, o sistema poderá ser implantado e usado mesmo assim.</w:t>
      </w:r>
    </w:p>
    <w:p w14:paraId="5380DE18" w14:textId="77777777" w:rsidR="00F26727" w:rsidRDefault="00F26727">
      <w:pPr>
        <w:pStyle w:val="Commarcadores"/>
        <w:tabs>
          <w:tab w:val="clear" w:pos="567"/>
          <w:tab w:val="num" w:pos="360"/>
        </w:tabs>
      </w:pPr>
      <w:r>
        <w:t>Desejável</w:t>
      </w:r>
      <w:r>
        <w:rPr>
          <w:b w:val="0"/>
        </w:rPr>
        <w:t xml:space="preserve"> é o requisito que não compromete as funcionalidades básicas do sistema, isto é, o sistema pode funcionar de forma satisfatória sem ele. Requisitos desejáveis são requisitos que podem ser deixados para versões posteriores do sistema, caso não haja tempo hábil para implementá-los na versão que está sendo especificada.</w:t>
      </w:r>
    </w:p>
    <w:p w14:paraId="11D529CB" w14:textId="77777777" w:rsidR="00F26727" w:rsidRDefault="00C1576A" w:rsidP="00C1576A">
      <w:pPr>
        <w:pStyle w:val="Ttulo2"/>
        <w:numPr>
          <w:ilvl w:val="0"/>
          <w:numId w:val="0"/>
        </w:numPr>
      </w:pPr>
      <w:bookmarkStart w:id="22" w:name="_Hlt467473290"/>
      <w:bookmarkStart w:id="23" w:name="_Ref471394537"/>
      <w:bookmarkStart w:id="24" w:name="_Toc467473442"/>
      <w:bookmarkStart w:id="25" w:name="_Toc467473974"/>
      <w:bookmarkStart w:id="26" w:name="_Toc467477713"/>
      <w:bookmarkStart w:id="27" w:name="_Toc467494867"/>
      <w:bookmarkStart w:id="28" w:name="_Toc467495237"/>
      <w:bookmarkStart w:id="29" w:name="_Toc468086045"/>
      <w:bookmarkStart w:id="30" w:name="_Toc45453144"/>
      <w:bookmarkEnd w:id="22"/>
      <w:r>
        <w:t>Formulários coletados</w:t>
      </w:r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p w14:paraId="2211DE1A" w14:textId="77777777" w:rsidR="00792329" w:rsidRPr="00792329" w:rsidRDefault="00792329" w:rsidP="00792329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  <w:r w:rsidRPr="00792329">
        <w:rPr>
          <w:color w:val="000000"/>
          <w:sz w:val="22"/>
          <w:szCs w:val="22"/>
        </w:rPr>
        <w:t xml:space="preserve">Os documentos relacionados abaixo estão </w:t>
      </w:r>
      <w:proofErr w:type="spellStart"/>
      <w:r w:rsidRPr="00792329">
        <w:rPr>
          <w:color w:val="000000"/>
          <w:sz w:val="22"/>
          <w:szCs w:val="22"/>
        </w:rPr>
        <w:t>a</w:t>
      </w:r>
      <w:proofErr w:type="spellEnd"/>
      <w:r w:rsidRPr="00792329">
        <w:rPr>
          <w:color w:val="000000"/>
          <w:sz w:val="22"/>
          <w:szCs w:val="22"/>
        </w:rPr>
        <w:t xml:space="preserve"> disposição no anexo deste documento. Os campos </w:t>
      </w:r>
      <w:r w:rsidRPr="00792329">
        <w:rPr>
          <w:sz w:val="22"/>
          <w:szCs w:val="22"/>
        </w:rPr>
        <w:t>marcados</w:t>
      </w:r>
      <w:r w:rsidRPr="00792329">
        <w:rPr>
          <w:color w:val="000000"/>
          <w:sz w:val="22"/>
          <w:szCs w:val="22"/>
        </w:rPr>
        <w:t xml:space="preserve"> de vermelho não são </w:t>
      </w:r>
      <w:r w:rsidRPr="00792329">
        <w:rPr>
          <w:sz w:val="22"/>
          <w:szCs w:val="22"/>
        </w:rPr>
        <w:t>necessários</w:t>
      </w:r>
      <w:r w:rsidRPr="00792329">
        <w:rPr>
          <w:color w:val="000000"/>
          <w:sz w:val="22"/>
          <w:szCs w:val="22"/>
        </w:rPr>
        <w:t xml:space="preserve">. Os campos escritos a mão com caneta azul são campos que precisam ser acrescentados ao </w:t>
      </w:r>
      <w:r w:rsidRPr="00792329">
        <w:rPr>
          <w:sz w:val="22"/>
          <w:szCs w:val="22"/>
        </w:rPr>
        <w:t>formulário</w:t>
      </w:r>
      <w:r w:rsidRPr="00792329">
        <w:rPr>
          <w:color w:val="000000"/>
          <w:sz w:val="22"/>
          <w:szCs w:val="22"/>
        </w:rPr>
        <w:t>. Os demais campos sem qualquer marcação devem fazer parte do sistema.</w:t>
      </w:r>
    </w:p>
    <w:p w14:paraId="22106351" w14:textId="43D5A13D" w:rsidR="00C1576A" w:rsidRDefault="00792329" w:rsidP="00890110">
      <w:pPr>
        <w:pStyle w:val="Numerada"/>
        <w:numPr>
          <w:ilvl w:val="0"/>
          <w:numId w:val="26"/>
        </w:numPr>
        <w:rPr>
          <w:noProof w:val="0"/>
          <w:color w:val="000000"/>
          <w:szCs w:val="22"/>
        </w:rPr>
      </w:pPr>
      <w:r w:rsidRPr="00792329">
        <w:rPr>
          <w:noProof w:val="0"/>
          <w:color w:val="000000"/>
          <w:szCs w:val="22"/>
        </w:rPr>
        <w:t>Cadastro de Livros:</w:t>
      </w:r>
    </w:p>
    <w:p w14:paraId="759768A4" w14:textId="04C2895C" w:rsidR="00890110" w:rsidRPr="00890110" w:rsidRDefault="00890110" w:rsidP="00890110">
      <w:pPr>
        <w:pStyle w:val="TextoNormal"/>
        <w:numPr>
          <w:ilvl w:val="0"/>
          <w:numId w:val="26"/>
        </w:numPr>
      </w:pPr>
      <w:r>
        <w:t>Empréstimos:</w:t>
      </w:r>
    </w:p>
    <w:p w14:paraId="69BED1DF" w14:textId="77777777" w:rsidR="00C1576A" w:rsidRPr="00C1576A" w:rsidRDefault="00C1576A" w:rsidP="00C1576A">
      <w:pPr>
        <w:pStyle w:val="TextoNormal"/>
      </w:pPr>
    </w:p>
    <w:p w14:paraId="588641BC" w14:textId="77777777" w:rsidR="00F26727" w:rsidRDefault="00F26727" w:rsidP="00C1576A">
      <w:pPr>
        <w:pStyle w:val="Numerada"/>
        <w:sectPr w:rsidR="00F26727">
          <w:headerReference w:type="even" r:id="rId14"/>
          <w:headerReference w:type="default" r:id="rId15"/>
          <w:pgSz w:w="11906" w:h="16838" w:code="9"/>
          <w:pgMar w:top="1440" w:right="1440" w:bottom="1440" w:left="1440" w:header="720" w:footer="720" w:gutter="0"/>
          <w:pgNumType w:start="1"/>
          <w:cols w:space="720"/>
        </w:sectPr>
      </w:pPr>
    </w:p>
    <w:bookmarkStart w:id="31" w:name="_Toc467473443"/>
    <w:bookmarkStart w:id="32" w:name="_Toc467473975"/>
    <w:bookmarkStart w:id="33" w:name="_Toc467477714"/>
    <w:bookmarkStart w:id="34" w:name="_Toc467494868"/>
    <w:bookmarkStart w:id="35" w:name="_Toc467495238"/>
    <w:bookmarkStart w:id="36" w:name="_Toc468086046"/>
    <w:p w14:paraId="3194AE74" w14:textId="77777777" w:rsidR="00F26727" w:rsidRDefault="00F26727">
      <w:pPr>
        <w:pStyle w:val="Captulo"/>
        <w:framePr w:hSpace="180" w:wrap="around" w:vAnchor="text" w:hAnchor="page" w:x="9937" w:y="1"/>
        <w:rPr>
          <w:sz w:val="24"/>
        </w:rPr>
      </w:pPr>
      <w:r>
        <w:rPr>
          <w:sz w:val="24"/>
        </w:rPr>
        <w:object w:dxaOrig="581" w:dyaOrig="725" w14:anchorId="011478A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.25pt;height:36.75pt" o:ole="">
            <v:imagedata r:id="rId16" o:title=""/>
          </v:shape>
          <o:OLEObject Type="Embed" ProgID="Word.Document.8" ShapeID="_x0000_i1025" DrawAspect="Content" ObjectID="_1657472652" r:id="rId17"/>
        </w:object>
      </w:r>
    </w:p>
    <w:p w14:paraId="2FF553DC" w14:textId="77777777" w:rsidR="00F26727" w:rsidRDefault="00F26727">
      <w:pPr>
        <w:pStyle w:val="TextoNormal"/>
        <w:spacing w:before="0" w:after="0"/>
        <w:jc w:val="right"/>
      </w:pPr>
      <w:r>
        <w:rPr>
          <w:rFonts w:ascii="Arial" w:hAnsi="Arial"/>
          <w:b/>
          <w:sz w:val="24"/>
        </w:rPr>
        <w:t>Capítulo</w:t>
      </w:r>
    </w:p>
    <w:p w14:paraId="719EEFD7" w14:textId="77777777" w:rsidR="00F26727" w:rsidRDefault="00F26727">
      <w:pPr>
        <w:pStyle w:val="Ttulo1"/>
      </w:pPr>
      <w:r>
        <w:t>Descrição geral do sistema</w:t>
      </w:r>
      <w:bookmarkEnd w:id="31"/>
      <w:bookmarkEnd w:id="32"/>
      <w:bookmarkEnd w:id="33"/>
      <w:bookmarkEnd w:id="34"/>
      <w:bookmarkEnd w:id="35"/>
      <w:bookmarkEnd w:id="36"/>
    </w:p>
    <w:p w14:paraId="1986D936" w14:textId="77777777" w:rsidR="00890110" w:rsidRDefault="00890110" w:rsidP="00890110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rFonts w:ascii="Quattrocento Sans" w:eastAsia="Quattrocento Sans" w:hAnsi="Quattrocento Sans" w:cs="Quattrocento Sans"/>
          <w:color w:val="24292E"/>
          <w:sz w:val="22"/>
          <w:szCs w:val="22"/>
          <w:highlight w:val="white"/>
        </w:rPr>
      </w:pPr>
      <w:r>
        <w:rPr>
          <w:rFonts w:ascii="Quattrocento Sans" w:eastAsia="Quattrocento Sans" w:hAnsi="Quattrocento Sans" w:cs="Quattrocento Sans"/>
          <w:color w:val="24292E"/>
          <w:sz w:val="22"/>
          <w:szCs w:val="22"/>
          <w:highlight w:val="white"/>
        </w:rPr>
        <w:t>Desenvolvimento de um sistema para automatizar o serviço de empréstimo de livros de bibliotecas de instituições de ensino. O sistema terá ênfase no controle do bibliotecário, bem como facilitar a consulta e reserva da parte do aluno, com foco em escolas do sistema público, onde esse serviço é feito de forma manual, ou nem existe um controle da biblioteca, muitas vezes causando prejuízo e danos no acervo.</w:t>
      </w:r>
    </w:p>
    <w:p w14:paraId="65479FCB" w14:textId="77777777" w:rsidR="00890110" w:rsidRDefault="00890110" w:rsidP="00890110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  <w:bookmarkStart w:id="37" w:name="_2s8eyo1" w:colFirst="0" w:colLast="0"/>
      <w:bookmarkEnd w:id="37"/>
      <w:r>
        <w:rPr>
          <w:rFonts w:ascii="Quattrocento Sans" w:eastAsia="Quattrocento Sans" w:hAnsi="Quattrocento Sans" w:cs="Quattrocento Sans"/>
          <w:color w:val="24292E"/>
          <w:sz w:val="22"/>
          <w:szCs w:val="22"/>
          <w:highlight w:val="white"/>
        </w:rPr>
        <w:t xml:space="preserve">O sistema de empréstimos será feito através de aplicação web, em que o aluno consegue pesquisar todo o acervo da biblioteca e realizar uma reserva, que terá um prazo de 48 horas para poder retirar o livro, assim o bibliotecário consegue efetuar o empréstimo para o aluno. </w:t>
      </w:r>
    </w:p>
    <w:p w14:paraId="64E30739" w14:textId="77777777" w:rsidR="00631CAB" w:rsidRDefault="00631CAB">
      <w:pPr>
        <w:pStyle w:val="TextoNormal"/>
      </w:pPr>
    </w:p>
    <w:p w14:paraId="749907BF" w14:textId="77777777" w:rsidR="00F26727" w:rsidRDefault="00F26727">
      <w:pPr>
        <w:pStyle w:val="Ttulo2"/>
      </w:pPr>
      <w:bookmarkStart w:id="38" w:name="_Toc467473444"/>
      <w:bookmarkStart w:id="39" w:name="_Toc467473976"/>
      <w:bookmarkStart w:id="40" w:name="_Toc467477715"/>
      <w:bookmarkStart w:id="41" w:name="_Toc467494869"/>
      <w:bookmarkStart w:id="42" w:name="_Toc467495239"/>
      <w:bookmarkStart w:id="43" w:name="_Toc468086047"/>
      <w:bookmarkStart w:id="44" w:name="_Toc45453145"/>
      <w:r>
        <w:t>Abrangência e sistemas relacionados</w:t>
      </w:r>
      <w:bookmarkEnd w:id="38"/>
      <w:bookmarkEnd w:id="39"/>
      <w:bookmarkEnd w:id="40"/>
      <w:bookmarkEnd w:id="41"/>
      <w:bookmarkEnd w:id="42"/>
      <w:bookmarkEnd w:id="43"/>
      <w:bookmarkEnd w:id="44"/>
    </w:p>
    <w:p w14:paraId="7D69A717" w14:textId="77777777" w:rsidR="00890110" w:rsidRDefault="00890110" w:rsidP="00890110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sz w:val="22"/>
          <w:szCs w:val="22"/>
        </w:rPr>
      </w:pPr>
      <w:bookmarkStart w:id="45" w:name="_Toc467473445"/>
      <w:bookmarkStart w:id="46" w:name="_Toc467473977"/>
      <w:bookmarkStart w:id="47" w:name="_Toc467477716"/>
      <w:bookmarkStart w:id="48" w:name="_Toc467494870"/>
      <w:bookmarkStart w:id="49" w:name="_Toc467495240"/>
      <w:bookmarkStart w:id="50" w:name="_Toc468086048"/>
      <w:r w:rsidRPr="009E5C9D">
        <w:rPr>
          <w:sz w:val="22"/>
          <w:szCs w:val="22"/>
        </w:rPr>
        <w:t xml:space="preserve">O sistema </w:t>
      </w:r>
      <w:r>
        <w:rPr>
          <w:sz w:val="22"/>
          <w:szCs w:val="22"/>
        </w:rPr>
        <w:t xml:space="preserve">é </w:t>
      </w:r>
      <w:r w:rsidRPr="009E5C9D">
        <w:rPr>
          <w:sz w:val="22"/>
          <w:szCs w:val="22"/>
        </w:rPr>
        <w:t>deverá ser capaz de gerenciar os empréstimos de uma biblioteca</w:t>
      </w:r>
      <w:r>
        <w:rPr>
          <w:sz w:val="22"/>
          <w:szCs w:val="22"/>
        </w:rPr>
        <w:t xml:space="preserve"> de escola da educação básica de caráter público, facilitando o controle para o bibliotecário. Também deverá funcionar a ação de reservar empréstimo, no caso o aluno escolherá o título, e irá fazer a reserva do livro, ficando disponível para o aluno retirar na biblioteca em um prazo de 48 horas a partir da reserva.</w:t>
      </w:r>
    </w:p>
    <w:p w14:paraId="593C0A73" w14:textId="77777777" w:rsidR="00890110" w:rsidRDefault="00890110" w:rsidP="00890110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sz w:val="22"/>
          <w:szCs w:val="22"/>
        </w:rPr>
      </w:pPr>
      <w:r>
        <w:rPr>
          <w:sz w:val="22"/>
          <w:szCs w:val="22"/>
        </w:rPr>
        <w:t>Também é possível o bibliotecário ver uma relação de todos os empréstimos realizados, inclusive saber os que estão com a devolução em atraso. Todos têm acesso a uma página com as estatísticas de uso da biblioteca em geral.</w:t>
      </w:r>
    </w:p>
    <w:p w14:paraId="6F69C999" w14:textId="77777777" w:rsidR="00890110" w:rsidRPr="009E5C9D" w:rsidRDefault="00890110" w:rsidP="00890110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sz w:val="22"/>
          <w:szCs w:val="22"/>
        </w:rPr>
      </w:pPr>
      <w:r>
        <w:rPr>
          <w:sz w:val="22"/>
          <w:szCs w:val="22"/>
        </w:rPr>
        <w:t>Existe um local onde os alunos trocam mensagens com o bibliotecário.</w:t>
      </w:r>
    </w:p>
    <w:p w14:paraId="7C475A11" w14:textId="77777777" w:rsidR="00F26727" w:rsidRDefault="00C1576A">
      <w:pPr>
        <w:pStyle w:val="Ttulo2"/>
      </w:pPr>
      <w:bookmarkStart w:id="51" w:name="_Toc45453146"/>
      <w:r>
        <w:t>Relação de usuários do sistema</w:t>
      </w:r>
      <w:bookmarkEnd w:id="45"/>
      <w:bookmarkEnd w:id="46"/>
      <w:bookmarkEnd w:id="47"/>
      <w:bookmarkEnd w:id="48"/>
      <w:bookmarkEnd w:id="49"/>
      <w:bookmarkEnd w:id="50"/>
      <w:bookmarkEnd w:id="51"/>
    </w:p>
    <w:p w14:paraId="3FE939AD" w14:textId="77777777" w:rsidR="00890110" w:rsidRDefault="00890110" w:rsidP="0089011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Existem três usuários do sistema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Biblio.tech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denominados de Admin, Bibliotecário e Aluno, abaixo detalhados.</w:t>
      </w:r>
    </w:p>
    <w:p w14:paraId="715681C1" w14:textId="77777777" w:rsidR="00890110" w:rsidRDefault="00890110" w:rsidP="00890110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1EBCB623" w14:textId="77777777" w:rsidR="00890110" w:rsidRDefault="00890110" w:rsidP="00890110">
      <w:pPr>
        <w:numPr>
          <w:ilvl w:val="0"/>
          <w:numId w:val="35"/>
        </w:numPr>
        <w:ind w:left="284" w:hanging="284"/>
        <w:rPr>
          <w:sz w:val="24"/>
          <w:szCs w:val="24"/>
        </w:rPr>
      </w:pPr>
      <w:r>
        <w:rPr>
          <w:b/>
          <w:sz w:val="24"/>
          <w:szCs w:val="24"/>
        </w:rPr>
        <w:t xml:space="preserve">Admin </w:t>
      </w:r>
    </w:p>
    <w:p w14:paraId="48A41B48" w14:textId="77777777" w:rsidR="00890110" w:rsidRDefault="00890110" w:rsidP="00890110">
      <w:pPr>
        <w:ind w:left="284"/>
        <w:rPr>
          <w:sz w:val="24"/>
          <w:szCs w:val="24"/>
        </w:rPr>
      </w:pPr>
      <w:r>
        <w:rPr>
          <w:sz w:val="24"/>
          <w:szCs w:val="24"/>
        </w:rPr>
        <w:t>Realizará todas as operações do Bibliotecário, e também o cadastro de Bibliotecário</w:t>
      </w:r>
    </w:p>
    <w:p w14:paraId="5AB76655" w14:textId="77777777" w:rsidR="00890110" w:rsidRDefault="00890110" w:rsidP="00890110">
      <w:pPr>
        <w:numPr>
          <w:ilvl w:val="0"/>
          <w:numId w:val="35"/>
        </w:numPr>
        <w:ind w:left="284" w:hanging="284"/>
        <w:rPr>
          <w:sz w:val="24"/>
          <w:szCs w:val="24"/>
        </w:rPr>
      </w:pPr>
      <w:r>
        <w:rPr>
          <w:b/>
          <w:sz w:val="24"/>
          <w:szCs w:val="24"/>
        </w:rPr>
        <w:t>Bibliotecário</w:t>
      </w:r>
    </w:p>
    <w:p w14:paraId="48DDA82A" w14:textId="77777777" w:rsidR="00890110" w:rsidRDefault="00890110" w:rsidP="00890110">
      <w:pPr>
        <w:ind w:left="284"/>
        <w:rPr>
          <w:sz w:val="24"/>
          <w:szCs w:val="24"/>
        </w:rPr>
      </w:pPr>
      <w:r>
        <w:rPr>
          <w:sz w:val="24"/>
          <w:szCs w:val="24"/>
        </w:rPr>
        <w:t xml:space="preserve"> Irá autorizar os empréstimos para os alunos, controlar o acervo, cadastrar editar e excluir títulos, ter relatórios e estatísticas de empréstimos.</w:t>
      </w:r>
    </w:p>
    <w:p w14:paraId="7A893290" w14:textId="77777777" w:rsidR="00890110" w:rsidRDefault="00890110" w:rsidP="00890110">
      <w:pPr>
        <w:numPr>
          <w:ilvl w:val="0"/>
          <w:numId w:val="35"/>
        </w:numPr>
        <w:ind w:left="284" w:hanging="284"/>
        <w:rPr>
          <w:sz w:val="24"/>
          <w:szCs w:val="24"/>
        </w:rPr>
      </w:pPr>
      <w:r>
        <w:rPr>
          <w:b/>
          <w:sz w:val="24"/>
          <w:szCs w:val="24"/>
        </w:rPr>
        <w:t>Aluno</w:t>
      </w:r>
    </w:p>
    <w:p w14:paraId="3980C9DE" w14:textId="7C65C04F" w:rsidR="00B66A90" w:rsidRPr="00B66A90" w:rsidRDefault="00890110" w:rsidP="00890110">
      <w:pPr>
        <w:ind w:left="284"/>
        <w:rPr>
          <w:sz w:val="24"/>
          <w:szCs w:val="24"/>
        </w:rPr>
      </w:pPr>
      <w:bookmarkStart w:id="52" w:name="_26in1rg" w:colFirst="0" w:colLast="0"/>
      <w:bookmarkEnd w:id="52"/>
      <w:r>
        <w:rPr>
          <w:sz w:val="24"/>
          <w:szCs w:val="24"/>
        </w:rPr>
        <w:t>Utilizarão para pesquisar o acervo, bem como realizar reserva de títulos disponíveis e acompanhar seu histórico de empréstimos:</w:t>
      </w:r>
    </w:p>
    <w:p w14:paraId="1CCD1421" w14:textId="77777777" w:rsidR="00C1576A" w:rsidRDefault="00C1576A">
      <w:pPr>
        <w:pStyle w:val="TextoNormal"/>
      </w:pPr>
      <w:bookmarkStart w:id="53" w:name="_Ref471361536"/>
    </w:p>
    <w:p w14:paraId="0289FE99" w14:textId="77777777" w:rsidR="00C1576A" w:rsidRDefault="00C1576A">
      <w:pPr>
        <w:pStyle w:val="TextoNormal"/>
      </w:pPr>
    </w:p>
    <w:p w14:paraId="02F8E770" w14:textId="77777777" w:rsidR="00C1576A" w:rsidRDefault="00C1576A" w:rsidP="00C1576A">
      <w:pPr>
        <w:pStyle w:val="Ttulo2"/>
      </w:pPr>
      <w:bookmarkStart w:id="54" w:name="_Toc45453147"/>
      <w:r>
        <w:t xml:space="preserve">Diagrama de Caso de Uso </w:t>
      </w:r>
      <w:r w:rsidR="008E3941">
        <w:t>– Visáo do Usuário</w:t>
      </w:r>
      <w:bookmarkEnd w:id="54"/>
    </w:p>
    <w:p w14:paraId="552F0220" w14:textId="5998793F" w:rsidR="008E3941" w:rsidRDefault="008E3941" w:rsidP="008E3941">
      <w:pPr>
        <w:pStyle w:val="TextoNormal"/>
        <w:ind w:left="0"/>
        <w:rPr>
          <w:rFonts w:ascii="Arial" w:hAnsi="Arial"/>
          <w:b/>
          <w:sz w:val="28"/>
        </w:rPr>
      </w:pPr>
    </w:p>
    <w:p w14:paraId="5D186BAF" w14:textId="77777777" w:rsidR="00890110" w:rsidRPr="004874D0" w:rsidRDefault="00890110" w:rsidP="00890110">
      <w:pPr>
        <w:keepNext/>
        <w:numPr>
          <w:ilvl w:val="2"/>
          <w:numId w:val="36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 xml:space="preserve">Visão do Bibliotecário </w:t>
      </w:r>
    </w:p>
    <w:p w14:paraId="0CE7F377" w14:textId="507DBAA8" w:rsidR="00890110" w:rsidRDefault="007A6770" w:rsidP="00890110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b/>
          <w:color w:val="000000"/>
          <w:sz w:val="24"/>
          <w:szCs w:val="24"/>
        </w:rPr>
      </w:pPr>
      <w:r w:rsidRPr="00890110">
        <w:rPr>
          <w:b/>
          <w:noProof/>
          <w:color w:val="000000"/>
          <w:sz w:val="24"/>
          <w:szCs w:val="24"/>
        </w:rPr>
        <w:drawing>
          <wp:inline distT="0" distB="0" distL="0" distR="0" wp14:anchorId="51239366" wp14:editId="477E39D7">
            <wp:extent cx="5614035" cy="5210175"/>
            <wp:effectExtent l="0" t="0" r="0" b="0"/>
            <wp:docPr id="101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EB092" w14:textId="77777777" w:rsidR="00890110" w:rsidRPr="004874D0" w:rsidRDefault="00890110" w:rsidP="00890110">
      <w:pPr>
        <w:keepNext/>
        <w:numPr>
          <w:ilvl w:val="2"/>
          <w:numId w:val="36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Visão do Administrador</w:t>
      </w:r>
    </w:p>
    <w:p w14:paraId="3973DC5F" w14:textId="35620567" w:rsidR="00890110" w:rsidRDefault="007A6770" w:rsidP="00890110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noProof/>
          <w:color w:val="000000"/>
          <w:sz w:val="22"/>
          <w:szCs w:val="22"/>
        </w:rPr>
      </w:pPr>
      <w:r w:rsidRPr="00890110">
        <w:rPr>
          <w:noProof/>
          <w:color w:val="000000"/>
          <w:sz w:val="22"/>
          <w:szCs w:val="22"/>
        </w:rPr>
        <w:lastRenderedPageBreak/>
        <w:drawing>
          <wp:inline distT="0" distB="0" distL="0" distR="0" wp14:anchorId="021F2766" wp14:editId="176268FA">
            <wp:extent cx="5614035" cy="5177790"/>
            <wp:effectExtent l="0" t="0" r="0" b="0"/>
            <wp:docPr id="102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517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553D5" w14:textId="2712FC3C" w:rsidR="00890110" w:rsidRDefault="00890110" w:rsidP="00890110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72B00E92" w14:textId="77777777" w:rsidR="00890110" w:rsidRPr="004874D0" w:rsidRDefault="00890110" w:rsidP="00890110">
      <w:pPr>
        <w:keepNext/>
        <w:numPr>
          <w:ilvl w:val="2"/>
          <w:numId w:val="36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Visão do Aluno</w:t>
      </w:r>
    </w:p>
    <w:p w14:paraId="1E636117" w14:textId="53C5E649" w:rsidR="00890110" w:rsidRDefault="007A6770" w:rsidP="00890110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  <w:r w:rsidRPr="00890110">
        <w:rPr>
          <w:noProof/>
          <w:color w:val="000000"/>
          <w:sz w:val="22"/>
          <w:szCs w:val="22"/>
        </w:rPr>
        <w:drawing>
          <wp:inline distT="0" distB="0" distL="0" distR="0" wp14:anchorId="0F83D6BC" wp14:editId="4B81F5F7">
            <wp:extent cx="5614035" cy="4869815"/>
            <wp:effectExtent l="0" t="0" r="0" b="0"/>
            <wp:docPr id="103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486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04220" w14:textId="77777777" w:rsidR="00890110" w:rsidRDefault="00890110" w:rsidP="008E3941">
      <w:pPr>
        <w:pStyle w:val="TextoNormal"/>
        <w:ind w:left="0"/>
        <w:rPr>
          <w:rFonts w:ascii="Arial" w:hAnsi="Arial"/>
          <w:b/>
          <w:sz w:val="28"/>
        </w:rPr>
      </w:pPr>
    </w:p>
    <w:p w14:paraId="2414A225" w14:textId="16F0DD18" w:rsidR="00890110" w:rsidRPr="00890110" w:rsidRDefault="00890110" w:rsidP="00890110">
      <w:pPr>
        <w:tabs>
          <w:tab w:val="left" w:pos="6105"/>
        </w:tabs>
      </w:pPr>
      <w:r>
        <w:tab/>
      </w:r>
    </w:p>
    <w:p w14:paraId="21EA7345" w14:textId="469D2DBF" w:rsidR="00890110" w:rsidRPr="00890110" w:rsidRDefault="00890110" w:rsidP="00890110">
      <w:pPr>
        <w:tabs>
          <w:tab w:val="left" w:pos="6105"/>
        </w:tabs>
        <w:sectPr w:rsidR="00890110" w:rsidRPr="00890110" w:rsidSect="00890110">
          <w:headerReference w:type="default" r:id="rId21"/>
          <w:pgSz w:w="11906" w:h="16838" w:code="9"/>
          <w:pgMar w:top="1440" w:right="1133" w:bottom="1440" w:left="1440" w:header="720" w:footer="720" w:gutter="0"/>
          <w:pgNumType w:start="1"/>
          <w:cols w:space="720"/>
        </w:sectPr>
      </w:pPr>
      <w:r>
        <w:tab/>
      </w:r>
    </w:p>
    <w:p w14:paraId="3A54D2F7" w14:textId="77777777" w:rsidR="00F26727" w:rsidRDefault="00F26727">
      <w:pPr>
        <w:pStyle w:val="Captulo"/>
        <w:framePr w:hSpace="180" w:wrap="around" w:vAnchor="text" w:hAnchor="page" w:x="9937" w:y="1"/>
        <w:rPr>
          <w:sz w:val="24"/>
        </w:rPr>
      </w:pPr>
      <w:r>
        <w:rPr>
          <w:sz w:val="24"/>
        </w:rPr>
        <w:object w:dxaOrig="581" w:dyaOrig="725" w14:anchorId="45677A5E">
          <v:shape id="_x0000_i1026" type="#_x0000_t75" style="width:29.25pt;height:36.75pt" o:ole="">
            <v:imagedata r:id="rId22" o:title=""/>
          </v:shape>
          <o:OLEObject Type="Embed" ProgID="Word.Document.8" ShapeID="_x0000_i1026" DrawAspect="Content" ObjectID="_1657472653" r:id="rId23"/>
        </w:object>
      </w:r>
    </w:p>
    <w:p w14:paraId="632E30B5" w14:textId="77777777" w:rsidR="00F26727" w:rsidRDefault="00F26727">
      <w:pPr>
        <w:pStyle w:val="TextoNormal"/>
        <w:spacing w:before="0" w:after="0"/>
        <w:jc w:val="right"/>
        <w:rPr>
          <w:rFonts w:ascii="Arial" w:hAnsi="Arial"/>
          <w:b/>
        </w:rPr>
      </w:pPr>
      <w:r>
        <w:rPr>
          <w:rFonts w:ascii="Arial" w:hAnsi="Arial"/>
          <w:b/>
          <w:sz w:val="24"/>
        </w:rPr>
        <w:t>Capítulo</w:t>
      </w:r>
    </w:p>
    <w:p w14:paraId="7E0F8DEE" w14:textId="77777777" w:rsidR="00F26727" w:rsidRDefault="00F26727">
      <w:pPr>
        <w:pStyle w:val="Ttulo1"/>
      </w:pPr>
      <w:bookmarkStart w:id="55" w:name="_Toc467473449"/>
      <w:bookmarkStart w:id="56" w:name="_Toc467473981"/>
      <w:bookmarkStart w:id="57" w:name="_Toc467477720"/>
      <w:bookmarkStart w:id="58" w:name="_Toc467494874"/>
      <w:bookmarkStart w:id="59" w:name="_Toc467495244"/>
      <w:bookmarkStart w:id="60" w:name="_Toc468086052"/>
      <w:r>
        <w:t xml:space="preserve">Requisitos funcionais </w:t>
      </w:r>
      <w:bookmarkEnd w:id="53"/>
      <w:r>
        <w:t>(casos de uso)</w:t>
      </w:r>
      <w:bookmarkEnd w:id="55"/>
      <w:bookmarkEnd w:id="56"/>
      <w:bookmarkEnd w:id="57"/>
      <w:bookmarkEnd w:id="58"/>
      <w:bookmarkEnd w:id="59"/>
      <w:bookmarkEnd w:id="60"/>
    </w:p>
    <w:p w14:paraId="0524823A" w14:textId="77777777" w:rsidR="00890110" w:rsidRPr="00890110" w:rsidRDefault="00890110" w:rsidP="0089011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Arial" w:eastAsia="Arial" w:hAnsi="Arial" w:cs="Arial"/>
          <w:b/>
          <w:color w:val="000000"/>
          <w:sz w:val="24"/>
          <w:szCs w:val="24"/>
        </w:rPr>
      </w:pPr>
      <w:r w:rsidRPr="00890110">
        <w:rPr>
          <w:rFonts w:ascii="Arial" w:eastAsia="Arial" w:hAnsi="Arial" w:cs="Arial"/>
          <w:b/>
          <w:color w:val="000000"/>
          <w:sz w:val="24"/>
          <w:szCs w:val="24"/>
        </w:rPr>
        <w:t>[RF001] &lt;</w:t>
      </w:r>
      <w:r w:rsidRPr="00890110">
        <w:rPr>
          <w:rFonts w:ascii="Arial" w:eastAsia="Arial" w:hAnsi="Arial" w:cs="Arial"/>
          <w:b/>
          <w:sz w:val="24"/>
          <w:szCs w:val="24"/>
        </w:rPr>
        <w:t>O Sistema deve cadastrar os usuários</w:t>
      </w:r>
      <w:r w:rsidRPr="00890110">
        <w:rPr>
          <w:rFonts w:ascii="Arial" w:eastAsia="Arial" w:hAnsi="Arial" w:cs="Arial"/>
          <w:b/>
          <w:color w:val="000000"/>
          <w:sz w:val="24"/>
          <w:szCs w:val="24"/>
        </w:rPr>
        <w:t>&gt;</w:t>
      </w:r>
    </w:p>
    <w:tbl>
      <w:tblPr>
        <w:tblW w:w="9075" w:type="dxa"/>
        <w:tblLayout w:type="fixed"/>
        <w:tblLook w:val="0000" w:firstRow="0" w:lastRow="0" w:firstColumn="0" w:lastColumn="0" w:noHBand="0" w:noVBand="0"/>
      </w:tblPr>
      <w:tblGrid>
        <w:gridCol w:w="1726"/>
        <w:gridCol w:w="2721"/>
        <w:gridCol w:w="4628"/>
      </w:tblGrid>
      <w:tr w:rsidR="00890110" w:rsidRPr="00890110" w14:paraId="2558B636" w14:textId="77777777" w:rsidTr="00890110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4A4AB48" w14:textId="77777777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RF 001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C4BDC8C" w14:textId="77777777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Realizar cadastramento de Usuários.</w:t>
            </w:r>
          </w:p>
        </w:tc>
      </w:tr>
      <w:tr w:rsidR="00890110" w:rsidRPr="00890110" w14:paraId="5141FAB5" w14:textId="77777777" w:rsidTr="00890110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752F6CE" w14:textId="77777777" w:rsidR="00890110" w:rsidRPr="00890110" w:rsidRDefault="00890110" w:rsidP="00890110">
            <w:r w:rsidRPr="00890110">
              <w:rPr>
                <w:b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4D317BA" w14:textId="77777777" w:rsidR="00890110" w:rsidRPr="00890110" w:rsidRDefault="00890110" w:rsidP="00890110">
            <w:proofErr w:type="gramStart"/>
            <w:r w:rsidRPr="00890110">
              <w:t>( X</w:t>
            </w:r>
            <w:proofErr w:type="gramEnd"/>
            <w:r w:rsidRPr="00890110">
              <w:t xml:space="preserve"> )  Essencial                (   ) Importante       (   ) Desejável</w:t>
            </w:r>
          </w:p>
        </w:tc>
      </w:tr>
      <w:tr w:rsidR="00890110" w:rsidRPr="00890110" w14:paraId="5FB53440" w14:textId="77777777" w:rsidTr="00890110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B3BDE2C" w14:textId="77777777" w:rsidR="00890110" w:rsidRPr="00890110" w:rsidRDefault="00890110" w:rsidP="00890110">
            <w:r w:rsidRPr="00890110">
              <w:rPr>
                <w:b/>
              </w:rPr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2C737D1" w14:textId="77777777" w:rsidR="00890110" w:rsidRPr="00890110" w:rsidRDefault="00890110" w:rsidP="00890110">
            <w:r w:rsidRPr="00890110">
              <w:t>Administrador.</w:t>
            </w:r>
          </w:p>
        </w:tc>
      </w:tr>
      <w:tr w:rsidR="00890110" w:rsidRPr="00890110" w14:paraId="1E7AEBD2" w14:textId="77777777" w:rsidTr="00890110">
        <w:trPr>
          <w:trHeight w:val="8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5A267AC" w14:textId="77777777" w:rsidR="00890110" w:rsidRPr="00890110" w:rsidRDefault="00890110" w:rsidP="00890110">
            <w:r w:rsidRPr="00890110">
              <w:rPr>
                <w:b/>
              </w:rPr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27004F5" w14:textId="77777777" w:rsidR="00890110" w:rsidRPr="00890110" w:rsidRDefault="00890110" w:rsidP="00890110">
            <w:r w:rsidRPr="00890110">
              <w:t>Um administrador deve cadastrar usuários no sistema para poder utilizá-lo.</w:t>
            </w:r>
          </w:p>
        </w:tc>
      </w:tr>
      <w:tr w:rsidR="00890110" w:rsidRPr="00890110" w14:paraId="5E46E88A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CB58F56" w14:textId="77777777" w:rsidR="00890110" w:rsidRPr="00890110" w:rsidRDefault="00890110" w:rsidP="00890110">
            <w:r w:rsidRPr="00890110">
              <w:rPr>
                <w:b/>
              </w:rPr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48C1FE" w14:textId="77777777" w:rsidR="00890110" w:rsidRPr="00890110" w:rsidRDefault="00890110" w:rsidP="00890110">
            <w:r w:rsidRPr="00890110">
              <w:t>Estar pré-cadastrado e autenticado no sistema.</w:t>
            </w:r>
          </w:p>
        </w:tc>
      </w:tr>
      <w:tr w:rsidR="00890110" w:rsidRPr="00890110" w14:paraId="22663471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153E9F8" w14:textId="77777777" w:rsidR="00890110" w:rsidRPr="00890110" w:rsidRDefault="00890110" w:rsidP="00890110">
            <w:r w:rsidRPr="00890110">
              <w:rPr>
                <w:b/>
              </w:rPr>
              <w:t>Pós-condição: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B43C840" w14:textId="77777777" w:rsidR="00890110" w:rsidRPr="00890110" w:rsidRDefault="00890110" w:rsidP="00890110">
            <w:r w:rsidRPr="00890110">
              <w:t>O sistema deverá pedir nova autenticação.</w:t>
            </w:r>
          </w:p>
        </w:tc>
      </w:tr>
      <w:tr w:rsidR="00890110" w:rsidRPr="00890110" w14:paraId="3B890B0F" w14:textId="77777777" w:rsidTr="00890110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5F689D3" w14:textId="77777777" w:rsidR="00890110" w:rsidRPr="00890110" w:rsidRDefault="00890110" w:rsidP="00890110">
            <w:r w:rsidRPr="00890110">
              <w:rPr>
                <w:b/>
              </w:rPr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E123507" w14:textId="77777777" w:rsidR="00890110" w:rsidRPr="00890110" w:rsidRDefault="00890110" w:rsidP="00890110">
            <w:r w:rsidRPr="00890110">
              <w:rPr>
                <w:b/>
              </w:rPr>
              <w:t>I-</w:t>
            </w:r>
            <w:proofErr w:type="spellStart"/>
            <w:r w:rsidRPr="00890110">
              <w:rPr>
                <w:b/>
              </w:rPr>
              <w:t>CadastroAdmin</w:t>
            </w:r>
            <w:proofErr w:type="spellEnd"/>
          </w:p>
        </w:tc>
      </w:tr>
      <w:tr w:rsidR="00890110" w:rsidRPr="00890110" w14:paraId="3D7DC66E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37A1D29" w14:textId="77777777" w:rsidR="00890110" w:rsidRPr="00890110" w:rsidRDefault="00890110" w:rsidP="00890110">
            <w:r w:rsidRPr="00890110">
              <w:rPr>
                <w:b/>
              </w:rPr>
              <w:t>Restrições de campos: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EBD7826" w14:textId="77777777" w:rsidR="00890110" w:rsidRPr="00890110" w:rsidRDefault="00890110" w:rsidP="008901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both"/>
              <w:rPr>
                <w:color w:val="000000"/>
                <w:sz w:val="22"/>
                <w:szCs w:val="22"/>
              </w:rPr>
            </w:pPr>
            <w:r w:rsidRPr="00890110">
              <w:rPr>
                <w:b/>
                <w:color w:val="000000"/>
                <w:sz w:val="22"/>
                <w:szCs w:val="22"/>
              </w:rPr>
              <w:t xml:space="preserve">Entidade </w:t>
            </w:r>
            <w:r w:rsidRPr="00890110">
              <w:rPr>
                <w:b/>
                <w:sz w:val="22"/>
                <w:szCs w:val="22"/>
              </w:rPr>
              <w:t>Administrador</w:t>
            </w:r>
            <w:r w:rsidRPr="00890110">
              <w:rPr>
                <w:b/>
                <w:color w:val="000000"/>
                <w:sz w:val="22"/>
                <w:szCs w:val="22"/>
              </w:rPr>
              <w:t>:</w:t>
            </w:r>
          </w:p>
          <w:p w14:paraId="55B723DE" w14:textId="77777777" w:rsidR="00890110" w:rsidRPr="00890110" w:rsidRDefault="00890110" w:rsidP="008901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261"/>
              <w:jc w:val="both"/>
              <w:rPr>
                <w:color w:val="000000"/>
                <w:sz w:val="22"/>
                <w:szCs w:val="22"/>
              </w:rPr>
            </w:pPr>
            <w:r w:rsidRPr="00890110">
              <w:rPr>
                <w:color w:val="000000"/>
                <w:sz w:val="22"/>
                <w:szCs w:val="22"/>
              </w:rPr>
              <w:t>Nome: Deve possuir no má</w:t>
            </w:r>
            <w:r w:rsidRPr="00890110">
              <w:rPr>
                <w:sz w:val="22"/>
                <w:szCs w:val="22"/>
              </w:rPr>
              <w:t xml:space="preserve">ximo </w:t>
            </w:r>
            <w:r w:rsidRPr="00890110">
              <w:rPr>
                <w:color w:val="000000"/>
                <w:sz w:val="22"/>
                <w:szCs w:val="22"/>
              </w:rPr>
              <w:t>50 caracteres</w:t>
            </w:r>
          </w:p>
          <w:p w14:paraId="6DE7E239" w14:textId="77777777" w:rsidR="00890110" w:rsidRPr="00890110" w:rsidRDefault="00890110" w:rsidP="008901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261"/>
              <w:jc w:val="both"/>
              <w:rPr>
                <w:color w:val="000000"/>
                <w:sz w:val="22"/>
                <w:szCs w:val="22"/>
                <w:u w:val="single"/>
              </w:rPr>
            </w:pPr>
            <w:r w:rsidRPr="00890110">
              <w:rPr>
                <w:color w:val="000000"/>
                <w:sz w:val="22"/>
                <w:szCs w:val="22"/>
              </w:rPr>
              <w:t xml:space="preserve">CPF: Deve ser um CPF válido e a entrada </w:t>
            </w:r>
            <w:r w:rsidRPr="00890110">
              <w:rPr>
                <w:sz w:val="22"/>
                <w:szCs w:val="22"/>
              </w:rPr>
              <w:t xml:space="preserve">deve </w:t>
            </w:r>
            <w:r w:rsidRPr="00890110">
              <w:rPr>
                <w:color w:val="000000"/>
                <w:sz w:val="22"/>
                <w:szCs w:val="22"/>
              </w:rPr>
              <w:t xml:space="preserve">ser feita </w:t>
            </w:r>
            <w:r w:rsidRPr="00890110">
              <w:rPr>
                <w:sz w:val="22"/>
                <w:szCs w:val="22"/>
              </w:rPr>
              <w:t>apenas com os números.</w:t>
            </w:r>
          </w:p>
          <w:p w14:paraId="73DE9818" w14:textId="77777777" w:rsidR="00890110" w:rsidRPr="00890110" w:rsidRDefault="00890110" w:rsidP="00890110"/>
        </w:tc>
      </w:tr>
      <w:tr w:rsidR="00890110" w:rsidRPr="00890110" w14:paraId="234BF02A" w14:textId="77777777" w:rsidTr="00890110">
        <w:trPr>
          <w:trHeight w:val="203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325197" w14:textId="77777777" w:rsidR="00890110" w:rsidRPr="00890110" w:rsidRDefault="00890110" w:rsidP="00890110">
            <w:r w:rsidRPr="00890110"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E70C95A" w14:textId="77777777" w:rsidR="00890110" w:rsidRPr="00890110" w:rsidRDefault="00890110" w:rsidP="00890110">
            <w:r w:rsidRPr="00890110">
              <w:rPr>
                <w:b/>
              </w:rPr>
              <w:t>Administrador</w:t>
            </w:r>
            <w:r w:rsidRPr="00890110">
              <w:t>:</w:t>
            </w:r>
          </w:p>
          <w:p w14:paraId="37E93DB7" w14:textId="77777777" w:rsidR="00890110" w:rsidRPr="00890110" w:rsidRDefault="00890110" w:rsidP="00890110">
            <w:r w:rsidRPr="00890110">
              <w:t>1. Clica na opção de fazer o cadastro de usuários no sistema.</w:t>
            </w:r>
          </w:p>
          <w:p w14:paraId="09F15BEB" w14:textId="77777777" w:rsidR="00890110" w:rsidRPr="00890110" w:rsidRDefault="00890110" w:rsidP="00890110"/>
          <w:p w14:paraId="0B5FEFF6" w14:textId="77777777" w:rsidR="00890110" w:rsidRPr="00890110" w:rsidRDefault="00890110" w:rsidP="00890110">
            <w:r w:rsidRPr="00890110">
              <w:t>3. Insere seus dados e confirma.</w:t>
            </w:r>
          </w:p>
          <w:p w14:paraId="7A855C92" w14:textId="77777777" w:rsidR="00890110" w:rsidRPr="00890110" w:rsidRDefault="00890110" w:rsidP="00890110"/>
          <w:p w14:paraId="693D53AF" w14:textId="77777777" w:rsidR="00890110" w:rsidRPr="00890110" w:rsidRDefault="00890110" w:rsidP="00890110">
            <w:r w:rsidRPr="00890110">
              <w:t>6. Seleciona o tipo de usuário.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0C04A25" w14:textId="77777777" w:rsidR="00890110" w:rsidRPr="00890110" w:rsidRDefault="00890110" w:rsidP="00890110">
            <w:r w:rsidRPr="00890110">
              <w:rPr>
                <w:b/>
              </w:rPr>
              <w:t>Sistema</w:t>
            </w:r>
            <w:r w:rsidRPr="00890110">
              <w:t>:</w:t>
            </w:r>
          </w:p>
          <w:p w14:paraId="1BE96B06" w14:textId="77777777" w:rsidR="00890110" w:rsidRPr="00890110" w:rsidRDefault="00890110" w:rsidP="00890110">
            <w:r w:rsidRPr="00890110">
              <w:t>2. Apresenta os campos que precisam ser preenchidos.</w:t>
            </w:r>
          </w:p>
          <w:p w14:paraId="64BB8923" w14:textId="77777777" w:rsidR="00890110" w:rsidRPr="00890110" w:rsidRDefault="00890110" w:rsidP="00890110"/>
          <w:p w14:paraId="0988FA41" w14:textId="77777777" w:rsidR="00890110" w:rsidRPr="00890110" w:rsidRDefault="00890110" w:rsidP="00890110">
            <w:r w:rsidRPr="00890110">
              <w:t>4. Sistema confirma o cadastro.</w:t>
            </w:r>
          </w:p>
          <w:p w14:paraId="66F550B9" w14:textId="77777777" w:rsidR="00890110" w:rsidRPr="00890110" w:rsidRDefault="00890110" w:rsidP="00890110"/>
          <w:p w14:paraId="6C26C37D" w14:textId="77777777" w:rsidR="00890110" w:rsidRPr="00890110" w:rsidRDefault="00890110" w:rsidP="00890110">
            <w:r w:rsidRPr="00890110">
              <w:t>5. Apresenta os tipos de usuários.</w:t>
            </w:r>
          </w:p>
          <w:p w14:paraId="26267D09" w14:textId="77777777" w:rsidR="00890110" w:rsidRPr="00890110" w:rsidRDefault="00890110" w:rsidP="00890110"/>
          <w:p w14:paraId="2D978807" w14:textId="77777777" w:rsidR="00890110" w:rsidRPr="00890110" w:rsidRDefault="00890110" w:rsidP="00890110">
            <w:r w:rsidRPr="00890110">
              <w:t>7. Pede ao administrador para digitar sua senha.</w:t>
            </w:r>
          </w:p>
          <w:p w14:paraId="294A5281" w14:textId="77777777" w:rsidR="00890110" w:rsidRPr="00890110" w:rsidRDefault="00890110" w:rsidP="00890110">
            <w:r w:rsidRPr="00890110">
              <w:t>8. Exibe a mensagem de Usuário cadastrado.</w:t>
            </w:r>
          </w:p>
        </w:tc>
      </w:tr>
      <w:tr w:rsidR="00890110" w:rsidRPr="00890110" w14:paraId="2E970038" w14:textId="77777777" w:rsidTr="00890110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34931CF" w14:textId="77777777" w:rsidR="00890110" w:rsidRPr="00890110" w:rsidRDefault="00890110" w:rsidP="00890110">
            <w:r w:rsidRPr="00890110">
              <w:rPr>
                <w:b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088EAB" w14:textId="77777777" w:rsidR="00890110" w:rsidRPr="00890110" w:rsidRDefault="00890110" w:rsidP="00890110">
            <w:r w:rsidRPr="00890110">
              <w:rPr>
                <w:b/>
              </w:rPr>
              <w:t>Administrador</w:t>
            </w:r>
            <w:r w:rsidRPr="00890110">
              <w:t>: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560000" w14:textId="77777777" w:rsidR="00890110" w:rsidRPr="00890110" w:rsidRDefault="00890110" w:rsidP="00890110">
            <w:r w:rsidRPr="00890110">
              <w:rPr>
                <w:b/>
              </w:rPr>
              <w:t>Sistema</w:t>
            </w:r>
            <w:r w:rsidRPr="00890110">
              <w:t>:</w:t>
            </w:r>
          </w:p>
          <w:p w14:paraId="5F4ADD95" w14:textId="77777777" w:rsidR="00890110" w:rsidRPr="00890110" w:rsidRDefault="00890110" w:rsidP="00890110">
            <w:r w:rsidRPr="00890110">
              <w:t>1. Caso algum dado em um campo X não seja válido o sistema retorna mensagem de erro de “Campo inválido”.</w:t>
            </w:r>
          </w:p>
          <w:p w14:paraId="5623984F" w14:textId="77777777" w:rsidR="00890110" w:rsidRPr="00890110" w:rsidRDefault="00890110" w:rsidP="00890110">
            <w:r w:rsidRPr="00890110">
              <w:t>2. Caso a senha seja incorreta, exibe a mensagem de “senha incorreta” e exige nova autenticação.</w:t>
            </w:r>
          </w:p>
        </w:tc>
      </w:tr>
    </w:tbl>
    <w:p w14:paraId="71F01EEF" w14:textId="77777777" w:rsidR="00890110" w:rsidRPr="00890110" w:rsidRDefault="00890110" w:rsidP="00890110">
      <w:pPr>
        <w:keepNext/>
        <w:spacing w:before="240" w:after="120"/>
        <w:rPr>
          <w:rFonts w:ascii="Arial" w:eastAsia="Arial" w:hAnsi="Arial" w:cs="Arial"/>
          <w:b/>
          <w:sz w:val="24"/>
          <w:szCs w:val="24"/>
        </w:rPr>
      </w:pPr>
      <w:bookmarkStart w:id="61" w:name="_z337ya" w:colFirst="0" w:colLast="0"/>
      <w:bookmarkEnd w:id="61"/>
      <w:r w:rsidRPr="00890110">
        <w:rPr>
          <w:rFonts w:ascii="Arial" w:eastAsia="Arial" w:hAnsi="Arial" w:cs="Arial"/>
          <w:b/>
          <w:sz w:val="24"/>
          <w:szCs w:val="24"/>
        </w:rPr>
        <w:t>[RF002] &lt;O Sistema deve realizar Exclusão de Usuários&gt;</w:t>
      </w:r>
    </w:p>
    <w:tbl>
      <w:tblPr>
        <w:tblW w:w="9075" w:type="dxa"/>
        <w:tblLayout w:type="fixed"/>
        <w:tblLook w:val="0000" w:firstRow="0" w:lastRow="0" w:firstColumn="0" w:lastColumn="0" w:noHBand="0" w:noVBand="0"/>
      </w:tblPr>
      <w:tblGrid>
        <w:gridCol w:w="1726"/>
        <w:gridCol w:w="2721"/>
        <w:gridCol w:w="4628"/>
      </w:tblGrid>
      <w:tr w:rsidR="00890110" w:rsidRPr="00890110" w14:paraId="55E465D6" w14:textId="77777777" w:rsidTr="00890110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3DFB8AD" w14:textId="77777777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RF 002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8BC9672" w14:textId="77777777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Excluir usuários</w:t>
            </w:r>
          </w:p>
        </w:tc>
      </w:tr>
      <w:tr w:rsidR="00890110" w:rsidRPr="00890110" w14:paraId="4B0E21CC" w14:textId="77777777" w:rsidTr="00890110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239517" w14:textId="77777777" w:rsidR="00890110" w:rsidRPr="00890110" w:rsidRDefault="00890110" w:rsidP="00890110">
            <w:r w:rsidRPr="00890110">
              <w:rPr>
                <w:b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E1B5EBD" w14:textId="77777777" w:rsidR="00890110" w:rsidRPr="00890110" w:rsidRDefault="00890110" w:rsidP="00890110">
            <w:proofErr w:type="gramStart"/>
            <w:r w:rsidRPr="00890110">
              <w:t>( X</w:t>
            </w:r>
            <w:proofErr w:type="gramEnd"/>
            <w:r w:rsidRPr="00890110">
              <w:t xml:space="preserve"> )  Essencial                (   ) Importante       (   ) Desejável</w:t>
            </w:r>
          </w:p>
        </w:tc>
      </w:tr>
      <w:tr w:rsidR="00890110" w:rsidRPr="00890110" w14:paraId="1DA53461" w14:textId="77777777" w:rsidTr="00890110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8335E3B" w14:textId="77777777" w:rsidR="00890110" w:rsidRPr="00890110" w:rsidRDefault="00890110" w:rsidP="00890110">
            <w:r w:rsidRPr="00890110">
              <w:rPr>
                <w:b/>
              </w:rPr>
              <w:lastRenderedPageBreak/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B2F671" w14:textId="77777777" w:rsidR="00890110" w:rsidRPr="00890110" w:rsidRDefault="00890110" w:rsidP="00890110">
            <w:r w:rsidRPr="00890110">
              <w:t>Administrador.</w:t>
            </w:r>
          </w:p>
        </w:tc>
      </w:tr>
      <w:tr w:rsidR="00890110" w:rsidRPr="00890110" w14:paraId="005D828E" w14:textId="77777777" w:rsidTr="00890110">
        <w:trPr>
          <w:trHeight w:val="8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D73338" w14:textId="77777777" w:rsidR="00890110" w:rsidRPr="00890110" w:rsidRDefault="00890110" w:rsidP="00890110">
            <w:r w:rsidRPr="00890110">
              <w:rPr>
                <w:b/>
              </w:rPr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BD4DE36" w14:textId="77777777" w:rsidR="00890110" w:rsidRPr="00890110" w:rsidRDefault="00890110" w:rsidP="00890110">
            <w:r w:rsidRPr="00890110">
              <w:t xml:space="preserve">Um administrador </w:t>
            </w:r>
            <w:proofErr w:type="gramStart"/>
            <w:r w:rsidRPr="00890110">
              <w:t>deve Excluir</w:t>
            </w:r>
            <w:proofErr w:type="gramEnd"/>
            <w:r w:rsidRPr="00890110">
              <w:t xml:space="preserve"> um usuário do sistema.</w:t>
            </w:r>
          </w:p>
        </w:tc>
      </w:tr>
      <w:tr w:rsidR="00890110" w:rsidRPr="00890110" w14:paraId="2F983EB3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E663943" w14:textId="77777777" w:rsidR="00890110" w:rsidRPr="00890110" w:rsidRDefault="00890110" w:rsidP="00890110">
            <w:r w:rsidRPr="00890110">
              <w:rPr>
                <w:b/>
              </w:rPr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AF713E" w14:textId="77777777" w:rsidR="00890110" w:rsidRPr="00890110" w:rsidRDefault="00890110" w:rsidP="00890110">
            <w:r w:rsidRPr="00890110">
              <w:t>Estar autenticado no sistema</w:t>
            </w:r>
          </w:p>
        </w:tc>
      </w:tr>
      <w:tr w:rsidR="00890110" w:rsidRPr="00890110" w14:paraId="016D9E97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AA376F" w14:textId="77777777" w:rsidR="00890110" w:rsidRPr="00890110" w:rsidRDefault="00890110" w:rsidP="00890110">
            <w:r w:rsidRPr="00890110">
              <w:rPr>
                <w:b/>
              </w:rPr>
              <w:t>Pós-condição: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31D986E" w14:textId="77777777" w:rsidR="00890110" w:rsidRPr="00890110" w:rsidRDefault="00890110" w:rsidP="00890110">
            <w:r w:rsidRPr="00890110">
              <w:t>O sistema deverá solicitar nova autenticação.</w:t>
            </w:r>
          </w:p>
        </w:tc>
      </w:tr>
      <w:tr w:rsidR="00890110" w:rsidRPr="00890110" w14:paraId="52D6617D" w14:textId="77777777" w:rsidTr="00890110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69A62C" w14:textId="77777777" w:rsidR="00890110" w:rsidRPr="00890110" w:rsidRDefault="00890110" w:rsidP="00890110">
            <w:r w:rsidRPr="00890110">
              <w:rPr>
                <w:b/>
              </w:rPr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118E358" w14:textId="77777777" w:rsidR="00890110" w:rsidRPr="00890110" w:rsidRDefault="00890110" w:rsidP="00890110">
            <w:r w:rsidRPr="00890110">
              <w:rPr>
                <w:b/>
              </w:rPr>
              <w:t>I-</w:t>
            </w:r>
            <w:proofErr w:type="spellStart"/>
            <w:r w:rsidRPr="00890110">
              <w:rPr>
                <w:b/>
              </w:rPr>
              <w:t>ExcluirUsuario</w:t>
            </w:r>
            <w:proofErr w:type="spellEnd"/>
          </w:p>
        </w:tc>
      </w:tr>
      <w:tr w:rsidR="00890110" w:rsidRPr="00890110" w14:paraId="7941F9BF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66CCEF" w14:textId="77777777" w:rsidR="00890110" w:rsidRPr="00890110" w:rsidRDefault="00890110" w:rsidP="00890110">
            <w:r w:rsidRPr="00890110">
              <w:rPr>
                <w:b/>
              </w:rPr>
              <w:t>Restrições de campos: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3D09C1A" w14:textId="77777777" w:rsidR="00890110" w:rsidRPr="00890110" w:rsidRDefault="00890110" w:rsidP="00890110">
            <w:pPr>
              <w:spacing w:before="60" w:after="60"/>
              <w:jc w:val="both"/>
              <w:rPr>
                <w:sz w:val="22"/>
                <w:szCs w:val="22"/>
              </w:rPr>
            </w:pPr>
            <w:r w:rsidRPr="00890110">
              <w:rPr>
                <w:b/>
                <w:sz w:val="22"/>
                <w:szCs w:val="22"/>
              </w:rPr>
              <w:t xml:space="preserve">Entidade </w:t>
            </w:r>
            <w:proofErr w:type="spellStart"/>
            <w:r w:rsidRPr="00890110">
              <w:rPr>
                <w:b/>
                <w:sz w:val="22"/>
                <w:szCs w:val="22"/>
              </w:rPr>
              <w:t>Usuario</w:t>
            </w:r>
            <w:proofErr w:type="spellEnd"/>
            <w:r w:rsidRPr="00890110">
              <w:rPr>
                <w:b/>
                <w:sz w:val="22"/>
                <w:szCs w:val="22"/>
              </w:rPr>
              <w:t>:</w:t>
            </w:r>
          </w:p>
          <w:p w14:paraId="050182E4" w14:textId="77777777" w:rsidR="00890110" w:rsidRPr="00890110" w:rsidRDefault="00890110" w:rsidP="00890110">
            <w:pPr>
              <w:spacing w:before="60" w:after="60"/>
              <w:ind w:left="261"/>
              <w:jc w:val="both"/>
              <w:rPr>
                <w:sz w:val="22"/>
                <w:szCs w:val="22"/>
              </w:rPr>
            </w:pPr>
            <w:r w:rsidRPr="00890110">
              <w:rPr>
                <w:sz w:val="22"/>
                <w:szCs w:val="22"/>
              </w:rPr>
              <w:t>Nome: Deve possuir no máximo 50 caracteres e já estar cadastrado no sistema.</w:t>
            </w:r>
          </w:p>
          <w:p w14:paraId="26071875" w14:textId="77777777" w:rsidR="00890110" w:rsidRPr="00890110" w:rsidRDefault="00890110" w:rsidP="00890110">
            <w:pPr>
              <w:spacing w:before="60" w:after="60"/>
              <w:ind w:left="261"/>
              <w:jc w:val="both"/>
            </w:pPr>
          </w:p>
        </w:tc>
      </w:tr>
      <w:tr w:rsidR="00890110" w:rsidRPr="00890110" w14:paraId="2671A316" w14:textId="77777777" w:rsidTr="00890110">
        <w:trPr>
          <w:trHeight w:val="203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3170BE5" w14:textId="77777777" w:rsidR="00890110" w:rsidRPr="00890110" w:rsidRDefault="00890110" w:rsidP="00890110">
            <w:r w:rsidRPr="00890110"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30459A" w14:textId="77777777" w:rsidR="00890110" w:rsidRPr="00890110" w:rsidRDefault="00890110" w:rsidP="00890110">
            <w:r w:rsidRPr="00890110">
              <w:rPr>
                <w:b/>
              </w:rPr>
              <w:t>Administrador</w:t>
            </w:r>
            <w:r w:rsidRPr="00890110">
              <w:t>:</w:t>
            </w:r>
          </w:p>
          <w:p w14:paraId="14EB1710" w14:textId="77777777" w:rsidR="00890110" w:rsidRPr="00890110" w:rsidRDefault="00890110" w:rsidP="00890110">
            <w:r w:rsidRPr="00890110">
              <w:t>1. Clica na opção de Pesquisar Usuário.</w:t>
            </w:r>
          </w:p>
          <w:p w14:paraId="19E08CCB" w14:textId="77777777" w:rsidR="00890110" w:rsidRPr="00890110" w:rsidRDefault="00890110" w:rsidP="00890110"/>
          <w:p w14:paraId="56860244" w14:textId="77777777" w:rsidR="00890110" w:rsidRPr="00890110" w:rsidRDefault="00890110" w:rsidP="00890110">
            <w:r w:rsidRPr="00890110">
              <w:t>3. Seleciona usuário a ser excluído.</w:t>
            </w:r>
          </w:p>
          <w:p w14:paraId="6E11BF38" w14:textId="77777777" w:rsidR="00890110" w:rsidRPr="00890110" w:rsidRDefault="00890110" w:rsidP="00890110">
            <w:r w:rsidRPr="00890110">
              <w:t>5. Clica em excluir usuário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9E1C35A" w14:textId="77777777" w:rsidR="00890110" w:rsidRPr="00890110" w:rsidRDefault="00890110" w:rsidP="00890110">
            <w:r w:rsidRPr="00890110">
              <w:rPr>
                <w:b/>
              </w:rPr>
              <w:t>Sistema</w:t>
            </w:r>
            <w:r w:rsidRPr="00890110">
              <w:t>:</w:t>
            </w:r>
          </w:p>
          <w:p w14:paraId="25101EDA" w14:textId="77777777" w:rsidR="00890110" w:rsidRPr="00890110" w:rsidRDefault="00890110" w:rsidP="00890110">
            <w:r w:rsidRPr="00890110">
              <w:t>2. Apresenta os usuários cadastrados no sistema.</w:t>
            </w:r>
          </w:p>
          <w:p w14:paraId="767C4BC9" w14:textId="77777777" w:rsidR="00890110" w:rsidRPr="00890110" w:rsidRDefault="00890110" w:rsidP="00890110"/>
          <w:p w14:paraId="19745FDF" w14:textId="77777777" w:rsidR="00890110" w:rsidRPr="00890110" w:rsidRDefault="00890110" w:rsidP="00890110"/>
          <w:p w14:paraId="208EBF9C" w14:textId="77777777" w:rsidR="00890110" w:rsidRPr="00890110" w:rsidRDefault="00890110" w:rsidP="00890110">
            <w:r w:rsidRPr="00890110">
              <w:t>4. Sistema apresenta perfil do usuário.</w:t>
            </w:r>
          </w:p>
          <w:p w14:paraId="1F599618" w14:textId="77777777" w:rsidR="00890110" w:rsidRPr="00890110" w:rsidRDefault="00890110" w:rsidP="00890110"/>
          <w:p w14:paraId="4ADFE911" w14:textId="77777777" w:rsidR="00890110" w:rsidRPr="00890110" w:rsidRDefault="00890110" w:rsidP="00890110">
            <w:r w:rsidRPr="00890110">
              <w:t>6. Pede nova autenticação.</w:t>
            </w:r>
          </w:p>
          <w:p w14:paraId="0AFCFC8F" w14:textId="77777777" w:rsidR="00890110" w:rsidRPr="00890110" w:rsidRDefault="00890110" w:rsidP="00890110">
            <w:r w:rsidRPr="00890110">
              <w:t>7. Exibe a mensagem “Usuário Apagado”.</w:t>
            </w:r>
          </w:p>
        </w:tc>
      </w:tr>
      <w:tr w:rsidR="00890110" w:rsidRPr="00890110" w14:paraId="6431E7B7" w14:textId="77777777" w:rsidTr="00890110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08A521D" w14:textId="77777777" w:rsidR="00890110" w:rsidRPr="00890110" w:rsidRDefault="00890110" w:rsidP="00890110">
            <w:r w:rsidRPr="00890110">
              <w:rPr>
                <w:b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7D1B8C" w14:textId="77777777" w:rsidR="00890110" w:rsidRPr="00890110" w:rsidRDefault="00890110" w:rsidP="00890110">
            <w:r w:rsidRPr="00890110">
              <w:rPr>
                <w:b/>
              </w:rPr>
              <w:t>Administrador</w:t>
            </w:r>
            <w:r w:rsidRPr="00890110">
              <w:t>: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968AD3" w14:textId="77777777" w:rsidR="00890110" w:rsidRPr="00890110" w:rsidRDefault="00890110" w:rsidP="00890110">
            <w:r w:rsidRPr="00890110">
              <w:rPr>
                <w:b/>
              </w:rPr>
              <w:t>Sistema</w:t>
            </w:r>
            <w:r w:rsidRPr="00890110">
              <w:t>:</w:t>
            </w:r>
          </w:p>
          <w:p w14:paraId="495886A3" w14:textId="77777777" w:rsidR="00890110" w:rsidRPr="00890110" w:rsidRDefault="00890110" w:rsidP="00890110">
            <w:r w:rsidRPr="00890110">
              <w:t>1. Caso a senha seja incorreta, exibe a mensagem de “senha incorreta” e exige nova autenticação.</w:t>
            </w:r>
          </w:p>
        </w:tc>
      </w:tr>
    </w:tbl>
    <w:p w14:paraId="699342C7" w14:textId="77777777" w:rsidR="00890110" w:rsidRPr="00890110" w:rsidRDefault="00890110" w:rsidP="00890110">
      <w:pPr>
        <w:keepNext/>
        <w:spacing w:before="240" w:after="120"/>
        <w:rPr>
          <w:rFonts w:ascii="Arial" w:eastAsia="Arial" w:hAnsi="Arial" w:cs="Arial"/>
          <w:b/>
          <w:sz w:val="24"/>
          <w:szCs w:val="24"/>
        </w:rPr>
      </w:pPr>
      <w:r w:rsidRPr="00890110">
        <w:rPr>
          <w:rFonts w:ascii="Arial" w:eastAsia="Arial" w:hAnsi="Arial" w:cs="Arial"/>
          <w:b/>
          <w:sz w:val="24"/>
          <w:szCs w:val="24"/>
        </w:rPr>
        <w:t>[RF003] &lt;O Sistema deve cadastrar livros&gt;</w:t>
      </w:r>
    </w:p>
    <w:tbl>
      <w:tblPr>
        <w:tblW w:w="9075" w:type="dxa"/>
        <w:tblLayout w:type="fixed"/>
        <w:tblLook w:val="0000" w:firstRow="0" w:lastRow="0" w:firstColumn="0" w:lastColumn="0" w:noHBand="0" w:noVBand="0"/>
      </w:tblPr>
      <w:tblGrid>
        <w:gridCol w:w="1726"/>
        <w:gridCol w:w="2721"/>
        <w:gridCol w:w="4628"/>
      </w:tblGrid>
      <w:tr w:rsidR="00890110" w:rsidRPr="00890110" w14:paraId="63A04172" w14:textId="77777777" w:rsidTr="00890110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175AA54" w14:textId="77777777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RF 003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A1430C8" w14:textId="77777777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Realizar cadastro de livros.</w:t>
            </w:r>
          </w:p>
        </w:tc>
      </w:tr>
      <w:tr w:rsidR="00890110" w:rsidRPr="00890110" w14:paraId="10C25D3F" w14:textId="77777777" w:rsidTr="00890110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5FB959F" w14:textId="77777777" w:rsidR="00890110" w:rsidRPr="00890110" w:rsidRDefault="00890110" w:rsidP="00890110">
            <w:r w:rsidRPr="00890110">
              <w:rPr>
                <w:b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FA7BB1E" w14:textId="77777777" w:rsidR="00890110" w:rsidRPr="00890110" w:rsidRDefault="00890110" w:rsidP="00890110">
            <w:proofErr w:type="gramStart"/>
            <w:r w:rsidRPr="00890110">
              <w:t>( X</w:t>
            </w:r>
            <w:proofErr w:type="gramEnd"/>
            <w:r w:rsidRPr="00890110">
              <w:t xml:space="preserve"> )  Essencial                (   ) Importante       (   ) Desejável</w:t>
            </w:r>
          </w:p>
        </w:tc>
      </w:tr>
      <w:tr w:rsidR="00890110" w:rsidRPr="00890110" w14:paraId="7DE60843" w14:textId="77777777" w:rsidTr="00890110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B7FEA5E" w14:textId="77777777" w:rsidR="00890110" w:rsidRPr="00890110" w:rsidRDefault="00890110" w:rsidP="00890110">
            <w:r w:rsidRPr="00890110">
              <w:rPr>
                <w:b/>
              </w:rPr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54EDFA1" w14:textId="77777777" w:rsidR="00890110" w:rsidRPr="00890110" w:rsidRDefault="00890110" w:rsidP="00890110">
            <w:r w:rsidRPr="00890110">
              <w:t>Administrador, Bibliotecário.</w:t>
            </w:r>
          </w:p>
        </w:tc>
      </w:tr>
      <w:tr w:rsidR="00890110" w:rsidRPr="00890110" w14:paraId="17568BEC" w14:textId="77777777" w:rsidTr="00890110">
        <w:trPr>
          <w:trHeight w:val="8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D7FE4D" w14:textId="77777777" w:rsidR="00890110" w:rsidRPr="00890110" w:rsidRDefault="00890110" w:rsidP="00890110">
            <w:r w:rsidRPr="00890110">
              <w:rPr>
                <w:b/>
              </w:rPr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43DBDE" w14:textId="77777777" w:rsidR="00890110" w:rsidRPr="00890110" w:rsidRDefault="00890110" w:rsidP="00890110">
            <w:r w:rsidRPr="00890110">
              <w:t xml:space="preserve">Um administrador ou um Bibliotecário devem cadastrar um título no </w:t>
            </w:r>
            <w:proofErr w:type="spellStart"/>
            <w:r w:rsidRPr="00890110">
              <w:t>arcevo</w:t>
            </w:r>
            <w:proofErr w:type="spellEnd"/>
            <w:r w:rsidRPr="00890110">
              <w:t xml:space="preserve"> para que este possa ser alugado pelos alunos.</w:t>
            </w:r>
          </w:p>
        </w:tc>
      </w:tr>
      <w:tr w:rsidR="00890110" w:rsidRPr="00890110" w14:paraId="16E2EC48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E42A004" w14:textId="77777777" w:rsidR="00890110" w:rsidRPr="00890110" w:rsidRDefault="00890110" w:rsidP="00890110">
            <w:r w:rsidRPr="00890110">
              <w:rPr>
                <w:b/>
              </w:rPr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01BE01" w14:textId="77777777" w:rsidR="00890110" w:rsidRPr="00890110" w:rsidRDefault="00890110" w:rsidP="00890110">
            <w:r w:rsidRPr="00890110">
              <w:t>O bibliotecário ou o administrador precisam estar logados no sistema.</w:t>
            </w:r>
          </w:p>
        </w:tc>
      </w:tr>
      <w:tr w:rsidR="00890110" w:rsidRPr="00890110" w14:paraId="3D2C9476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8F3750" w14:textId="77777777" w:rsidR="00890110" w:rsidRPr="00890110" w:rsidRDefault="00890110" w:rsidP="00890110">
            <w:r w:rsidRPr="00890110">
              <w:rPr>
                <w:b/>
              </w:rPr>
              <w:t>Pós-condição: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349B189" w14:textId="77777777" w:rsidR="00890110" w:rsidRPr="00890110" w:rsidRDefault="00890110" w:rsidP="00890110">
            <w:r w:rsidRPr="00890110">
              <w:t>O sistema deverá solicitar uma nova senha para o bibliotecário.</w:t>
            </w:r>
          </w:p>
        </w:tc>
      </w:tr>
      <w:tr w:rsidR="00890110" w:rsidRPr="00890110" w14:paraId="2F73A641" w14:textId="77777777" w:rsidTr="00890110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248357A" w14:textId="77777777" w:rsidR="00890110" w:rsidRPr="00890110" w:rsidRDefault="00890110" w:rsidP="00890110">
            <w:r w:rsidRPr="00890110">
              <w:rPr>
                <w:b/>
              </w:rPr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7388C85" w14:textId="77777777" w:rsidR="00890110" w:rsidRPr="00890110" w:rsidRDefault="00890110" w:rsidP="00890110">
            <w:r w:rsidRPr="00890110">
              <w:rPr>
                <w:b/>
              </w:rPr>
              <w:t xml:space="preserve"> I-</w:t>
            </w:r>
            <w:proofErr w:type="spellStart"/>
            <w:r w:rsidRPr="00890110">
              <w:rPr>
                <w:b/>
              </w:rPr>
              <w:t>HomeB</w:t>
            </w:r>
            <w:proofErr w:type="spellEnd"/>
            <w:r w:rsidRPr="00890110">
              <w:rPr>
                <w:b/>
              </w:rPr>
              <w:t>, I-</w:t>
            </w:r>
            <w:proofErr w:type="spellStart"/>
            <w:r w:rsidRPr="00890110">
              <w:rPr>
                <w:b/>
              </w:rPr>
              <w:t>AdicionarLivros</w:t>
            </w:r>
            <w:proofErr w:type="spellEnd"/>
          </w:p>
        </w:tc>
      </w:tr>
      <w:tr w:rsidR="00890110" w:rsidRPr="00890110" w14:paraId="4D809417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2BDE096" w14:textId="77777777" w:rsidR="00890110" w:rsidRPr="00890110" w:rsidRDefault="00890110" w:rsidP="00890110">
            <w:r w:rsidRPr="00890110">
              <w:rPr>
                <w:b/>
              </w:rPr>
              <w:lastRenderedPageBreak/>
              <w:t>Restrições de campos: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95D8D38" w14:textId="77777777" w:rsidR="00890110" w:rsidRPr="00890110" w:rsidRDefault="00890110" w:rsidP="00890110">
            <w:pPr>
              <w:spacing w:before="60" w:after="60"/>
              <w:jc w:val="both"/>
              <w:rPr>
                <w:sz w:val="22"/>
                <w:szCs w:val="22"/>
              </w:rPr>
            </w:pPr>
            <w:r w:rsidRPr="00890110">
              <w:rPr>
                <w:b/>
                <w:sz w:val="22"/>
                <w:szCs w:val="22"/>
              </w:rPr>
              <w:t>Entidade Livro:</w:t>
            </w:r>
          </w:p>
          <w:p w14:paraId="24FF7610" w14:textId="77777777" w:rsidR="00890110" w:rsidRPr="00890110" w:rsidRDefault="00890110" w:rsidP="00890110">
            <w:pPr>
              <w:spacing w:before="60" w:after="60"/>
              <w:ind w:left="261"/>
              <w:jc w:val="both"/>
              <w:rPr>
                <w:sz w:val="22"/>
                <w:szCs w:val="22"/>
              </w:rPr>
            </w:pPr>
            <w:r w:rsidRPr="00890110">
              <w:rPr>
                <w:sz w:val="22"/>
                <w:szCs w:val="22"/>
              </w:rPr>
              <w:t>Nome: Deve possuir no máximo 50 caracteres.</w:t>
            </w:r>
          </w:p>
          <w:p w14:paraId="776110B0" w14:textId="77777777" w:rsidR="00890110" w:rsidRPr="00890110" w:rsidRDefault="00890110" w:rsidP="00890110">
            <w:pPr>
              <w:spacing w:before="60" w:after="60"/>
              <w:ind w:left="261"/>
              <w:jc w:val="both"/>
              <w:rPr>
                <w:sz w:val="22"/>
                <w:szCs w:val="22"/>
              </w:rPr>
            </w:pPr>
            <w:r w:rsidRPr="00890110">
              <w:rPr>
                <w:sz w:val="22"/>
                <w:szCs w:val="22"/>
              </w:rPr>
              <w:t>Autor: Deve possuir no máximo 50 caracteres.</w:t>
            </w:r>
          </w:p>
          <w:p w14:paraId="61CA17B6" w14:textId="77777777" w:rsidR="00890110" w:rsidRPr="00890110" w:rsidRDefault="00890110" w:rsidP="00890110">
            <w:pPr>
              <w:spacing w:before="60" w:after="60"/>
              <w:ind w:left="261"/>
              <w:jc w:val="both"/>
              <w:rPr>
                <w:sz w:val="22"/>
                <w:szCs w:val="22"/>
              </w:rPr>
            </w:pPr>
            <w:r w:rsidRPr="00890110">
              <w:rPr>
                <w:sz w:val="22"/>
                <w:szCs w:val="22"/>
              </w:rPr>
              <w:t>Quantidade em estoque: Número inteiro de 1 até 20.</w:t>
            </w:r>
          </w:p>
          <w:p w14:paraId="20FC90FD" w14:textId="77777777" w:rsidR="00890110" w:rsidRPr="00890110" w:rsidRDefault="00890110" w:rsidP="00890110">
            <w:pPr>
              <w:spacing w:before="60" w:after="60"/>
              <w:ind w:left="261"/>
              <w:jc w:val="both"/>
              <w:rPr>
                <w:sz w:val="22"/>
                <w:szCs w:val="22"/>
              </w:rPr>
            </w:pPr>
            <w:r w:rsidRPr="00890110">
              <w:rPr>
                <w:sz w:val="22"/>
                <w:szCs w:val="22"/>
              </w:rPr>
              <w:t>O código não é editável</w:t>
            </w:r>
          </w:p>
          <w:p w14:paraId="1452F4A8" w14:textId="77777777" w:rsidR="00890110" w:rsidRPr="00890110" w:rsidRDefault="00890110" w:rsidP="00890110"/>
        </w:tc>
      </w:tr>
      <w:tr w:rsidR="00890110" w:rsidRPr="00890110" w14:paraId="264DEA0B" w14:textId="77777777" w:rsidTr="00890110">
        <w:trPr>
          <w:trHeight w:val="203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8BE25FF" w14:textId="77777777" w:rsidR="00890110" w:rsidRPr="00890110" w:rsidRDefault="00890110" w:rsidP="00890110">
            <w:r w:rsidRPr="00890110"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1C49A35" w14:textId="77777777" w:rsidR="00890110" w:rsidRPr="00890110" w:rsidRDefault="00890110" w:rsidP="00890110">
            <w:r w:rsidRPr="00890110">
              <w:rPr>
                <w:b/>
              </w:rPr>
              <w:t>Admin/Bibliotecário</w:t>
            </w:r>
            <w:r w:rsidRPr="00890110">
              <w:t>:</w:t>
            </w:r>
          </w:p>
          <w:p w14:paraId="3E5C8C51" w14:textId="77777777" w:rsidR="00890110" w:rsidRPr="00890110" w:rsidRDefault="00890110" w:rsidP="00890110">
            <w:r w:rsidRPr="00890110">
              <w:t>1. Clica na opção de fazer o cadastro do bibliotecário no sistema.</w:t>
            </w:r>
          </w:p>
          <w:p w14:paraId="7F7FC794" w14:textId="77777777" w:rsidR="00890110" w:rsidRPr="00890110" w:rsidRDefault="00890110" w:rsidP="00890110"/>
          <w:p w14:paraId="641875E5" w14:textId="77777777" w:rsidR="00890110" w:rsidRPr="00890110" w:rsidRDefault="00890110" w:rsidP="00890110">
            <w:r w:rsidRPr="00890110">
              <w:t>2. Insere seus dados e confirma.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96FB938" w14:textId="77777777" w:rsidR="00890110" w:rsidRPr="00890110" w:rsidRDefault="00890110" w:rsidP="00890110">
            <w:r w:rsidRPr="00890110">
              <w:rPr>
                <w:b/>
              </w:rPr>
              <w:t>Sistema</w:t>
            </w:r>
            <w:r w:rsidRPr="00890110">
              <w:t>:</w:t>
            </w:r>
          </w:p>
          <w:p w14:paraId="6E2169D0" w14:textId="77777777" w:rsidR="00890110" w:rsidRPr="00890110" w:rsidRDefault="00890110" w:rsidP="00890110">
            <w:r w:rsidRPr="00890110">
              <w:t>3. Apresenta os campos que precisam ser preenchidos.</w:t>
            </w:r>
          </w:p>
          <w:p w14:paraId="12E553EA" w14:textId="77777777" w:rsidR="00890110" w:rsidRPr="00890110" w:rsidRDefault="00890110" w:rsidP="00890110"/>
          <w:p w14:paraId="02D0FB86" w14:textId="77777777" w:rsidR="00890110" w:rsidRPr="00890110" w:rsidRDefault="00890110" w:rsidP="00890110">
            <w:r w:rsidRPr="00890110">
              <w:t>5. Sistema confirma o cadastro.</w:t>
            </w:r>
          </w:p>
        </w:tc>
      </w:tr>
      <w:tr w:rsidR="00890110" w:rsidRPr="00890110" w14:paraId="30D796A9" w14:textId="77777777" w:rsidTr="00890110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61881D7" w14:textId="77777777" w:rsidR="00890110" w:rsidRPr="00890110" w:rsidRDefault="00890110" w:rsidP="00890110">
            <w:r w:rsidRPr="00890110">
              <w:rPr>
                <w:b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539D76B" w14:textId="77777777" w:rsidR="00890110" w:rsidRPr="00890110" w:rsidRDefault="00890110" w:rsidP="00890110">
            <w:r w:rsidRPr="00890110">
              <w:rPr>
                <w:b/>
              </w:rPr>
              <w:t>Admin/Bibliotecário</w:t>
            </w:r>
            <w:r w:rsidRPr="00890110">
              <w:t>: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709F431" w14:textId="77777777" w:rsidR="00890110" w:rsidRPr="00890110" w:rsidRDefault="00890110" w:rsidP="00890110">
            <w:r w:rsidRPr="00890110">
              <w:rPr>
                <w:b/>
              </w:rPr>
              <w:t>Sistema</w:t>
            </w:r>
            <w:r w:rsidRPr="00890110">
              <w:t>:</w:t>
            </w:r>
          </w:p>
          <w:p w14:paraId="33E9F137" w14:textId="77777777" w:rsidR="00890110" w:rsidRPr="00890110" w:rsidRDefault="00890110" w:rsidP="00890110">
            <w:r w:rsidRPr="00890110">
              <w:t>1. Caso algum dado em um campo X não seja válido o sistema retorna mensagem de erro de “Campo inválido”.</w:t>
            </w:r>
          </w:p>
        </w:tc>
      </w:tr>
    </w:tbl>
    <w:p w14:paraId="59BB9667" w14:textId="77777777" w:rsidR="00890110" w:rsidRPr="00890110" w:rsidRDefault="00890110" w:rsidP="00890110">
      <w:pPr>
        <w:rPr>
          <w:sz w:val="22"/>
          <w:szCs w:val="22"/>
        </w:rPr>
      </w:pPr>
      <w:bookmarkStart w:id="62" w:name="_3j2qqm3" w:colFirst="0" w:colLast="0"/>
      <w:bookmarkEnd w:id="62"/>
    </w:p>
    <w:p w14:paraId="0C85D26D" w14:textId="77777777" w:rsidR="00890110" w:rsidRPr="00890110" w:rsidRDefault="00890110" w:rsidP="00890110">
      <w:pPr>
        <w:keepNext/>
        <w:spacing w:before="240" w:after="120"/>
        <w:rPr>
          <w:rFonts w:ascii="Arial" w:eastAsia="Arial" w:hAnsi="Arial" w:cs="Arial"/>
          <w:b/>
          <w:sz w:val="24"/>
          <w:szCs w:val="24"/>
        </w:rPr>
      </w:pPr>
      <w:r w:rsidRPr="00890110">
        <w:rPr>
          <w:rFonts w:ascii="Arial" w:eastAsia="Arial" w:hAnsi="Arial" w:cs="Arial"/>
          <w:b/>
          <w:sz w:val="24"/>
          <w:szCs w:val="24"/>
        </w:rPr>
        <w:t>[RF004] &lt;O Sistema deve editar livros&gt;</w:t>
      </w:r>
    </w:p>
    <w:tbl>
      <w:tblPr>
        <w:tblW w:w="9075" w:type="dxa"/>
        <w:tblLayout w:type="fixed"/>
        <w:tblLook w:val="0000" w:firstRow="0" w:lastRow="0" w:firstColumn="0" w:lastColumn="0" w:noHBand="0" w:noVBand="0"/>
      </w:tblPr>
      <w:tblGrid>
        <w:gridCol w:w="1726"/>
        <w:gridCol w:w="2721"/>
        <w:gridCol w:w="4628"/>
      </w:tblGrid>
      <w:tr w:rsidR="00890110" w:rsidRPr="00890110" w14:paraId="57465E1A" w14:textId="77777777" w:rsidTr="00890110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E64D62" w14:textId="77777777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RF 004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2335B68" w14:textId="77777777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Realizar edição de livros.</w:t>
            </w:r>
          </w:p>
        </w:tc>
      </w:tr>
      <w:tr w:rsidR="00890110" w:rsidRPr="00890110" w14:paraId="5726F4B4" w14:textId="77777777" w:rsidTr="00890110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194E390" w14:textId="77777777" w:rsidR="00890110" w:rsidRPr="00890110" w:rsidRDefault="00890110" w:rsidP="00890110">
            <w:r w:rsidRPr="00890110">
              <w:rPr>
                <w:b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7EAD62B" w14:textId="77777777" w:rsidR="00890110" w:rsidRPr="00890110" w:rsidRDefault="00890110" w:rsidP="00890110">
            <w:proofErr w:type="gramStart"/>
            <w:r w:rsidRPr="00890110">
              <w:t>( X</w:t>
            </w:r>
            <w:proofErr w:type="gramEnd"/>
            <w:r w:rsidRPr="00890110">
              <w:t xml:space="preserve"> )  Essencial                (   ) Importante       (   ) Desejável</w:t>
            </w:r>
          </w:p>
        </w:tc>
      </w:tr>
      <w:tr w:rsidR="00890110" w:rsidRPr="00890110" w14:paraId="4C03D2BD" w14:textId="77777777" w:rsidTr="00890110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86895E" w14:textId="77777777" w:rsidR="00890110" w:rsidRPr="00890110" w:rsidRDefault="00890110" w:rsidP="00890110">
            <w:r w:rsidRPr="00890110">
              <w:rPr>
                <w:b/>
              </w:rPr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05084D0" w14:textId="77777777" w:rsidR="00890110" w:rsidRPr="00890110" w:rsidRDefault="00890110" w:rsidP="00890110">
            <w:r w:rsidRPr="00890110">
              <w:t>Administrador, Bibliotecário.</w:t>
            </w:r>
          </w:p>
        </w:tc>
      </w:tr>
      <w:tr w:rsidR="00890110" w:rsidRPr="00890110" w14:paraId="2B2CE9FC" w14:textId="77777777" w:rsidTr="00890110">
        <w:trPr>
          <w:trHeight w:val="8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9B878D2" w14:textId="77777777" w:rsidR="00890110" w:rsidRPr="00890110" w:rsidRDefault="00890110" w:rsidP="00890110">
            <w:r w:rsidRPr="00890110">
              <w:rPr>
                <w:b/>
              </w:rPr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4FFFA2A" w14:textId="77777777" w:rsidR="00890110" w:rsidRPr="00890110" w:rsidRDefault="00890110" w:rsidP="00890110">
            <w:r w:rsidRPr="00890110">
              <w:t>Um administrador ou um Bibliotecário devem editar os dados de um título no acervo.</w:t>
            </w:r>
          </w:p>
        </w:tc>
      </w:tr>
      <w:tr w:rsidR="00890110" w:rsidRPr="00890110" w14:paraId="6389C3C1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5194262" w14:textId="77777777" w:rsidR="00890110" w:rsidRPr="00890110" w:rsidRDefault="00890110" w:rsidP="00890110">
            <w:r w:rsidRPr="00890110">
              <w:rPr>
                <w:b/>
              </w:rPr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14A1A2" w14:textId="77777777" w:rsidR="00890110" w:rsidRPr="00890110" w:rsidRDefault="00890110" w:rsidP="00890110">
            <w:r w:rsidRPr="00890110">
              <w:t>O bibliotecário ou o administrador precisam estar logados no sistema.</w:t>
            </w:r>
          </w:p>
        </w:tc>
      </w:tr>
      <w:tr w:rsidR="00890110" w:rsidRPr="00890110" w14:paraId="1B61BF11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7279F47" w14:textId="77777777" w:rsidR="00890110" w:rsidRPr="00890110" w:rsidRDefault="00890110" w:rsidP="00890110">
            <w:r w:rsidRPr="00890110">
              <w:rPr>
                <w:b/>
              </w:rPr>
              <w:t>Pós-condição: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6162A4F" w14:textId="77777777" w:rsidR="00890110" w:rsidRPr="00890110" w:rsidRDefault="00890110" w:rsidP="00890110">
            <w:r w:rsidRPr="00890110">
              <w:t>O sistema deverá solicitar uma nova senha para o bibliotecário.</w:t>
            </w:r>
          </w:p>
        </w:tc>
      </w:tr>
      <w:tr w:rsidR="00890110" w:rsidRPr="00890110" w14:paraId="207EE0DD" w14:textId="77777777" w:rsidTr="00890110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FEBA2A8" w14:textId="77777777" w:rsidR="00890110" w:rsidRPr="00890110" w:rsidRDefault="00890110" w:rsidP="00890110">
            <w:r w:rsidRPr="00890110">
              <w:rPr>
                <w:b/>
              </w:rPr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DCBB257" w14:textId="77777777" w:rsidR="00890110" w:rsidRPr="00890110" w:rsidRDefault="00890110" w:rsidP="00890110">
            <w:pPr>
              <w:rPr>
                <w:b/>
              </w:rPr>
            </w:pPr>
            <w:r w:rsidRPr="00890110">
              <w:rPr>
                <w:b/>
              </w:rPr>
              <w:t xml:space="preserve"> I-</w:t>
            </w:r>
            <w:proofErr w:type="spellStart"/>
            <w:r w:rsidRPr="00890110">
              <w:rPr>
                <w:b/>
              </w:rPr>
              <w:t>ConsultaB</w:t>
            </w:r>
            <w:proofErr w:type="spellEnd"/>
            <w:r w:rsidRPr="00890110">
              <w:rPr>
                <w:b/>
              </w:rPr>
              <w:t>, I-</w:t>
            </w:r>
            <w:proofErr w:type="spellStart"/>
            <w:r w:rsidRPr="00890110">
              <w:rPr>
                <w:b/>
              </w:rPr>
              <w:t>DetalheLivro</w:t>
            </w:r>
            <w:proofErr w:type="spellEnd"/>
          </w:p>
          <w:p w14:paraId="6A858CFE" w14:textId="77777777" w:rsidR="00890110" w:rsidRPr="00890110" w:rsidRDefault="00890110" w:rsidP="00890110"/>
        </w:tc>
      </w:tr>
      <w:tr w:rsidR="00890110" w:rsidRPr="00890110" w14:paraId="03D86635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E854A0A" w14:textId="77777777" w:rsidR="00890110" w:rsidRPr="00890110" w:rsidRDefault="00890110" w:rsidP="00890110">
            <w:r w:rsidRPr="00890110">
              <w:rPr>
                <w:b/>
              </w:rPr>
              <w:t>Restrições de campos: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762D9D" w14:textId="77777777" w:rsidR="00890110" w:rsidRPr="00890110" w:rsidRDefault="00890110" w:rsidP="00890110">
            <w:pPr>
              <w:spacing w:before="60" w:after="60"/>
              <w:jc w:val="both"/>
              <w:rPr>
                <w:sz w:val="22"/>
                <w:szCs w:val="22"/>
              </w:rPr>
            </w:pPr>
            <w:r w:rsidRPr="00890110">
              <w:rPr>
                <w:b/>
                <w:sz w:val="22"/>
                <w:szCs w:val="22"/>
              </w:rPr>
              <w:t>Entidade Livro:</w:t>
            </w:r>
          </w:p>
          <w:p w14:paraId="42C09A8E" w14:textId="77777777" w:rsidR="00890110" w:rsidRPr="00890110" w:rsidRDefault="00890110" w:rsidP="00890110">
            <w:pPr>
              <w:spacing w:before="60" w:after="60"/>
              <w:ind w:left="261"/>
              <w:jc w:val="both"/>
              <w:rPr>
                <w:sz w:val="22"/>
                <w:szCs w:val="22"/>
              </w:rPr>
            </w:pPr>
            <w:r w:rsidRPr="00890110">
              <w:rPr>
                <w:sz w:val="22"/>
                <w:szCs w:val="22"/>
              </w:rPr>
              <w:t>Nome: Deve possuir no máximo 50 caracteres.</w:t>
            </w:r>
          </w:p>
          <w:p w14:paraId="71F60E1A" w14:textId="77777777" w:rsidR="00890110" w:rsidRPr="00890110" w:rsidRDefault="00890110" w:rsidP="00890110">
            <w:pPr>
              <w:spacing w:before="60" w:after="60"/>
              <w:ind w:left="261"/>
              <w:jc w:val="both"/>
              <w:rPr>
                <w:sz w:val="22"/>
                <w:szCs w:val="22"/>
              </w:rPr>
            </w:pPr>
            <w:r w:rsidRPr="00890110">
              <w:rPr>
                <w:sz w:val="22"/>
                <w:szCs w:val="22"/>
              </w:rPr>
              <w:t>Autor: Deve possuir no máximo 50 caracteres.</w:t>
            </w:r>
          </w:p>
          <w:p w14:paraId="0787F775" w14:textId="77777777" w:rsidR="00890110" w:rsidRPr="00890110" w:rsidRDefault="00890110" w:rsidP="00890110">
            <w:pPr>
              <w:spacing w:before="60" w:after="60"/>
              <w:ind w:left="261"/>
              <w:jc w:val="both"/>
              <w:rPr>
                <w:sz w:val="22"/>
                <w:szCs w:val="22"/>
              </w:rPr>
            </w:pPr>
            <w:r w:rsidRPr="00890110">
              <w:rPr>
                <w:sz w:val="22"/>
                <w:szCs w:val="22"/>
              </w:rPr>
              <w:t>Quantidade em estoque: Número inteiro de 1 até 20.</w:t>
            </w:r>
          </w:p>
          <w:p w14:paraId="062CE84C" w14:textId="77777777" w:rsidR="00890110" w:rsidRPr="00890110" w:rsidRDefault="00890110" w:rsidP="00890110"/>
        </w:tc>
      </w:tr>
      <w:tr w:rsidR="00890110" w:rsidRPr="00890110" w14:paraId="3B5900D7" w14:textId="77777777" w:rsidTr="00890110">
        <w:trPr>
          <w:trHeight w:val="203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FD5B461" w14:textId="77777777" w:rsidR="00890110" w:rsidRPr="00890110" w:rsidRDefault="00890110" w:rsidP="00890110">
            <w:r w:rsidRPr="00890110">
              <w:rPr>
                <w:b/>
              </w:rPr>
              <w:lastRenderedPageBreak/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475BEC2" w14:textId="77777777" w:rsidR="00890110" w:rsidRPr="00890110" w:rsidRDefault="00890110" w:rsidP="00890110">
            <w:r w:rsidRPr="00890110">
              <w:rPr>
                <w:b/>
              </w:rPr>
              <w:t>Admin/Bibliotecário</w:t>
            </w:r>
          </w:p>
          <w:p w14:paraId="14240A4C" w14:textId="77777777" w:rsidR="00890110" w:rsidRPr="00890110" w:rsidRDefault="00890110" w:rsidP="00890110">
            <w:r w:rsidRPr="00890110">
              <w:t>1. Clica na opção consulta ao acervo.</w:t>
            </w:r>
          </w:p>
          <w:p w14:paraId="45ABB5B7" w14:textId="77777777" w:rsidR="00890110" w:rsidRPr="00890110" w:rsidRDefault="00890110" w:rsidP="00890110"/>
          <w:p w14:paraId="6766F87B" w14:textId="77777777" w:rsidR="00890110" w:rsidRPr="00890110" w:rsidRDefault="00890110" w:rsidP="00890110">
            <w:r w:rsidRPr="00890110">
              <w:t>3. Escolhe o livro.</w:t>
            </w:r>
          </w:p>
          <w:p w14:paraId="74578011" w14:textId="77777777" w:rsidR="00890110" w:rsidRPr="00890110" w:rsidRDefault="00890110" w:rsidP="00890110"/>
          <w:p w14:paraId="5BD8EFE7" w14:textId="77777777" w:rsidR="00890110" w:rsidRPr="00890110" w:rsidRDefault="00890110" w:rsidP="00890110">
            <w:r w:rsidRPr="00890110">
              <w:t>5. Clica em editar.</w:t>
            </w:r>
          </w:p>
          <w:p w14:paraId="2C786821" w14:textId="77777777" w:rsidR="00890110" w:rsidRPr="00890110" w:rsidRDefault="00890110" w:rsidP="00890110"/>
          <w:p w14:paraId="223F9374" w14:textId="77777777" w:rsidR="00890110" w:rsidRPr="00890110" w:rsidRDefault="00890110" w:rsidP="00890110">
            <w:r w:rsidRPr="00890110">
              <w:t>7. Insere os dados e salva.</w:t>
            </w:r>
          </w:p>
          <w:p w14:paraId="7C089E55" w14:textId="77777777" w:rsidR="00890110" w:rsidRPr="00890110" w:rsidRDefault="00890110" w:rsidP="00890110"/>
          <w:p w14:paraId="71AF10DF" w14:textId="77777777" w:rsidR="00890110" w:rsidRPr="00890110" w:rsidRDefault="00890110" w:rsidP="00890110">
            <w:r w:rsidRPr="00890110">
              <w:t>9. Insere a senha e continua.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4272DBA" w14:textId="77777777" w:rsidR="00890110" w:rsidRPr="00890110" w:rsidRDefault="00890110" w:rsidP="00890110">
            <w:r w:rsidRPr="00890110">
              <w:rPr>
                <w:b/>
              </w:rPr>
              <w:t>Sistema</w:t>
            </w:r>
            <w:r w:rsidRPr="00890110">
              <w:t>:</w:t>
            </w:r>
          </w:p>
          <w:p w14:paraId="4E121601" w14:textId="77777777" w:rsidR="00890110" w:rsidRPr="00890110" w:rsidRDefault="00890110" w:rsidP="00890110">
            <w:r w:rsidRPr="00890110">
              <w:t>2. Apresenta o campo de pesquisa e todos os títulos cadastrados no sistema.</w:t>
            </w:r>
          </w:p>
          <w:p w14:paraId="26E3119C" w14:textId="77777777" w:rsidR="00890110" w:rsidRPr="00890110" w:rsidRDefault="00890110" w:rsidP="00890110"/>
          <w:p w14:paraId="70276110" w14:textId="77777777" w:rsidR="00890110" w:rsidRPr="00890110" w:rsidRDefault="00890110" w:rsidP="00890110">
            <w:r w:rsidRPr="00890110">
              <w:t>4. Mostra a tela de detalhes do livro.</w:t>
            </w:r>
          </w:p>
          <w:p w14:paraId="31C3A963" w14:textId="77777777" w:rsidR="00890110" w:rsidRPr="00890110" w:rsidRDefault="00890110" w:rsidP="00890110"/>
          <w:p w14:paraId="3A45F722" w14:textId="77777777" w:rsidR="00890110" w:rsidRPr="00890110" w:rsidRDefault="00890110" w:rsidP="00890110">
            <w:r w:rsidRPr="00890110">
              <w:t>6. Apresenta os campos pra edição.</w:t>
            </w:r>
          </w:p>
          <w:p w14:paraId="2926A7B9" w14:textId="77777777" w:rsidR="00890110" w:rsidRPr="00890110" w:rsidRDefault="00890110" w:rsidP="00890110"/>
          <w:p w14:paraId="4AFD2BEA" w14:textId="77777777" w:rsidR="00890110" w:rsidRPr="00890110" w:rsidRDefault="00890110" w:rsidP="00890110">
            <w:r w:rsidRPr="00890110">
              <w:t>8. Exige autenticação.</w:t>
            </w:r>
          </w:p>
          <w:p w14:paraId="6D8A8353" w14:textId="77777777" w:rsidR="00890110" w:rsidRPr="00890110" w:rsidRDefault="00890110" w:rsidP="00890110"/>
          <w:p w14:paraId="75DD06C1" w14:textId="77777777" w:rsidR="00890110" w:rsidRPr="00890110" w:rsidRDefault="00890110" w:rsidP="00890110">
            <w:r w:rsidRPr="00890110">
              <w:t>10. Mostra a mensagem: “Título alterado”.</w:t>
            </w:r>
          </w:p>
        </w:tc>
      </w:tr>
      <w:tr w:rsidR="00890110" w:rsidRPr="00890110" w14:paraId="266DBB8E" w14:textId="77777777" w:rsidTr="00890110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0821324" w14:textId="77777777" w:rsidR="00890110" w:rsidRPr="00890110" w:rsidRDefault="00890110" w:rsidP="00890110">
            <w:r w:rsidRPr="00890110">
              <w:rPr>
                <w:b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9254083" w14:textId="77777777" w:rsidR="00890110" w:rsidRPr="00890110" w:rsidRDefault="00890110" w:rsidP="00890110">
            <w:r w:rsidRPr="00890110">
              <w:rPr>
                <w:b/>
              </w:rPr>
              <w:t>Admin/Bibliotecário</w:t>
            </w:r>
            <w:r w:rsidRPr="00890110">
              <w:t>: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28EC22" w14:textId="77777777" w:rsidR="00890110" w:rsidRPr="00890110" w:rsidRDefault="00890110" w:rsidP="00890110">
            <w:r w:rsidRPr="00890110">
              <w:rPr>
                <w:b/>
              </w:rPr>
              <w:t>Sistema</w:t>
            </w:r>
            <w:r w:rsidRPr="00890110">
              <w:t>:</w:t>
            </w:r>
          </w:p>
          <w:p w14:paraId="2DF7A8A6" w14:textId="77777777" w:rsidR="00890110" w:rsidRPr="00890110" w:rsidRDefault="00890110" w:rsidP="00890110">
            <w:r w:rsidRPr="00890110">
              <w:t>1. Caso algum dado em um campo X não seja válido o sistema retorna mensagem de erro de “Campo inválido”.</w:t>
            </w:r>
          </w:p>
          <w:p w14:paraId="110DA90C" w14:textId="77777777" w:rsidR="00890110" w:rsidRPr="00890110" w:rsidRDefault="00890110" w:rsidP="00890110"/>
          <w:p w14:paraId="541AE270" w14:textId="77777777" w:rsidR="00890110" w:rsidRPr="00890110" w:rsidRDefault="00890110" w:rsidP="00890110">
            <w:r w:rsidRPr="00890110">
              <w:t>2. Caso a senha seja inválida, mostra a mensagem de “senha inválida”.</w:t>
            </w:r>
          </w:p>
        </w:tc>
      </w:tr>
    </w:tbl>
    <w:p w14:paraId="5AC0FA65" w14:textId="77777777" w:rsidR="00890110" w:rsidRPr="00890110" w:rsidRDefault="00890110" w:rsidP="00890110">
      <w:pPr>
        <w:rPr>
          <w:sz w:val="22"/>
          <w:szCs w:val="22"/>
        </w:rPr>
      </w:pPr>
    </w:p>
    <w:p w14:paraId="3852DD4B" w14:textId="77777777" w:rsidR="00890110" w:rsidRPr="00890110" w:rsidRDefault="00890110" w:rsidP="00890110">
      <w:pPr>
        <w:rPr>
          <w:sz w:val="22"/>
          <w:szCs w:val="22"/>
        </w:rPr>
      </w:pPr>
    </w:p>
    <w:p w14:paraId="5E004F99" w14:textId="77777777" w:rsidR="00890110" w:rsidRPr="00890110" w:rsidRDefault="00890110" w:rsidP="00890110">
      <w:pPr>
        <w:keepNext/>
        <w:spacing w:before="240" w:after="120"/>
        <w:rPr>
          <w:rFonts w:ascii="Arial" w:eastAsia="Arial" w:hAnsi="Arial" w:cs="Arial"/>
          <w:b/>
          <w:sz w:val="24"/>
          <w:szCs w:val="24"/>
        </w:rPr>
      </w:pPr>
      <w:r w:rsidRPr="00890110">
        <w:rPr>
          <w:rFonts w:ascii="Arial" w:eastAsia="Arial" w:hAnsi="Arial" w:cs="Arial"/>
          <w:b/>
          <w:sz w:val="24"/>
          <w:szCs w:val="24"/>
        </w:rPr>
        <w:t>[RF004] &lt;O Sistema deve excluir livros&gt;</w:t>
      </w:r>
    </w:p>
    <w:tbl>
      <w:tblPr>
        <w:tblW w:w="9075" w:type="dxa"/>
        <w:tblLayout w:type="fixed"/>
        <w:tblLook w:val="0000" w:firstRow="0" w:lastRow="0" w:firstColumn="0" w:lastColumn="0" w:noHBand="0" w:noVBand="0"/>
      </w:tblPr>
      <w:tblGrid>
        <w:gridCol w:w="1726"/>
        <w:gridCol w:w="2721"/>
        <w:gridCol w:w="4628"/>
      </w:tblGrid>
      <w:tr w:rsidR="00890110" w:rsidRPr="00890110" w14:paraId="5BCD5F6B" w14:textId="77777777" w:rsidTr="00890110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FA9A1E" w14:textId="77777777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RF 004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4F73C34" w14:textId="77777777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Realizar exclusão de livros.</w:t>
            </w:r>
          </w:p>
        </w:tc>
      </w:tr>
      <w:tr w:rsidR="00890110" w:rsidRPr="00890110" w14:paraId="55872890" w14:textId="77777777" w:rsidTr="00890110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0D2857A" w14:textId="77777777" w:rsidR="00890110" w:rsidRPr="00890110" w:rsidRDefault="00890110" w:rsidP="00890110">
            <w:r w:rsidRPr="00890110">
              <w:rPr>
                <w:b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75791F4" w14:textId="77777777" w:rsidR="00890110" w:rsidRPr="00890110" w:rsidRDefault="00890110" w:rsidP="00890110">
            <w:proofErr w:type="gramStart"/>
            <w:r w:rsidRPr="00890110">
              <w:t>( X</w:t>
            </w:r>
            <w:proofErr w:type="gramEnd"/>
            <w:r w:rsidRPr="00890110">
              <w:t xml:space="preserve"> )  Essencial                (   ) Importante       (   ) Desejável</w:t>
            </w:r>
          </w:p>
        </w:tc>
      </w:tr>
      <w:tr w:rsidR="00890110" w:rsidRPr="00890110" w14:paraId="1A81373C" w14:textId="77777777" w:rsidTr="00890110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2BFDDF" w14:textId="77777777" w:rsidR="00890110" w:rsidRPr="00890110" w:rsidRDefault="00890110" w:rsidP="00890110">
            <w:r w:rsidRPr="00890110">
              <w:rPr>
                <w:b/>
              </w:rPr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BB71A85" w14:textId="77777777" w:rsidR="00890110" w:rsidRPr="00890110" w:rsidRDefault="00890110" w:rsidP="00890110">
            <w:r w:rsidRPr="00890110">
              <w:t>Administrador, Bibliotecário.</w:t>
            </w:r>
          </w:p>
        </w:tc>
      </w:tr>
      <w:tr w:rsidR="00890110" w:rsidRPr="00890110" w14:paraId="1E7A667A" w14:textId="77777777" w:rsidTr="00890110">
        <w:trPr>
          <w:trHeight w:val="8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A30C73F" w14:textId="77777777" w:rsidR="00890110" w:rsidRPr="00890110" w:rsidRDefault="00890110" w:rsidP="00890110">
            <w:r w:rsidRPr="00890110">
              <w:rPr>
                <w:b/>
              </w:rPr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C589C8B" w14:textId="77777777" w:rsidR="00890110" w:rsidRPr="00890110" w:rsidRDefault="00890110" w:rsidP="00890110">
            <w:r w:rsidRPr="00890110">
              <w:t>Um administrador ou um Bibliotecário devem excluir um título do acervo.</w:t>
            </w:r>
          </w:p>
        </w:tc>
      </w:tr>
      <w:tr w:rsidR="00890110" w:rsidRPr="00890110" w14:paraId="06975A06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8BA1209" w14:textId="77777777" w:rsidR="00890110" w:rsidRPr="00890110" w:rsidRDefault="00890110" w:rsidP="00890110">
            <w:r w:rsidRPr="00890110">
              <w:rPr>
                <w:b/>
              </w:rPr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552DA8D" w14:textId="77777777" w:rsidR="00890110" w:rsidRPr="00890110" w:rsidRDefault="00890110" w:rsidP="00890110">
            <w:r w:rsidRPr="00890110">
              <w:t>O bibliotecário ou o administrador precisam estar logados no sistema.</w:t>
            </w:r>
          </w:p>
        </w:tc>
      </w:tr>
      <w:tr w:rsidR="00890110" w:rsidRPr="00890110" w14:paraId="1FA8009E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6542F6" w14:textId="77777777" w:rsidR="00890110" w:rsidRPr="00890110" w:rsidRDefault="00890110" w:rsidP="00890110">
            <w:r w:rsidRPr="00890110">
              <w:rPr>
                <w:b/>
              </w:rPr>
              <w:t>Pós-condição: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2C6CCB5" w14:textId="77777777" w:rsidR="00890110" w:rsidRPr="00890110" w:rsidRDefault="00890110" w:rsidP="00890110">
            <w:r w:rsidRPr="00890110">
              <w:t>O sistema deverá solicitar uma nova senha para o bibliotecário.</w:t>
            </w:r>
          </w:p>
        </w:tc>
      </w:tr>
      <w:tr w:rsidR="00890110" w:rsidRPr="00890110" w14:paraId="19972718" w14:textId="77777777" w:rsidTr="00890110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B2C5E1C" w14:textId="77777777" w:rsidR="00890110" w:rsidRPr="00890110" w:rsidRDefault="00890110" w:rsidP="00890110">
            <w:r w:rsidRPr="00890110">
              <w:rPr>
                <w:b/>
              </w:rPr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022FED6" w14:textId="77777777" w:rsidR="00890110" w:rsidRPr="00890110" w:rsidRDefault="00890110" w:rsidP="00890110">
            <w:r w:rsidRPr="00890110">
              <w:rPr>
                <w:b/>
              </w:rPr>
              <w:t xml:space="preserve"> I-</w:t>
            </w:r>
            <w:proofErr w:type="spellStart"/>
            <w:r w:rsidRPr="00890110">
              <w:rPr>
                <w:b/>
              </w:rPr>
              <w:t>ConsultaB</w:t>
            </w:r>
            <w:proofErr w:type="spellEnd"/>
            <w:r w:rsidRPr="00890110">
              <w:rPr>
                <w:b/>
              </w:rPr>
              <w:t>, I-</w:t>
            </w:r>
            <w:proofErr w:type="spellStart"/>
            <w:r w:rsidRPr="00890110">
              <w:rPr>
                <w:b/>
              </w:rPr>
              <w:t>DetalheLivro</w:t>
            </w:r>
            <w:proofErr w:type="spellEnd"/>
          </w:p>
        </w:tc>
      </w:tr>
      <w:tr w:rsidR="00890110" w:rsidRPr="00890110" w14:paraId="6EA34B7B" w14:textId="77777777" w:rsidTr="00890110">
        <w:trPr>
          <w:trHeight w:val="203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C384E8" w14:textId="77777777" w:rsidR="00890110" w:rsidRPr="00890110" w:rsidRDefault="00890110" w:rsidP="00890110">
            <w:r w:rsidRPr="00890110"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CE932C" w14:textId="77777777" w:rsidR="00890110" w:rsidRPr="00890110" w:rsidRDefault="00890110" w:rsidP="00890110">
            <w:r w:rsidRPr="00890110">
              <w:rPr>
                <w:b/>
              </w:rPr>
              <w:t>Admin/Bibliotecário</w:t>
            </w:r>
          </w:p>
          <w:p w14:paraId="00F0BF21" w14:textId="77777777" w:rsidR="00890110" w:rsidRPr="00890110" w:rsidRDefault="00890110" w:rsidP="00890110">
            <w:r w:rsidRPr="00890110">
              <w:t>1. Clica na opção consulta ao acervo.</w:t>
            </w:r>
          </w:p>
          <w:p w14:paraId="2EE0F4AF" w14:textId="77777777" w:rsidR="00890110" w:rsidRPr="00890110" w:rsidRDefault="00890110" w:rsidP="00890110"/>
          <w:p w14:paraId="0717B10D" w14:textId="77777777" w:rsidR="00890110" w:rsidRPr="00890110" w:rsidRDefault="00890110" w:rsidP="00890110">
            <w:r w:rsidRPr="00890110">
              <w:t>3. Escolhe o livro.</w:t>
            </w:r>
          </w:p>
          <w:p w14:paraId="32EFE5AD" w14:textId="77777777" w:rsidR="00890110" w:rsidRPr="00890110" w:rsidRDefault="00890110" w:rsidP="00890110"/>
          <w:p w14:paraId="384AE48B" w14:textId="77777777" w:rsidR="00890110" w:rsidRPr="00890110" w:rsidRDefault="00890110" w:rsidP="00890110">
            <w:r w:rsidRPr="00890110">
              <w:t>5. Clica em excluir.</w:t>
            </w:r>
          </w:p>
          <w:p w14:paraId="2C2E7DA7" w14:textId="77777777" w:rsidR="00890110" w:rsidRPr="00890110" w:rsidRDefault="00890110" w:rsidP="00890110"/>
          <w:p w14:paraId="0E97470A" w14:textId="77777777" w:rsidR="00890110" w:rsidRPr="00890110" w:rsidRDefault="00890110" w:rsidP="00890110">
            <w:r w:rsidRPr="00890110">
              <w:t>7. Clica em sim.</w:t>
            </w:r>
          </w:p>
          <w:p w14:paraId="5C8CF62A" w14:textId="77777777" w:rsidR="00890110" w:rsidRPr="00890110" w:rsidRDefault="00890110" w:rsidP="00890110"/>
          <w:p w14:paraId="26CC978E" w14:textId="77777777" w:rsidR="00890110" w:rsidRPr="00890110" w:rsidRDefault="00890110" w:rsidP="00890110">
            <w:r w:rsidRPr="00890110">
              <w:t>9. Insere a senha e continua.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1DEE473" w14:textId="77777777" w:rsidR="00890110" w:rsidRPr="00890110" w:rsidRDefault="00890110" w:rsidP="00890110">
            <w:r w:rsidRPr="00890110">
              <w:rPr>
                <w:b/>
              </w:rPr>
              <w:t>Sistema</w:t>
            </w:r>
            <w:r w:rsidRPr="00890110">
              <w:t>:</w:t>
            </w:r>
          </w:p>
          <w:p w14:paraId="2EEEDCA8" w14:textId="77777777" w:rsidR="00890110" w:rsidRPr="00890110" w:rsidRDefault="00890110" w:rsidP="00890110">
            <w:r w:rsidRPr="00890110">
              <w:t>2. Apresenta o campo de pesquisa e todos os títulos cadastrados no sistema.</w:t>
            </w:r>
          </w:p>
          <w:p w14:paraId="1C93DA72" w14:textId="77777777" w:rsidR="00890110" w:rsidRPr="00890110" w:rsidRDefault="00890110" w:rsidP="00890110"/>
          <w:p w14:paraId="6F3010D7" w14:textId="77777777" w:rsidR="00890110" w:rsidRPr="00890110" w:rsidRDefault="00890110" w:rsidP="00890110">
            <w:r w:rsidRPr="00890110">
              <w:t>4. Mostra a tela de detalhes do livro.</w:t>
            </w:r>
          </w:p>
          <w:p w14:paraId="2203089C" w14:textId="77777777" w:rsidR="00890110" w:rsidRPr="00890110" w:rsidRDefault="00890110" w:rsidP="00890110"/>
          <w:p w14:paraId="696E0FED" w14:textId="77777777" w:rsidR="00890110" w:rsidRPr="00890110" w:rsidRDefault="00890110" w:rsidP="00890110">
            <w:r w:rsidRPr="00890110">
              <w:t>6. Pergunta: “Tem certeza que deseja excluir o título do sistema definitivamente?”.</w:t>
            </w:r>
          </w:p>
          <w:p w14:paraId="3E65ED56" w14:textId="77777777" w:rsidR="00890110" w:rsidRPr="00890110" w:rsidRDefault="00890110" w:rsidP="00890110"/>
          <w:p w14:paraId="674EC7D8" w14:textId="77777777" w:rsidR="00890110" w:rsidRPr="00890110" w:rsidRDefault="00890110" w:rsidP="00890110">
            <w:r w:rsidRPr="00890110">
              <w:t>8. Exige autenticação.</w:t>
            </w:r>
          </w:p>
          <w:p w14:paraId="54558DDF" w14:textId="77777777" w:rsidR="00890110" w:rsidRPr="00890110" w:rsidRDefault="00890110" w:rsidP="00890110"/>
          <w:p w14:paraId="71308D22" w14:textId="77777777" w:rsidR="00890110" w:rsidRPr="00890110" w:rsidRDefault="00890110" w:rsidP="00890110">
            <w:r w:rsidRPr="00890110">
              <w:t>10. Mostra a mensagem: “Título alterado”.</w:t>
            </w:r>
          </w:p>
        </w:tc>
      </w:tr>
      <w:tr w:rsidR="00890110" w:rsidRPr="00890110" w14:paraId="158BB8EF" w14:textId="77777777" w:rsidTr="00890110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993B0E3" w14:textId="77777777" w:rsidR="00890110" w:rsidRPr="00890110" w:rsidRDefault="00890110" w:rsidP="00890110">
            <w:r w:rsidRPr="00890110">
              <w:rPr>
                <w:b/>
              </w:rPr>
              <w:lastRenderedPageBreak/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1F5AA0B" w14:textId="77777777" w:rsidR="00890110" w:rsidRPr="00890110" w:rsidRDefault="00890110" w:rsidP="00890110">
            <w:r w:rsidRPr="00890110">
              <w:rPr>
                <w:b/>
              </w:rPr>
              <w:t>Admin/Bibliotecário</w:t>
            </w:r>
            <w:r w:rsidRPr="00890110">
              <w:t>: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889169A" w14:textId="77777777" w:rsidR="00890110" w:rsidRPr="00890110" w:rsidRDefault="00890110" w:rsidP="00890110">
            <w:r w:rsidRPr="00890110">
              <w:rPr>
                <w:b/>
              </w:rPr>
              <w:t>Sistema</w:t>
            </w:r>
            <w:r w:rsidRPr="00890110">
              <w:t>:</w:t>
            </w:r>
          </w:p>
          <w:p w14:paraId="4E34EB09" w14:textId="77777777" w:rsidR="00890110" w:rsidRPr="00890110" w:rsidRDefault="00890110" w:rsidP="00890110">
            <w:r w:rsidRPr="00890110">
              <w:t>1. Caso algum dado em um campo X não seja válido o sistema retorna mensagem de erro de “Campo inválido”.</w:t>
            </w:r>
          </w:p>
          <w:p w14:paraId="5F29A7FC" w14:textId="77777777" w:rsidR="00890110" w:rsidRPr="00890110" w:rsidRDefault="00890110" w:rsidP="00890110"/>
          <w:p w14:paraId="5C1E6814" w14:textId="77777777" w:rsidR="00890110" w:rsidRPr="00890110" w:rsidRDefault="00890110" w:rsidP="00890110">
            <w:r w:rsidRPr="00890110">
              <w:t>2. Caso a senha seja inválida, mostra a mensagem de “senha inválida”.</w:t>
            </w:r>
          </w:p>
        </w:tc>
      </w:tr>
    </w:tbl>
    <w:p w14:paraId="2C42715B" w14:textId="77777777" w:rsidR="00890110" w:rsidRPr="00890110" w:rsidRDefault="00890110" w:rsidP="00890110">
      <w:pPr>
        <w:keepNext/>
        <w:spacing w:before="240" w:after="120"/>
        <w:rPr>
          <w:rFonts w:ascii="Arial" w:eastAsia="Arial" w:hAnsi="Arial" w:cs="Arial"/>
          <w:b/>
          <w:sz w:val="24"/>
          <w:szCs w:val="24"/>
        </w:rPr>
      </w:pPr>
      <w:r w:rsidRPr="00890110">
        <w:rPr>
          <w:rFonts w:ascii="Arial" w:eastAsia="Arial" w:hAnsi="Arial" w:cs="Arial"/>
          <w:b/>
          <w:sz w:val="24"/>
          <w:szCs w:val="24"/>
        </w:rPr>
        <w:t>[RF005] &lt;O Sistema deve permitir a consulta do acervo&gt;</w:t>
      </w:r>
    </w:p>
    <w:tbl>
      <w:tblPr>
        <w:tblW w:w="9075" w:type="dxa"/>
        <w:tblLayout w:type="fixed"/>
        <w:tblLook w:val="0000" w:firstRow="0" w:lastRow="0" w:firstColumn="0" w:lastColumn="0" w:noHBand="0" w:noVBand="0"/>
      </w:tblPr>
      <w:tblGrid>
        <w:gridCol w:w="1726"/>
        <w:gridCol w:w="2721"/>
        <w:gridCol w:w="4628"/>
      </w:tblGrid>
      <w:tr w:rsidR="00890110" w:rsidRPr="00890110" w14:paraId="59D03A15" w14:textId="77777777" w:rsidTr="00890110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03834F" w14:textId="77777777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RF 005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DD1199B" w14:textId="77777777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Realizar consulta do acervo.</w:t>
            </w:r>
          </w:p>
        </w:tc>
      </w:tr>
      <w:tr w:rsidR="00890110" w:rsidRPr="00890110" w14:paraId="415AF10F" w14:textId="77777777" w:rsidTr="00890110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4510B53" w14:textId="77777777" w:rsidR="00890110" w:rsidRPr="00890110" w:rsidRDefault="00890110" w:rsidP="00890110">
            <w:r w:rsidRPr="00890110">
              <w:rPr>
                <w:b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42C44DF" w14:textId="77777777" w:rsidR="00890110" w:rsidRPr="00890110" w:rsidRDefault="00890110" w:rsidP="00890110">
            <w:proofErr w:type="gramStart"/>
            <w:r w:rsidRPr="00890110">
              <w:t>( X</w:t>
            </w:r>
            <w:proofErr w:type="gramEnd"/>
            <w:r w:rsidRPr="00890110">
              <w:t xml:space="preserve"> )  Essencial                (   ) Importante       (   ) Desejável</w:t>
            </w:r>
          </w:p>
        </w:tc>
      </w:tr>
      <w:tr w:rsidR="00890110" w:rsidRPr="00890110" w14:paraId="2C0BD2C6" w14:textId="77777777" w:rsidTr="00890110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8DEA251" w14:textId="77777777" w:rsidR="00890110" w:rsidRPr="00890110" w:rsidRDefault="00890110" w:rsidP="00890110">
            <w:r w:rsidRPr="00890110">
              <w:rPr>
                <w:b/>
              </w:rPr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005DD68" w14:textId="77777777" w:rsidR="00890110" w:rsidRPr="00890110" w:rsidRDefault="00890110" w:rsidP="00890110">
            <w:r w:rsidRPr="00890110">
              <w:t>Administrador, Bibliotecário, Aluno.</w:t>
            </w:r>
          </w:p>
        </w:tc>
      </w:tr>
      <w:tr w:rsidR="00890110" w:rsidRPr="00890110" w14:paraId="78BA6578" w14:textId="77777777" w:rsidTr="00890110">
        <w:trPr>
          <w:trHeight w:val="8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CA1B04C" w14:textId="77777777" w:rsidR="00890110" w:rsidRPr="00890110" w:rsidRDefault="00890110" w:rsidP="00890110">
            <w:r w:rsidRPr="00890110">
              <w:rPr>
                <w:b/>
              </w:rPr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1F5408E" w14:textId="77777777" w:rsidR="00890110" w:rsidRPr="00890110" w:rsidRDefault="00890110" w:rsidP="00890110">
            <w:r w:rsidRPr="00890110">
              <w:t>Realiza a consulta dos títulos cadastrados no sistema.</w:t>
            </w:r>
          </w:p>
        </w:tc>
      </w:tr>
      <w:tr w:rsidR="00890110" w:rsidRPr="00890110" w14:paraId="68DE35AD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1D39D4A" w14:textId="77777777" w:rsidR="00890110" w:rsidRPr="00890110" w:rsidRDefault="00890110" w:rsidP="00890110">
            <w:r w:rsidRPr="00890110">
              <w:rPr>
                <w:b/>
              </w:rPr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E45DA8D" w14:textId="77777777" w:rsidR="00890110" w:rsidRPr="00890110" w:rsidRDefault="00890110" w:rsidP="00890110">
            <w:r w:rsidRPr="00890110">
              <w:t>Necessário estar autenticado no sistema.</w:t>
            </w:r>
          </w:p>
        </w:tc>
      </w:tr>
      <w:tr w:rsidR="00890110" w:rsidRPr="00890110" w14:paraId="5530A43B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FBE219D" w14:textId="77777777" w:rsidR="00890110" w:rsidRPr="00890110" w:rsidRDefault="00890110" w:rsidP="00890110">
            <w:r w:rsidRPr="00890110">
              <w:rPr>
                <w:b/>
              </w:rPr>
              <w:t>Pós-condição: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C1C4FDD" w14:textId="77777777" w:rsidR="00890110" w:rsidRPr="00890110" w:rsidRDefault="00890110" w:rsidP="00890110"/>
        </w:tc>
      </w:tr>
      <w:tr w:rsidR="00890110" w:rsidRPr="00890110" w14:paraId="61C4C092" w14:textId="77777777" w:rsidTr="00890110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6194832" w14:textId="77777777" w:rsidR="00890110" w:rsidRPr="00890110" w:rsidRDefault="00890110" w:rsidP="00890110">
            <w:r w:rsidRPr="00890110">
              <w:rPr>
                <w:b/>
              </w:rPr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F37B0F" w14:textId="77777777" w:rsidR="00890110" w:rsidRPr="00890110" w:rsidRDefault="00890110" w:rsidP="00890110">
            <w:r w:rsidRPr="00890110">
              <w:rPr>
                <w:b/>
              </w:rPr>
              <w:t xml:space="preserve"> I-</w:t>
            </w:r>
            <w:proofErr w:type="spellStart"/>
            <w:r w:rsidRPr="00890110">
              <w:rPr>
                <w:b/>
              </w:rPr>
              <w:t>ConsultaB</w:t>
            </w:r>
            <w:proofErr w:type="spellEnd"/>
          </w:p>
        </w:tc>
      </w:tr>
      <w:tr w:rsidR="00890110" w:rsidRPr="00890110" w14:paraId="7BBB77DD" w14:textId="77777777" w:rsidTr="00890110">
        <w:trPr>
          <w:trHeight w:val="203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41C7DE0" w14:textId="77777777" w:rsidR="00890110" w:rsidRPr="00890110" w:rsidRDefault="00890110" w:rsidP="00890110">
            <w:r w:rsidRPr="00890110"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415D63C" w14:textId="77777777" w:rsidR="00890110" w:rsidRPr="00890110" w:rsidRDefault="00890110" w:rsidP="00890110">
            <w:r w:rsidRPr="00890110">
              <w:rPr>
                <w:b/>
              </w:rPr>
              <w:t>Admin/Bibliotecário/Aluno</w:t>
            </w:r>
          </w:p>
          <w:p w14:paraId="34C8B029" w14:textId="77777777" w:rsidR="00890110" w:rsidRPr="00890110" w:rsidRDefault="00890110" w:rsidP="00890110">
            <w:r w:rsidRPr="00890110">
              <w:t>1. Clica na opção consulta ao acervo.</w:t>
            </w:r>
          </w:p>
          <w:p w14:paraId="121AF21C" w14:textId="77777777" w:rsidR="00890110" w:rsidRPr="00890110" w:rsidRDefault="00890110" w:rsidP="00890110"/>
          <w:p w14:paraId="2EC6CE27" w14:textId="77777777" w:rsidR="00890110" w:rsidRPr="00890110" w:rsidRDefault="00890110" w:rsidP="00890110"/>
          <w:p w14:paraId="1BDF6791" w14:textId="77777777" w:rsidR="00890110" w:rsidRPr="00890110" w:rsidRDefault="00890110" w:rsidP="00890110">
            <w:r w:rsidRPr="00890110">
              <w:t>3. Pesquisa pelo nome do título.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494DE65" w14:textId="77777777" w:rsidR="00890110" w:rsidRPr="00890110" w:rsidRDefault="00890110" w:rsidP="00890110">
            <w:r w:rsidRPr="00890110">
              <w:rPr>
                <w:b/>
              </w:rPr>
              <w:t>Sistema</w:t>
            </w:r>
            <w:r w:rsidRPr="00890110">
              <w:t>:</w:t>
            </w:r>
          </w:p>
          <w:p w14:paraId="3E24B5CA" w14:textId="77777777" w:rsidR="00890110" w:rsidRPr="00890110" w:rsidRDefault="00890110" w:rsidP="00890110">
            <w:r w:rsidRPr="00890110">
              <w:t>2. Apresenta o campo de pesquisa e todos os títulos cadastrados no sistema.</w:t>
            </w:r>
          </w:p>
          <w:p w14:paraId="215ECBD8" w14:textId="77777777" w:rsidR="00890110" w:rsidRPr="00890110" w:rsidRDefault="00890110" w:rsidP="00890110"/>
          <w:p w14:paraId="4CBEDF8E" w14:textId="77777777" w:rsidR="00890110" w:rsidRPr="00890110" w:rsidRDefault="00890110" w:rsidP="00890110">
            <w:r w:rsidRPr="00890110">
              <w:t>4. Mostra os títulos referentes à pesquisa.</w:t>
            </w:r>
          </w:p>
          <w:p w14:paraId="51932C5E" w14:textId="77777777" w:rsidR="00890110" w:rsidRPr="00890110" w:rsidRDefault="00890110" w:rsidP="00890110"/>
          <w:p w14:paraId="1619ED90" w14:textId="77777777" w:rsidR="00890110" w:rsidRPr="00890110" w:rsidRDefault="00890110" w:rsidP="00890110"/>
        </w:tc>
      </w:tr>
      <w:tr w:rsidR="00890110" w:rsidRPr="00890110" w14:paraId="39D6079A" w14:textId="77777777" w:rsidTr="00890110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1F24F38" w14:textId="77777777" w:rsidR="00890110" w:rsidRPr="00890110" w:rsidRDefault="00890110" w:rsidP="00890110">
            <w:r w:rsidRPr="00890110">
              <w:rPr>
                <w:b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7D613F4" w14:textId="77777777" w:rsidR="00890110" w:rsidRPr="00890110" w:rsidRDefault="00890110" w:rsidP="00890110">
            <w:r w:rsidRPr="00890110">
              <w:rPr>
                <w:b/>
              </w:rPr>
              <w:t>Admin/Bibliotecário</w:t>
            </w:r>
            <w:r w:rsidRPr="00890110">
              <w:t>: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AC82DBD" w14:textId="77777777" w:rsidR="00890110" w:rsidRPr="00890110" w:rsidRDefault="00890110" w:rsidP="00890110">
            <w:r w:rsidRPr="00890110">
              <w:rPr>
                <w:b/>
              </w:rPr>
              <w:t>Sistema</w:t>
            </w:r>
            <w:r w:rsidRPr="00890110">
              <w:t>:</w:t>
            </w:r>
          </w:p>
          <w:p w14:paraId="4C8F8B0B" w14:textId="77777777" w:rsidR="00890110" w:rsidRPr="00890110" w:rsidRDefault="00890110" w:rsidP="00890110">
            <w:r w:rsidRPr="00890110">
              <w:t>1. Caso não exista o título pesquisado, deve retornar a mensagem “Título não cadastrado”, e mostra opções com nome semelhantes.</w:t>
            </w:r>
          </w:p>
        </w:tc>
      </w:tr>
    </w:tbl>
    <w:p w14:paraId="62EE7A48" w14:textId="77777777" w:rsidR="00890110" w:rsidRPr="00890110" w:rsidRDefault="00890110" w:rsidP="00890110">
      <w:pPr>
        <w:keepNext/>
        <w:spacing w:before="240" w:after="120"/>
        <w:rPr>
          <w:rFonts w:ascii="Arial" w:eastAsia="Arial" w:hAnsi="Arial" w:cs="Arial"/>
          <w:b/>
          <w:sz w:val="24"/>
          <w:szCs w:val="24"/>
        </w:rPr>
      </w:pPr>
      <w:r w:rsidRPr="00890110">
        <w:rPr>
          <w:rFonts w:ascii="Arial" w:eastAsia="Arial" w:hAnsi="Arial" w:cs="Arial"/>
          <w:b/>
          <w:sz w:val="24"/>
          <w:szCs w:val="24"/>
        </w:rPr>
        <w:t>[RF006] &lt;Autorizar empréstimos reservados&gt;</w:t>
      </w:r>
    </w:p>
    <w:tbl>
      <w:tblPr>
        <w:tblW w:w="9075" w:type="dxa"/>
        <w:tblLayout w:type="fixed"/>
        <w:tblLook w:val="0000" w:firstRow="0" w:lastRow="0" w:firstColumn="0" w:lastColumn="0" w:noHBand="0" w:noVBand="0"/>
      </w:tblPr>
      <w:tblGrid>
        <w:gridCol w:w="1726"/>
        <w:gridCol w:w="2721"/>
        <w:gridCol w:w="4628"/>
      </w:tblGrid>
      <w:tr w:rsidR="00890110" w:rsidRPr="00890110" w14:paraId="4ED3E3A8" w14:textId="77777777" w:rsidTr="00890110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1D6061A" w14:textId="77777777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RF 006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B50D81" w14:textId="77777777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Autoriza os empréstimos reservados.</w:t>
            </w:r>
          </w:p>
        </w:tc>
      </w:tr>
      <w:tr w:rsidR="00890110" w:rsidRPr="00890110" w14:paraId="2498772B" w14:textId="77777777" w:rsidTr="00890110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1D17D0C" w14:textId="77777777" w:rsidR="00890110" w:rsidRPr="00890110" w:rsidRDefault="00890110" w:rsidP="00890110">
            <w:r w:rsidRPr="00890110">
              <w:rPr>
                <w:b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B7071B" w14:textId="77777777" w:rsidR="00890110" w:rsidRPr="00890110" w:rsidRDefault="00890110" w:rsidP="00890110">
            <w:proofErr w:type="gramStart"/>
            <w:r w:rsidRPr="00890110">
              <w:t xml:space="preserve">(  </w:t>
            </w:r>
            <w:proofErr w:type="gramEnd"/>
            <w:r w:rsidRPr="00890110">
              <w:t xml:space="preserve"> )  Essencial                ( X ) Importante       (   ) Desejável</w:t>
            </w:r>
          </w:p>
        </w:tc>
      </w:tr>
      <w:tr w:rsidR="00890110" w:rsidRPr="00890110" w14:paraId="64EA607B" w14:textId="77777777" w:rsidTr="00890110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82076BB" w14:textId="77777777" w:rsidR="00890110" w:rsidRPr="00890110" w:rsidRDefault="00890110" w:rsidP="00890110">
            <w:r w:rsidRPr="00890110">
              <w:rPr>
                <w:b/>
              </w:rPr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07789B2" w14:textId="77777777" w:rsidR="00890110" w:rsidRPr="00890110" w:rsidRDefault="00890110" w:rsidP="00890110">
            <w:r w:rsidRPr="00890110">
              <w:t>Administrador, Bibliotecário.</w:t>
            </w:r>
          </w:p>
        </w:tc>
      </w:tr>
      <w:tr w:rsidR="00890110" w:rsidRPr="00890110" w14:paraId="3C8835E5" w14:textId="77777777" w:rsidTr="00890110">
        <w:trPr>
          <w:trHeight w:val="8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E844154" w14:textId="77777777" w:rsidR="00890110" w:rsidRPr="00890110" w:rsidRDefault="00890110" w:rsidP="00890110">
            <w:r w:rsidRPr="00890110">
              <w:rPr>
                <w:b/>
              </w:rPr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2CAE38C" w14:textId="77777777" w:rsidR="00890110" w:rsidRPr="00890110" w:rsidRDefault="00890110" w:rsidP="00890110">
            <w:r w:rsidRPr="00890110">
              <w:t>Autoriza os empréstimos reservados pelos alunos.</w:t>
            </w:r>
          </w:p>
        </w:tc>
      </w:tr>
      <w:tr w:rsidR="00890110" w:rsidRPr="00890110" w14:paraId="0C36DB64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0886956" w14:textId="77777777" w:rsidR="00890110" w:rsidRPr="00890110" w:rsidRDefault="00890110" w:rsidP="00890110">
            <w:r w:rsidRPr="00890110">
              <w:rPr>
                <w:b/>
              </w:rPr>
              <w:lastRenderedPageBreak/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C3DDC3D" w14:textId="77777777" w:rsidR="00890110" w:rsidRPr="00890110" w:rsidRDefault="00890110" w:rsidP="00890110">
            <w:r w:rsidRPr="00890110">
              <w:t>Necessário estar autenticado no sistema.</w:t>
            </w:r>
          </w:p>
        </w:tc>
      </w:tr>
      <w:tr w:rsidR="00890110" w:rsidRPr="00890110" w14:paraId="54EEB60F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F8B4CE4" w14:textId="77777777" w:rsidR="00890110" w:rsidRPr="00890110" w:rsidRDefault="00890110" w:rsidP="00890110">
            <w:r w:rsidRPr="00890110">
              <w:rPr>
                <w:b/>
              </w:rPr>
              <w:t>Pós-condição: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E119E33" w14:textId="77777777" w:rsidR="00890110" w:rsidRPr="00890110" w:rsidRDefault="00890110" w:rsidP="00890110"/>
        </w:tc>
      </w:tr>
      <w:tr w:rsidR="00890110" w:rsidRPr="00890110" w14:paraId="4C818420" w14:textId="77777777" w:rsidTr="00890110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4CB4BBE" w14:textId="77777777" w:rsidR="00890110" w:rsidRPr="00890110" w:rsidRDefault="00890110" w:rsidP="00890110">
            <w:r w:rsidRPr="00890110">
              <w:rPr>
                <w:b/>
              </w:rPr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625A03F" w14:textId="77777777" w:rsidR="00890110" w:rsidRPr="00890110" w:rsidRDefault="00890110" w:rsidP="00890110">
            <w:r w:rsidRPr="00890110">
              <w:rPr>
                <w:b/>
              </w:rPr>
              <w:t xml:space="preserve"> I-</w:t>
            </w:r>
            <w:proofErr w:type="spellStart"/>
            <w:r w:rsidRPr="00890110">
              <w:rPr>
                <w:b/>
              </w:rPr>
              <w:t>AutorizarFindAluno</w:t>
            </w:r>
            <w:proofErr w:type="spellEnd"/>
            <w:r w:rsidRPr="00890110">
              <w:rPr>
                <w:b/>
              </w:rPr>
              <w:t>, I-</w:t>
            </w:r>
            <w:proofErr w:type="spellStart"/>
            <w:r w:rsidRPr="00890110">
              <w:rPr>
                <w:b/>
              </w:rPr>
              <w:t>AutorizarB</w:t>
            </w:r>
            <w:proofErr w:type="spellEnd"/>
          </w:p>
        </w:tc>
      </w:tr>
      <w:tr w:rsidR="00890110" w:rsidRPr="00890110" w14:paraId="2826804C" w14:textId="77777777" w:rsidTr="00890110">
        <w:trPr>
          <w:trHeight w:val="203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FB6A767" w14:textId="77777777" w:rsidR="00890110" w:rsidRPr="00890110" w:rsidRDefault="00890110" w:rsidP="00890110">
            <w:r w:rsidRPr="00890110"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40E3D9" w14:textId="77777777" w:rsidR="00890110" w:rsidRPr="00890110" w:rsidRDefault="00890110" w:rsidP="00890110">
            <w:r w:rsidRPr="00890110">
              <w:rPr>
                <w:b/>
              </w:rPr>
              <w:t>Admin/Bibliotecário</w:t>
            </w:r>
          </w:p>
          <w:p w14:paraId="7D71D5F8" w14:textId="77777777" w:rsidR="00890110" w:rsidRPr="00890110" w:rsidRDefault="00890110" w:rsidP="00890110">
            <w:r w:rsidRPr="00890110">
              <w:t>1. Clica na opção Autorizar Empréstimos.</w:t>
            </w:r>
          </w:p>
          <w:p w14:paraId="132A78A4" w14:textId="77777777" w:rsidR="00890110" w:rsidRPr="00890110" w:rsidRDefault="00890110" w:rsidP="00890110"/>
          <w:p w14:paraId="5F62F4A2" w14:textId="77777777" w:rsidR="00890110" w:rsidRPr="00890110" w:rsidRDefault="00890110" w:rsidP="00890110">
            <w:r w:rsidRPr="00890110">
              <w:t>3. Clica na reserva desejada.</w:t>
            </w:r>
          </w:p>
          <w:p w14:paraId="724FC882" w14:textId="77777777" w:rsidR="00890110" w:rsidRPr="00890110" w:rsidRDefault="00890110" w:rsidP="00890110"/>
          <w:p w14:paraId="79CC2560" w14:textId="77777777" w:rsidR="00890110" w:rsidRPr="00890110" w:rsidRDefault="00890110" w:rsidP="00890110">
            <w:r w:rsidRPr="00890110">
              <w:t>5. Clica em autorizar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7C2C159" w14:textId="77777777" w:rsidR="00890110" w:rsidRPr="00890110" w:rsidRDefault="00890110" w:rsidP="00890110">
            <w:r w:rsidRPr="00890110">
              <w:rPr>
                <w:b/>
              </w:rPr>
              <w:t>Sistema</w:t>
            </w:r>
            <w:r w:rsidRPr="00890110">
              <w:t>:</w:t>
            </w:r>
          </w:p>
          <w:p w14:paraId="75803557" w14:textId="77777777" w:rsidR="00890110" w:rsidRPr="00890110" w:rsidRDefault="00890110" w:rsidP="00890110">
            <w:r w:rsidRPr="00890110">
              <w:t>2. Apresenta a tela com todos os pedidos de reserva.</w:t>
            </w:r>
          </w:p>
          <w:p w14:paraId="528B4BC8" w14:textId="77777777" w:rsidR="00890110" w:rsidRPr="00890110" w:rsidRDefault="00890110" w:rsidP="00890110"/>
          <w:p w14:paraId="44E71731" w14:textId="77777777" w:rsidR="00890110" w:rsidRPr="00890110" w:rsidRDefault="00890110" w:rsidP="00890110"/>
          <w:p w14:paraId="70717CFA" w14:textId="77777777" w:rsidR="00890110" w:rsidRPr="00890110" w:rsidRDefault="00890110" w:rsidP="00890110">
            <w:r w:rsidRPr="00890110">
              <w:t>4. Mostra os títulos referentes à reserva feita pelo aluno.</w:t>
            </w:r>
          </w:p>
          <w:p w14:paraId="4CD47C47" w14:textId="77777777" w:rsidR="00890110" w:rsidRPr="00890110" w:rsidRDefault="00890110" w:rsidP="00890110"/>
          <w:p w14:paraId="0EB09A92" w14:textId="77777777" w:rsidR="00890110" w:rsidRPr="00890110" w:rsidRDefault="00890110" w:rsidP="00890110"/>
        </w:tc>
      </w:tr>
      <w:tr w:rsidR="00890110" w:rsidRPr="00890110" w14:paraId="344168EA" w14:textId="77777777" w:rsidTr="00890110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814B25B" w14:textId="77777777" w:rsidR="00890110" w:rsidRPr="00890110" w:rsidRDefault="00890110" w:rsidP="00890110">
            <w:r w:rsidRPr="00890110">
              <w:rPr>
                <w:b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D0B4996" w14:textId="77777777" w:rsidR="00890110" w:rsidRPr="00890110" w:rsidRDefault="00890110" w:rsidP="00890110">
            <w:r w:rsidRPr="00890110">
              <w:rPr>
                <w:b/>
              </w:rPr>
              <w:t>Admin/Bibliotecário</w:t>
            </w:r>
            <w:r w:rsidRPr="00890110">
              <w:t>: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512FB5A" w14:textId="77777777" w:rsidR="00890110" w:rsidRPr="00890110" w:rsidRDefault="00890110" w:rsidP="00890110">
            <w:r w:rsidRPr="00890110">
              <w:rPr>
                <w:b/>
              </w:rPr>
              <w:t>Sistema:</w:t>
            </w:r>
          </w:p>
        </w:tc>
      </w:tr>
    </w:tbl>
    <w:p w14:paraId="4C629BD8" w14:textId="77777777" w:rsidR="00890110" w:rsidRPr="00890110" w:rsidRDefault="00890110" w:rsidP="00890110">
      <w:pPr>
        <w:keepNext/>
        <w:spacing w:before="240" w:after="120"/>
        <w:rPr>
          <w:rFonts w:ascii="Arial" w:eastAsia="Arial" w:hAnsi="Arial" w:cs="Arial"/>
          <w:b/>
          <w:sz w:val="24"/>
          <w:szCs w:val="24"/>
        </w:rPr>
      </w:pPr>
      <w:r w:rsidRPr="00890110">
        <w:rPr>
          <w:rFonts w:ascii="Arial" w:eastAsia="Arial" w:hAnsi="Arial" w:cs="Arial"/>
          <w:b/>
          <w:sz w:val="24"/>
          <w:szCs w:val="24"/>
        </w:rPr>
        <w:t>[RF007] &lt;Visualizar os empréstimos em atraso&gt;</w:t>
      </w:r>
    </w:p>
    <w:tbl>
      <w:tblPr>
        <w:tblW w:w="9075" w:type="dxa"/>
        <w:tblLayout w:type="fixed"/>
        <w:tblLook w:val="0000" w:firstRow="0" w:lastRow="0" w:firstColumn="0" w:lastColumn="0" w:noHBand="0" w:noVBand="0"/>
      </w:tblPr>
      <w:tblGrid>
        <w:gridCol w:w="1726"/>
        <w:gridCol w:w="2721"/>
        <w:gridCol w:w="4628"/>
      </w:tblGrid>
      <w:tr w:rsidR="00890110" w:rsidRPr="00890110" w14:paraId="102B13BE" w14:textId="77777777" w:rsidTr="00890110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018834" w14:textId="77777777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RF 007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BD331D2" w14:textId="77777777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Consulta os empréstimos atrasados.</w:t>
            </w:r>
          </w:p>
        </w:tc>
      </w:tr>
      <w:tr w:rsidR="00890110" w:rsidRPr="00890110" w14:paraId="163A006D" w14:textId="77777777" w:rsidTr="00890110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A11A51" w14:textId="77777777" w:rsidR="00890110" w:rsidRPr="00890110" w:rsidRDefault="00890110" w:rsidP="00890110">
            <w:r w:rsidRPr="00890110">
              <w:rPr>
                <w:b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27B7B67" w14:textId="77777777" w:rsidR="00890110" w:rsidRPr="00890110" w:rsidRDefault="00890110" w:rsidP="00890110">
            <w:proofErr w:type="gramStart"/>
            <w:r w:rsidRPr="00890110">
              <w:t xml:space="preserve">(  </w:t>
            </w:r>
            <w:proofErr w:type="gramEnd"/>
            <w:r w:rsidRPr="00890110">
              <w:t xml:space="preserve"> )  Essencial                ( X ) Importante       (   ) Desejável</w:t>
            </w:r>
          </w:p>
        </w:tc>
      </w:tr>
      <w:tr w:rsidR="00890110" w:rsidRPr="00890110" w14:paraId="2D26CAFE" w14:textId="77777777" w:rsidTr="00890110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A2F1F8D" w14:textId="77777777" w:rsidR="00890110" w:rsidRPr="00890110" w:rsidRDefault="00890110" w:rsidP="00890110">
            <w:r w:rsidRPr="00890110">
              <w:rPr>
                <w:b/>
              </w:rPr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DA48C8" w14:textId="77777777" w:rsidR="00890110" w:rsidRPr="00890110" w:rsidRDefault="00890110" w:rsidP="00890110">
            <w:r w:rsidRPr="00890110">
              <w:t>Administrador, Bibliotecário.</w:t>
            </w:r>
          </w:p>
        </w:tc>
      </w:tr>
      <w:tr w:rsidR="00890110" w:rsidRPr="00890110" w14:paraId="6B51B786" w14:textId="77777777" w:rsidTr="00890110">
        <w:trPr>
          <w:trHeight w:val="8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4463DCD" w14:textId="77777777" w:rsidR="00890110" w:rsidRPr="00890110" w:rsidRDefault="00890110" w:rsidP="00890110">
            <w:r w:rsidRPr="00890110">
              <w:rPr>
                <w:b/>
              </w:rPr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BDBEE8" w14:textId="77777777" w:rsidR="00890110" w:rsidRPr="00890110" w:rsidRDefault="00890110" w:rsidP="00890110">
            <w:r w:rsidRPr="00890110">
              <w:t>Visualiza os empréstimos em atraso.</w:t>
            </w:r>
          </w:p>
        </w:tc>
      </w:tr>
      <w:tr w:rsidR="00890110" w:rsidRPr="00890110" w14:paraId="46C2AC98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FA8970" w14:textId="77777777" w:rsidR="00890110" w:rsidRPr="00890110" w:rsidRDefault="00890110" w:rsidP="00890110">
            <w:r w:rsidRPr="00890110">
              <w:rPr>
                <w:b/>
              </w:rPr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776DF8" w14:textId="77777777" w:rsidR="00890110" w:rsidRPr="00890110" w:rsidRDefault="00890110" w:rsidP="00890110">
            <w:r w:rsidRPr="00890110">
              <w:t>Necessário estar autenticado no sistema.</w:t>
            </w:r>
          </w:p>
        </w:tc>
      </w:tr>
      <w:tr w:rsidR="00890110" w:rsidRPr="00890110" w14:paraId="00DF7EA7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5641378" w14:textId="77777777" w:rsidR="00890110" w:rsidRPr="00890110" w:rsidRDefault="00890110" w:rsidP="00890110">
            <w:r w:rsidRPr="00890110">
              <w:rPr>
                <w:b/>
              </w:rPr>
              <w:t>Pós-condição: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B4BAAAC" w14:textId="77777777" w:rsidR="00890110" w:rsidRPr="00890110" w:rsidRDefault="00890110" w:rsidP="00890110"/>
        </w:tc>
      </w:tr>
      <w:tr w:rsidR="00890110" w:rsidRPr="00890110" w14:paraId="2C72775F" w14:textId="77777777" w:rsidTr="00890110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90A6AF1" w14:textId="77777777" w:rsidR="00890110" w:rsidRPr="00890110" w:rsidRDefault="00890110" w:rsidP="00890110">
            <w:r w:rsidRPr="00890110">
              <w:rPr>
                <w:b/>
              </w:rPr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FB561B7" w14:textId="77777777" w:rsidR="00890110" w:rsidRPr="00890110" w:rsidRDefault="00890110" w:rsidP="00890110">
            <w:r w:rsidRPr="00890110">
              <w:rPr>
                <w:b/>
              </w:rPr>
              <w:t xml:space="preserve"> I-</w:t>
            </w:r>
            <w:proofErr w:type="spellStart"/>
            <w:r w:rsidRPr="00890110">
              <w:rPr>
                <w:b/>
              </w:rPr>
              <w:t>HomeB</w:t>
            </w:r>
            <w:proofErr w:type="spellEnd"/>
          </w:p>
        </w:tc>
      </w:tr>
      <w:tr w:rsidR="00890110" w:rsidRPr="00890110" w14:paraId="4BADA12A" w14:textId="77777777" w:rsidTr="00890110">
        <w:trPr>
          <w:trHeight w:val="203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E5A370D" w14:textId="77777777" w:rsidR="00890110" w:rsidRPr="00890110" w:rsidRDefault="00890110" w:rsidP="00890110">
            <w:r w:rsidRPr="00890110"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FEC8C3" w14:textId="77777777" w:rsidR="00890110" w:rsidRPr="00890110" w:rsidRDefault="00890110" w:rsidP="00890110">
            <w:r w:rsidRPr="00890110">
              <w:rPr>
                <w:b/>
              </w:rPr>
              <w:t>Admin/Bibliotecário</w:t>
            </w:r>
          </w:p>
          <w:p w14:paraId="3A68AEEA" w14:textId="77777777" w:rsidR="00890110" w:rsidRPr="00890110" w:rsidRDefault="00890110" w:rsidP="00890110">
            <w:r w:rsidRPr="00890110">
              <w:t xml:space="preserve">1. Clica na </w:t>
            </w:r>
            <w:proofErr w:type="gramStart"/>
            <w:r w:rsidRPr="00890110">
              <w:t>opção Ver</w:t>
            </w:r>
            <w:proofErr w:type="gramEnd"/>
            <w:r w:rsidRPr="00890110">
              <w:t xml:space="preserve"> atrasos.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D0B2B2F" w14:textId="77777777" w:rsidR="00890110" w:rsidRPr="00890110" w:rsidRDefault="00890110" w:rsidP="00890110">
            <w:r w:rsidRPr="00890110">
              <w:rPr>
                <w:b/>
              </w:rPr>
              <w:t>Sistema</w:t>
            </w:r>
            <w:r w:rsidRPr="00890110">
              <w:t>:</w:t>
            </w:r>
          </w:p>
          <w:p w14:paraId="1084A4A9" w14:textId="77777777" w:rsidR="00890110" w:rsidRPr="00890110" w:rsidRDefault="00890110" w:rsidP="00890110">
            <w:r w:rsidRPr="00890110">
              <w:t>2. Apresenta uma janela com todos os empréstimos em atraso.</w:t>
            </w:r>
          </w:p>
        </w:tc>
      </w:tr>
      <w:tr w:rsidR="00890110" w:rsidRPr="00890110" w14:paraId="228622C2" w14:textId="77777777" w:rsidTr="00890110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0CA3D2" w14:textId="77777777" w:rsidR="00890110" w:rsidRPr="00890110" w:rsidRDefault="00890110" w:rsidP="00890110">
            <w:r w:rsidRPr="00890110">
              <w:rPr>
                <w:b/>
              </w:rPr>
              <w:lastRenderedPageBreak/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2F587C9" w14:textId="77777777" w:rsidR="00890110" w:rsidRPr="00890110" w:rsidRDefault="00890110" w:rsidP="00890110">
            <w:r w:rsidRPr="00890110">
              <w:rPr>
                <w:b/>
              </w:rPr>
              <w:t>Admin/Bibliotecário</w:t>
            </w:r>
            <w:r w:rsidRPr="00890110">
              <w:t>: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066CAFE" w14:textId="77777777" w:rsidR="00890110" w:rsidRPr="00890110" w:rsidRDefault="00890110" w:rsidP="00890110">
            <w:r w:rsidRPr="00890110">
              <w:rPr>
                <w:b/>
              </w:rPr>
              <w:t>Sistema:</w:t>
            </w:r>
          </w:p>
        </w:tc>
      </w:tr>
    </w:tbl>
    <w:p w14:paraId="0EF0249A" w14:textId="77777777" w:rsidR="00890110" w:rsidRPr="00890110" w:rsidRDefault="00890110" w:rsidP="00890110">
      <w:pPr>
        <w:keepNext/>
        <w:spacing w:before="240" w:after="120"/>
        <w:rPr>
          <w:rFonts w:ascii="Arial" w:eastAsia="Arial" w:hAnsi="Arial" w:cs="Arial"/>
          <w:b/>
          <w:sz w:val="24"/>
          <w:szCs w:val="24"/>
        </w:rPr>
      </w:pPr>
      <w:r w:rsidRPr="00890110">
        <w:rPr>
          <w:rFonts w:ascii="Arial" w:eastAsia="Arial" w:hAnsi="Arial" w:cs="Arial"/>
          <w:b/>
          <w:sz w:val="24"/>
          <w:szCs w:val="24"/>
        </w:rPr>
        <w:t>[RF008] &lt;Bate-papo&gt;</w:t>
      </w:r>
    </w:p>
    <w:tbl>
      <w:tblPr>
        <w:tblW w:w="9075" w:type="dxa"/>
        <w:tblLayout w:type="fixed"/>
        <w:tblLook w:val="0000" w:firstRow="0" w:lastRow="0" w:firstColumn="0" w:lastColumn="0" w:noHBand="0" w:noVBand="0"/>
      </w:tblPr>
      <w:tblGrid>
        <w:gridCol w:w="1726"/>
        <w:gridCol w:w="2721"/>
        <w:gridCol w:w="4628"/>
      </w:tblGrid>
      <w:tr w:rsidR="00890110" w:rsidRPr="00890110" w14:paraId="4C6BE7F0" w14:textId="77777777" w:rsidTr="00890110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DB8DD4C" w14:textId="77777777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RF 008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0E6CAD" w14:textId="77777777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Troca mensagens entre usuários.</w:t>
            </w:r>
          </w:p>
        </w:tc>
      </w:tr>
      <w:tr w:rsidR="00890110" w:rsidRPr="00890110" w14:paraId="1406F0A7" w14:textId="77777777" w:rsidTr="00890110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2ADB9C7" w14:textId="77777777" w:rsidR="00890110" w:rsidRPr="00890110" w:rsidRDefault="00890110" w:rsidP="00890110">
            <w:r w:rsidRPr="00890110">
              <w:rPr>
                <w:b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BCEE18" w14:textId="77777777" w:rsidR="00890110" w:rsidRPr="00890110" w:rsidRDefault="00890110" w:rsidP="00890110">
            <w:proofErr w:type="gramStart"/>
            <w:r w:rsidRPr="00890110">
              <w:t xml:space="preserve">(  </w:t>
            </w:r>
            <w:proofErr w:type="gramEnd"/>
            <w:r w:rsidRPr="00890110">
              <w:t xml:space="preserve"> )  Essencial                (   ) Importante       ( X ) Desejável</w:t>
            </w:r>
          </w:p>
        </w:tc>
      </w:tr>
      <w:tr w:rsidR="00890110" w:rsidRPr="00890110" w14:paraId="660E544A" w14:textId="77777777" w:rsidTr="00890110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4AF9A7" w14:textId="77777777" w:rsidR="00890110" w:rsidRPr="00890110" w:rsidRDefault="00890110" w:rsidP="00890110">
            <w:r w:rsidRPr="00890110">
              <w:rPr>
                <w:b/>
              </w:rPr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586457" w14:textId="77777777" w:rsidR="00890110" w:rsidRPr="00890110" w:rsidRDefault="00890110" w:rsidP="00890110">
            <w:r w:rsidRPr="00890110">
              <w:t>Administrador, Bibliotecário, Aluno.</w:t>
            </w:r>
          </w:p>
        </w:tc>
      </w:tr>
      <w:tr w:rsidR="00890110" w:rsidRPr="00890110" w14:paraId="707FFEE4" w14:textId="77777777" w:rsidTr="00890110">
        <w:trPr>
          <w:trHeight w:val="8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EC4904B" w14:textId="77777777" w:rsidR="00890110" w:rsidRPr="00890110" w:rsidRDefault="00890110" w:rsidP="00890110">
            <w:r w:rsidRPr="00890110">
              <w:rPr>
                <w:b/>
              </w:rPr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E07F49" w14:textId="77777777" w:rsidR="00890110" w:rsidRPr="00890110" w:rsidRDefault="00890110" w:rsidP="00890110">
            <w:r w:rsidRPr="00890110">
              <w:t>Responde às perguntas, ou inicia uma conversa.</w:t>
            </w:r>
          </w:p>
        </w:tc>
      </w:tr>
      <w:tr w:rsidR="00890110" w:rsidRPr="00890110" w14:paraId="70B20DEB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96255D4" w14:textId="77777777" w:rsidR="00890110" w:rsidRPr="00890110" w:rsidRDefault="00890110" w:rsidP="00890110">
            <w:r w:rsidRPr="00890110">
              <w:rPr>
                <w:b/>
              </w:rPr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83A086" w14:textId="77777777" w:rsidR="00890110" w:rsidRPr="00890110" w:rsidRDefault="00890110" w:rsidP="00890110">
            <w:r w:rsidRPr="00890110">
              <w:t>Necessário estar autenticado no sistema.</w:t>
            </w:r>
          </w:p>
        </w:tc>
      </w:tr>
      <w:tr w:rsidR="00890110" w:rsidRPr="00890110" w14:paraId="3E41AA64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9CCD705" w14:textId="77777777" w:rsidR="00890110" w:rsidRPr="00890110" w:rsidRDefault="00890110" w:rsidP="00890110">
            <w:r w:rsidRPr="00890110">
              <w:rPr>
                <w:b/>
              </w:rPr>
              <w:t>Pós-condição: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261D553" w14:textId="77777777" w:rsidR="00890110" w:rsidRPr="00890110" w:rsidRDefault="00890110" w:rsidP="00890110"/>
        </w:tc>
      </w:tr>
      <w:tr w:rsidR="00890110" w:rsidRPr="00890110" w14:paraId="18038104" w14:textId="77777777" w:rsidTr="00890110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832A4FA" w14:textId="77777777" w:rsidR="00890110" w:rsidRPr="00890110" w:rsidRDefault="00890110" w:rsidP="00890110">
            <w:r w:rsidRPr="00890110">
              <w:rPr>
                <w:b/>
              </w:rPr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9F0052E" w14:textId="77777777" w:rsidR="00890110" w:rsidRPr="00890110" w:rsidRDefault="00890110" w:rsidP="00890110">
            <w:r w:rsidRPr="00890110">
              <w:rPr>
                <w:b/>
              </w:rPr>
              <w:t xml:space="preserve"> I-Chat</w:t>
            </w:r>
          </w:p>
        </w:tc>
      </w:tr>
      <w:tr w:rsidR="00890110" w:rsidRPr="00890110" w14:paraId="08A071F9" w14:textId="77777777" w:rsidTr="00890110">
        <w:trPr>
          <w:trHeight w:val="203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9793EFC" w14:textId="77777777" w:rsidR="00890110" w:rsidRPr="00890110" w:rsidRDefault="00890110" w:rsidP="00890110">
            <w:r w:rsidRPr="00890110"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B721CCB" w14:textId="77777777" w:rsidR="00890110" w:rsidRPr="00890110" w:rsidRDefault="00890110" w:rsidP="00890110">
            <w:r w:rsidRPr="00890110">
              <w:rPr>
                <w:b/>
              </w:rPr>
              <w:t>Admin/Bibliotecário</w:t>
            </w:r>
          </w:p>
          <w:p w14:paraId="03C76A05" w14:textId="77777777" w:rsidR="00890110" w:rsidRPr="00890110" w:rsidRDefault="00890110" w:rsidP="00890110">
            <w:r w:rsidRPr="00890110">
              <w:t>1. Responder aos Alunos</w:t>
            </w:r>
          </w:p>
          <w:p w14:paraId="143B063B" w14:textId="77777777" w:rsidR="00890110" w:rsidRPr="00890110" w:rsidRDefault="00890110" w:rsidP="00890110"/>
          <w:p w14:paraId="376AB2B1" w14:textId="77777777" w:rsidR="00890110" w:rsidRPr="00890110" w:rsidRDefault="00890110" w:rsidP="00890110">
            <w:r w:rsidRPr="00890110">
              <w:t>3. Clica na conversa desejada.</w:t>
            </w:r>
          </w:p>
          <w:p w14:paraId="1355FF0E" w14:textId="77777777" w:rsidR="00890110" w:rsidRPr="00890110" w:rsidRDefault="00890110" w:rsidP="00890110"/>
          <w:p w14:paraId="65266BE3" w14:textId="77777777" w:rsidR="00890110" w:rsidRPr="00890110" w:rsidRDefault="00890110" w:rsidP="00890110">
            <w:r w:rsidRPr="00890110">
              <w:t>5. Escreve uma mensagem.</w:t>
            </w:r>
          </w:p>
          <w:p w14:paraId="0E05DF53" w14:textId="77777777" w:rsidR="00890110" w:rsidRPr="00890110" w:rsidRDefault="00890110" w:rsidP="00890110">
            <w:r w:rsidRPr="00890110">
              <w:t>6. Envia a mensagem.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255304C" w14:textId="77777777" w:rsidR="00890110" w:rsidRPr="00890110" w:rsidRDefault="00890110" w:rsidP="00890110">
            <w:r w:rsidRPr="00890110">
              <w:rPr>
                <w:b/>
              </w:rPr>
              <w:t>Sistema</w:t>
            </w:r>
            <w:r w:rsidRPr="00890110">
              <w:t>:</w:t>
            </w:r>
          </w:p>
          <w:p w14:paraId="692A8F7A" w14:textId="77777777" w:rsidR="00890110" w:rsidRPr="00890110" w:rsidRDefault="00890110" w:rsidP="00890110">
            <w:r w:rsidRPr="00890110">
              <w:t>2. Apresenta a tela com todas as mensagens recebidas.</w:t>
            </w:r>
          </w:p>
          <w:p w14:paraId="20CF1A2F" w14:textId="77777777" w:rsidR="00890110" w:rsidRPr="00890110" w:rsidRDefault="00890110" w:rsidP="00890110"/>
          <w:p w14:paraId="442C2EE7" w14:textId="77777777" w:rsidR="00890110" w:rsidRPr="00890110" w:rsidRDefault="00890110" w:rsidP="00890110">
            <w:r w:rsidRPr="00890110">
              <w:t>4. Mostra o conteúdo da conversa com o aluno.</w:t>
            </w:r>
          </w:p>
          <w:p w14:paraId="6E1025BD" w14:textId="77777777" w:rsidR="00890110" w:rsidRPr="00890110" w:rsidRDefault="00890110" w:rsidP="00890110"/>
          <w:p w14:paraId="7C84AAFC" w14:textId="77777777" w:rsidR="00890110" w:rsidRPr="00890110" w:rsidRDefault="00890110" w:rsidP="00890110"/>
        </w:tc>
      </w:tr>
      <w:tr w:rsidR="00890110" w:rsidRPr="00890110" w14:paraId="069FF751" w14:textId="77777777" w:rsidTr="00890110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E410AA4" w14:textId="77777777" w:rsidR="00890110" w:rsidRPr="00890110" w:rsidRDefault="00890110" w:rsidP="00890110">
            <w:r w:rsidRPr="00890110">
              <w:rPr>
                <w:b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041FD5B" w14:textId="77777777" w:rsidR="00890110" w:rsidRPr="00890110" w:rsidRDefault="00890110" w:rsidP="00890110">
            <w:r w:rsidRPr="00890110">
              <w:rPr>
                <w:b/>
              </w:rPr>
              <w:t>Admin/Bibliotecário</w:t>
            </w:r>
            <w:r w:rsidRPr="00890110">
              <w:t>: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EA18CB6" w14:textId="77777777" w:rsidR="00890110" w:rsidRPr="00890110" w:rsidRDefault="00890110" w:rsidP="00890110">
            <w:r w:rsidRPr="00890110">
              <w:rPr>
                <w:b/>
              </w:rPr>
              <w:t>Sistema:</w:t>
            </w:r>
          </w:p>
        </w:tc>
      </w:tr>
    </w:tbl>
    <w:p w14:paraId="41DF7FB2" w14:textId="77777777" w:rsidR="00890110" w:rsidRPr="00890110" w:rsidRDefault="00890110" w:rsidP="00890110">
      <w:pPr>
        <w:keepNext/>
        <w:spacing w:before="240" w:after="120"/>
        <w:rPr>
          <w:rFonts w:ascii="Arial" w:eastAsia="Arial" w:hAnsi="Arial" w:cs="Arial"/>
          <w:b/>
          <w:sz w:val="24"/>
          <w:szCs w:val="24"/>
        </w:rPr>
      </w:pPr>
      <w:r w:rsidRPr="00890110">
        <w:rPr>
          <w:rFonts w:ascii="Arial" w:eastAsia="Arial" w:hAnsi="Arial" w:cs="Arial"/>
          <w:b/>
          <w:sz w:val="24"/>
          <w:szCs w:val="24"/>
        </w:rPr>
        <w:t>[RF009] &lt;Visualizar todos empréstimos&gt;</w:t>
      </w:r>
    </w:p>
    <w:tbl>
      <w:tblPr>
        <w:tblW w:w="9075" w:type="dxa"/>
        <w:tblLayout w:type="fixed"/>
        <w:tblLook w:val="0000" w:firstRow="0" w:lastRow="0" w:firstColumn="0" w:lastColumn="0" w:noHBand="0" w:noVBand="0"/>
      </w:tblPr>
      <w:tblGrid>
        <w:gridCol w:w="1726"/>
        <w:gridCol w:w="2721"/>
        <w:gridCol w:w="4628"/>
      </w:tblGrid>
      <w:tr w:rsidR="00890110" w:rsidRPr="00890110" w14:paraId="3D7C6BD7" w14:textId="77777777" w:rsidTr="00890110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329C04" w14:textId="77777777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RF 009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E9822D0" w14:textId="77777777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Visualizar todos empréstimos</w:t>
            </w:r>
          </w:p>
        </w:tc>
      </w:tr>
      <w:tr w:rsidR="00890110" w:rsidRPr="00890110" w14:paraId="4D849245" w14:textId="77777777" w:rsidTr="00890110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41EE9F" w14:textId="77777777" w:rsidR="00890110" w:rsidRPr="00890110" w:rsidRDefault="00890110" w:rsidP="00890110">
            <w:r w:rsidRPr="00890110">
              <w:rPr>
                <w:b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16C2999" w14:textId="77777777" w:rsidR="00890110" w:rsidRPr="00890110" w:rsidRDefault="00890110" w:rsidP="00890110">
            <w:proofErr w:type="gramStart"/>
            <w:r w:rsidRPr="00890110">
              <w:t xml:space="preserve">(  </w:t>
            </w:r>
            <w:proofErr w:type="gramEnd"/>
            <w:r w:rsidRPr="00890110">
              <w:t xml:space="preserve"> )  Essencial                ( X ) Importante       (   ) Desejável</w:t>
            </w:r>
          </w:p>
        </w:tc>
      </w:tr>
      <w:tr w:rsidR="00890110" w:rsidRPr="00890110" w14:paraId="2E73A2F2" w14:textId="77777777" w:rsidTr="00890110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1EC4A0A" w14:textId="77777777" w:rsidR="00890110" w:rsidRPr="00890110" w:rsidRDefault="00890110" w:rsidP="00890110">
            <w:r w:rsidRPr="00890110">
              <w:rPr>
                <w:b/>
              </w:rPr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E14DD5" w14:textId="77777777" w:rsidR="00890110" w:rsidRPr="00890110" w:rsidRDefault="00890110" w:rsidP="00890110">
            <w:r w:rsidRPr="00890110">
              <w:t>Administrador, Bibliotecário.</w:t>
            </w:r>
          </w:p>
        </w:tc>
      </w:tr>
      <w:tr w:rsidR="00890110" w:rsidRPr="00890110" w14:paraId="62B1A8E3" w14:textId="77777777" w:rsidTr="00890110">
        <w:trPr>
          <w:trHeight w:val="8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3EEB18" w14:textId="77777777" w:rsidR="00890110" w:rsidRPr="00890110" w:rsidRDefault="00890110" w:rsidP="00890110">
            <w:r w:rsidRPr="00890110">
              <w:rPr>
                <w:b/>
              </w:rPr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9CDAEA3" w14:textId="77777777" w:rsidR="00890110" w:rsidRPr="00890110" w:rsidRDefault="00890110" w:rsidP="00890110">
            <w:r w:rsidRPr="00890110">
              <w:t>Visualiza os empréstimos realizado pelos alunos.</w:t>
            </w:r>
          </w:p>
        </w:tc>
      </w:tr>
      <w:tr w:rsidR="00890110" w:rsidRPr="00890110" w14:paraId="3144E37E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4A8E81A" w14:textId="77777777" w:rsidR="00890110" w:rsidRPr="00890110" w:rsidRDefault="00890110" w:rsidP="00890110">
            <w:r w:rsidRPr="00890110">
              <w:rPr>
                <w:b/>
              </w:rPr>
              <w:lastRenderedPageBreak/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EDD0CE7" w14:textId="77777777" w:rsidR="00890110" w:rsidRPr="00890110" w:rsidRDefault="00890110" w:rsidP="00890110">
            <w:r w:rsidRPr="00890110">
              <w:t>Necessário estar autenticado no sistema.</w:t>
            </w:r>
          </w:p>
        </w:tc>
      </w:tr>
      <w:tr w:rsidR="00890110" w:rsidRPr="00890110" w14:paraId="55BB22DC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D83011" w14:textId="77777777" w:rsidR="00890110" w:rsidRPr="00890110" w:rsidRDefault="00890110" w:rsidP="00890110">
            <w:r w:rsidRPr="00890110">
              <w:rPr>
                <w:b/>
              </w:rPr>
              <w:t>Pós-condição: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2B8C71B" w14:textId="77777777" w:rsidR="00890110" w:rsidRPr="00890110" w:rsidRDefault="00890110" w:rsidP="00890110"/>
        </w:tc>
      </w:tr>
      <w:tr w:rsidR="00890110" w:rsidRPr="00890110" w14:paraId="42CF3989" w14:textId="77777777" w:rsidTr="00890110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73539C7" w14:textId="77777777" w:rsidR="00890110" w:rsidRPr="00890110" w:rsidRDefault="00890110" w:rsidP="00890110">
            <w:r w:rsidRPr="00890110">
              <w:rPr>
                <w:b/>
              </w:rPr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FF63154" w14:textId="77777777" w:rsidR="00890110" w:rsidRPr="00890110" w:rsidRDefault="00890110" w:rsidP="00890110">
            <w:r w:rsidRPr="00890110">
              <w:rPr>
                <w:b/>
              </w:rPr>
              <w:t>I-Home, I-</w:t>
            </w:r>
            <w:proofErr w:type="spellStart"/>
            <w:r w:rsidRPr="00890110">
              <w:rPr>
                <w:b/>
              </w:rPr>
              <w:t>MenuSanduiche</w:t>
            </w:r>
            <w:proofErr w:type="spellEnd"/>
            <w:r w:rsidRPr="00890110">
              <w:rPr>
                <w:b/>
              </w:rPr>
              <w:t>, I-</w:t>
            </w:r>
            <w:proofErr w:type="spellStart"/>
            <w:r w:rsidRPr="00890110">
              <w:rPr>
                <w:b/>
              </w:rPr>
              <w:t>AutorizarB</w:t>
            </w:r>
            <w:proofErr w:type="spellEnd"/>
          </w:p>
        </w:tc>
      </w:tr>
      <w:tr w:rsidR="00890110" w:rsidRPr="00890110" w14:paraId="081ACB78" w14:textId="77777777" w:rsidTr="00890110">
        <w:trPr>
          <w:trHeight w:val="203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2DF0454" w14:textId="77777777" w:rsidR="00890110" w:rsidRPr="00890110" w:rsidRDefault="00890110" w:rsidP="00890110">
            <w:r w:rsidRPr="00890110"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0B5CFE6" w14:textId="77777777" w:rsidR="00890110" w:rsidRPr="00890110" w:rsidRDefault="00890110" w:rsidP="00890110">
            <w:r w:rsidRPr="00890110">
              <w:rPr>
                <w:b/>
              </w:rPr>
              <w:t>Admin/Bibliotecário</w:t>
            </w:r>
          </w:p>
          <w:p w14:paraId="39F58C09" w14:textId="77777777" w:rsidR="00890110" w:rsidRPr="00890110" w:rsidRDefault="00890110" w:rsidP="00890110">
            <w:r w:rsidRPr="00890110">
              <w:t>1. Clica no menu sanduiche</w:t>
            </w:r>
          </w:p>
          <w:p w14:paraId="1C0A1B2D" w14:textId="77777777" w:rsidR="00890110" w:rsidRPr="00890110" w:rsidRDefault="00890110" w:rsidP="00890110"/>
          <w:p w14:paraId="4AC14206" w14:textId="77777777" w:rsidR="00890110" w:rsidRPr="00890110" w:rsidRDefault="00890110" w:rsidP="00890110">
            <w:r w:rsidRPr="00890110">
              <w:t>3. Clica na opção Empréstimos.</w:t>
            </w:r>
          </w:p>
          <w:p w14:paraId="730EAE41" w14:textId="77777777" w:rsidR="00890110" w:rsidRPr="00890110" w:rsidRDefault="00890110" w:rsidP="00890110"/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53FD7CC" w14:textId="77777777" w:rsidR="00890110" w:rsidRPr="00890110" w:rsidRDefault="00890110" w:rsidP="00890110">
            <w:r w:rsidRPr="00890110">
              <w:rPr>
                <w:b/>
              </w:rPr>
              <w:t>Sistema</w:t>
            </w:r>
            <w:r w:rsidRPr="00890110">
              <w:t>:</w:t>
            </w:r>
          </w:p>
          <w:p w14:paraId="4D465B0A" w14:textId="77777777" w:rsidR="00890110" w:rsidRPr="00890110" w:rsidRDefault="00890110" w:rsidP="00890110">
            <w:r w:rsidRPr="00890110">
              <w:t>2. Apresenta os itens de menu.</w:t>
            </w:r>
          </w:p>
          <w:p w14:paraId="1F1F75BD" w14:textId="77777777" w:rsidR="00890110" w:rsidRPr="00890110" w:rsidRDefault="00890110" w:rsidP="00890110"/>
          <w:p w14:paraId="14F484BE" w14:textId="77777777" w:rsidR="00890110" w:rsidRPr="00890110" w:rsidRDefault="00890110" w:rsidP="00890110"/>
          <w:p w14:paraId="03951F87" w14:textId="77777777" w:rsidR="00890110" w:rsidRPr="00890110" w:rsidRDefault="00890110" w:rsidP="00890110">
            <w:r w:rsidRPr="00890110">
              <w:t>4. Mostra todos os empréstimos realizados.</w:t>
            </w:r>
          </w:p>
          <w:p w14:paraId="0AE741DB" w14:textId="77777777" w:rsidR="00890110" w:rsidRPr="00890110" w:rsidRDefault="00890110" w:rsidP="00890110"/>
          <w:p w14:paraId="64D630CB" w14:textId="77777777" w:rsidR="00890110" w:rsidRPr="00890110" w:rsidRDefault="00890110" w:rsidP="00890110"/>
        </w:tc>
      </w:tr>
      <w:tr w:rsidR="00890110" w:rsidRPr="00890110" w14:paraId="1A678FE8" w14:textId="77777777" w:rsidTr="00890110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6FC6768" w14:textId="77777777" w:rsidR="00890110" w:rsidRPr="00890110" w:rsidRDefault="00890110" w:rsidP="00890110">
            <w:r w:rsidRPr="00890110">
              <w:rPr>
                <w:b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C17A5B9" w14:textId="77777777" w:rsidR="00890110" w:rsidRPr="00890110" w:rsidRDefault="00890110" w:rsidP="00890110">
            <w:r w:rsidRPr="00890110">
              <w:rPr>
                <w:b/>
              </w:rPr>
              <w:t>Admin/Bibliotecário</w:t>
            </w:r>
            <w:r w:rsidRPr="00890110">
              <w:t>: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3D72BD" w14:textId="77777777" w:rsidR="00890110" w:rsidRPr="00890110" w:rsidRDefault="00890110" w:rsidP="00890110">
            <w:r w:rsidRPr="00890110">
              <w:rPr>
                <w:b/>
              </w:rPr>
              <w:t>Sistema:</w:t>
            </w:r>
          </w:p>
        </w:tc>
      </w:tr>
      <w:tr w:rsidR="00890110" w:rsidRPr="00890110" w14:paraId="2529A4BA" w14:textId="77777777" w:rsidTr="00890110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208898E" w14:textId="77777777" w:rsidR="00890110" w:rsidRPr="00890110" w:rsidRDefault="00890110" w:rsidP="00890110">
            <w:r w:rsidRPr="00890110">
              <w:rPr>
                <w:b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C91D0FE" w14:textId="77777777" w:rsidR="00890110" w:rsidRPr="00890110" w:rsidRDefault="00890110" w:rsidP="00890110">
            <w:r w:rsidRPr="00890110">
              <w:rPr>
                <w:b/>
              </w:rPr>
              <w:t>Admin/Bibliotecário</w:t>
            </w:r>
            <w:r w:rsidRPr="00890110">
              <w:t>: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10B9A42" w14:textId="77777777" w:rsidR="00890110" w:rsidRPr="00890110" w:rsidRDefault="00890110" w:rsidP="00890110">
            <w:r w:rsidRPr="00890110">
              <w:rPr>
                <w:b/>
              </w:rPr>
              <w:t>Sistema:</w:t>
            </w:r>
          </w:p>
        </w:tc>
      </w:tr>
    </w:tbl>
    <w:p w14:paraId="49A149BD" w14:textId="77777777" w:rsidR="00890110" w:rsidRPr="00890110" w:rsidRDefault="00890110" w:rsidP="00890110">
      <w:pPr>
        <w:keepNext/>
        <w:spacing w:before="240" w:after="120"/>
        <w:rPr>
          <w:rFonts w:ascii="Arial" w:eastAsia="Arial" w:hAnsi="Arial" w:cs="Arial"/>
          <w:b/>
          <w:sz w:val="24"/>
          <w:szCs w:val="24"/>
        </w:rPr>
      </w:pPr>
      <w:r w:rsidRPr="00890110">
        <w:rPr>
          <w:rFonts w:ascii="Arial" w:eastAsia="Arial" w:hAnsi="Arial" w:cs="Arial"/>
          <w:b/>
          <w:sz w:val="24"/>
          <w:szCs w:val="24"/>
        </w:rPr>
        <w:t>[RF010] &lt;</w:t>
      </w:r>
      <w:proofErr w:type="spellStart"/>
      <w:r w:rsidRPr="00890110">
        <w:rPr>
          <w:rFonts w:ascii="Arial" w:eastAsia="Arial" w:hAnsi="Arial" w:cs="Arial"/>
          <w:b/>
          <w:sz w:val="24"/>
          <w:szCs w:val="24"/>
        </w:rPr>
        <w:t>Visualisar</w:t>
      </w:r>
      <w:proofErr w:type="spellEnd"/>
      <w:r w:rsidRPr="00890110">
        <w:rPr>
          <w:rFonts w:ascii="Arial" w:eastAsia="Arial" w:hAnsi="Arial" w:cs="Arial"/>
          <w:b/>
          <w:sz w:val="24"/>
          <w:szCs w:val="24"/>
        </w:rPr>
        <w:t xml:space="preserve"> Lista de alunos ativos&gt;</w:t>
      </w:r>
    </w:p>
    <w:tbl>
      <w:tblPr>
        <w:tblW w:w="9075" w:type="dxa"/>
        <w:tblLayout w:type="fixed"/>
        <w:tblLook w:val="0000" w:firstRow="0" w:lastRow="0" w:firstColumn="0" w:lastColumn="0" w:noHBand="0" w:noVBand="0"/>
      </w:tblPr>
      <w:tblGrid>
        <w:gridCol w:w="1726"/>
        <w:gridCol w:w="2721"/>
        <w:gridCol w:w="4628"/>
      </w:tblGrid>
      <w:tr w:rsidR="00890110" w:rsidRPr="00890110" w14:paraId="62BD6CB7" w14:textId="77777777" w:rsidTr="00890110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B96AD27" w14:textId="77777777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RF 010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E7D94AC" w14:textId="77777777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Visualiza lista de alunos ativos</w:t>
            </w:r>
          </w:p>
        </w:tc>
      </w:tr>
      <w:tr w:rsidR="00890110" w:rsidRPr="00890110" w14:paraId="2E5389D3" w14:textId="77777777" w:rsidTr="00890110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00876B" w14:textId="77777777" w:rsidR="00890110" w:rsidRPr="00890110" w:rsidRDefault="00890110" w:rsidP="00890110">
            <w:r w:rsidRPr="00890110">
              <w:rPr>
                <w:b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57CCAA" w14:textId="77777777" w:rsidR="00890110" w:rsidRPr="00890110" w:rsidRDefault="00890110" w:rsidP="00890110">
            <w:proofErr w:type="gramStart"/>
            <w:r w:rsidRPr="00890110">
              <w:t xml:space="preserve">(  </w:t>
            </w:r>
            <w:proofErr w:type="gramEnd"/>
            <w:r w:rsidRPr="00890110">
              <w:t xml:space="preserve"> )  Essencial                (   ) Importante       ( X ) Desejável</w:t>
            </w:r>
          </w:p>
        </w:tc>
      </w:tr>
      <w:tr w:rsidR="00890110" w:rsidRPr="00890110" w14:paraId="166E988F" w14:textId="77777777" w:rsidTr="00890110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DB24FD" w14:textId="77777777" w:rsidR="00890110" w:rsidRPr="00890110" w:rsidRDefault="00890110" w:rsidP="00890110">
            <w:r w:rsidRPr="00890110">
              <w:rPr>
                <w:b/>
              </w:rPr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326E6BC" w14:textId="77777777" w:rsidR="00890110" w:rsidRPr="00890110" w:rsidRDefault="00890110" w:rsidP="00890110">
            <w:r w:rsidRPr="00890110">
              <w:t>Administrador, Bibliotecário.</w:t>
            </w:r>
          </w:p>
        </w:tc>
      </w:tr>
      <w:tr w:rsidR="00890110" w:rsidRPr="00890110" w14:paraId="2980F440" w14:textId="77777777" w:rsidTr="00890110">
        <w:trPr>
          <w:trHeight w:val="8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DF6CC2" w14:textId="77777777" w:rsidR="00890110" w:rsidRPr="00890110" w:rsidRDefault="00890110" w:rsidP="00890110">
            <w:r w:rsidRPr="00890110">
              <w:rPr>
                <w:b/>
              </w:rPr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55C1AE8" w14:textId="77777777" w:rsidR="00890110" w:rsidRPr="00890110" w:rsidRDefault="00890110" w:rsidP="00890110">
            <w:r w:rsidRPr="00890110">
              <w:t>Visualiza a lista de alunos ativos, separados por turmas.</w:t>
            </w:r>
          </w:p>
        </w:tc>
      </w:tr>
      <w:tr w:rsidR="00890110" w:rsidRPr="00890110" w14:paraId="6CF338C6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326F70B" w14:textId="77777777" w:rsidR="00890110" w:rsidRPr="00890110" w:rsidRDefault="00890110" w:rsidP="00890110">
            <w:r w:rsidRPr="00890110">
              <w:rPr>
                <w:b/>
              </w:rPr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E038E4" w14:textId="77777777" w:rsidR="00890110" w:rsidRPr="00890110" w:rsidRDefault="00890110" w:rsidP="00890110">
            <w:r w:rsidRPr="00890110">
              <w:t>Necessário estar autenticado no sistema.</w:t>
            </w:r>
          </w:p>
        </w:tc>
      </w:tr>
      <w:tr w:rsidR="00890110" w:rsidRPr="00890110" w14:paraId="507D71AF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9D5FBBD" w14:textId="77777777" w:rsidR="00890110" w:rsidRPr="00890110" w:rsidRDefault="00890110" w:rsidP="00890110">
            <w:r w:rsidRPr="00890110">
              <w:rPr>
                <w:b/>
              </w:rPr>
              <w:t>Pós-condição: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1276C96" w14:textId="77777777" w:rsidR="00890110" w:rsidRPr="00890110" w:rsidRDefault="00890110" w:rsidP="00890110"/>
        </w:tc>
      </w:tr>
      <w:tr w:rsidR="00890110" w:rsidRPr="00890110" w14:paraId="2E865255" w14:textId="77777777" w:rsidTr="00890110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7F3371" w14:textId="77777777" w:rsidR="00890110" w:rsidRPr="00890110" w:rsidRDefault="00890110" w:rsidP="00890110">
            <w:r w:rsidRPr="00890110">
              <w:rPr>
                <w:b/>
              </w:rPr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E57354" w14:textId="77777777" w:rsidR="00890110" w:rsidRPr="00890110" w:rsidRDefault="00890110" w:rsidP="00890110">
            <w:r w:rsidRPr="00890110">
              <w:rPr>
                <w:b/>
              </w:rPr>
              <w:t>I-Home, I-</w:t>
            </w:r>
            <w:proofErr w:type="spellStart"/>
            <w:r w:rsidRPr="00890110">
              <w:rPr>
                <w:b/>
              </w:rPr>
              <w:t>MenuSanduiche</w:t>
            </w:r>
            <w:proofErr w:type="spellEnd"/>
            <w:r w:rsidRPr="00890110">
              <w:rPr>
                <w:b/>
              </w:rPr>
              <w:t xml:space="preserve">, </w:t>
            </w:r>
            <w:proofErr w:type="spellStart"/>
            <w:r w:rsidRPr="00890110">
              <w:rPr>
                <w:b/>
              </w:rPr>
              <w:t>I-Alunos</w:t>
            </w:r>
            <w:proofErr w:type="spellEnd"/>
          </w:p>
        </w:tc>
      </w:tr>
      <w:tr w:rsidR="00890110" w:rsidRPr="00890110" w14:paraId="3C67B792" w14:textId="77777777" w:rsidTr="00890110">
        <w:trPr>
          <w:trHeight w:val="203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211412C" w14:textId="77777777" w:rsidR="00890110" w:rsidRPr="00890110" w:rsidRDefault="00890110" w:rsidP="00890110">
            <w:r w:rsidRPr="00890110">
              <w:rPr>
                <w:b/>
              </w:rPr>
              <w:lastRenderedPageBreak/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FE1AF7" w14:textId="77777777" w:rsidR="00890110" w:rsidRPr="00890110" w:rsidRDefault="00890110" w:rsidP="00890110">
            <w:r w:rsidRPr="00890110">
              <w:rPr>
                <w:b/>
              </w:rPr>
              <w:t>Admin/Bibliotecário</w:t>
            </w:r>
          </w:p>
          <w:p w14:paraId="215D3173" w14:textId="77777777" w:rsidR="00890110" w:rsidRPr="00890110" w:rsidRDefault="00890110" w:rsidP="00890110">
            <w:r w:rsidRPr="00890110">
              <w:t>1. Clica no menu sanduiche</w:t>
            </w:r>
          </w:p>
          <w:p w14:paraId="0F3ED9B4" w14:textId="77777777" w:rsidR="00890110" w:rsidRPr="00890110" w:rsidRDefault="00890110" w:rsidP="00890110"/>
          <w:p w14:paraId="79328875" w14:textId="77777777" w:rsidR="00890110" w:rsidRPr="00890110" w:rsidRDefault="00890110" w:rsidP="00890110">
            <w:r w:rsidRPr="00890110">
              <w:t>3. Clica na opção Alunos.</w:t>
            </w:r>
          </w:p>
          <w:p w14:paraId="22A9E7F1" w14:textId="77777777" w:rsidR="00890110" w:rsidRPr="00890110" w:rsidRDefault="00890110" w:rsidP="00890110"/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B33D0B4" w14:textId="77777777" w:rsidR="00890110" w:rsidRPr="00890110" w:rsidRDefault="00890110" w:rsidP="00890110">
            <w:r w:rsidRPr="00890110">
              <w:rPr>
                <w:b/>
              </w:rPr>
              <w:t>Sistema</w:t>
            </w:r>
            <w:r w:rsidRPr="00890110">
              <w:t>:</w:t>
            </w:r>
          </w:p>
          <w:p w14:paraId="3DDA8685" w14:textId="77777777" w:rsidR="00890110" w:rsidRPr="00890110" w:rsidRDefault="00890110" w:rsidP="00890110">
            <w:r w:rsidRPr="00890110">
              <w:t>2. Apresenta os itens de menu.</w:t>
            </w:r>
          </w:p>
          <w:p w14:paraId="03678359" w14:textId="77777777" w:rsidR="00890110" w:rsidRPr="00890110" w:rsidRDefault="00890110" w:rsidP="00890110"/>
          <w:p w14:paraId="35269771" w14:textId="77777777" w:rsidR="00890110" w:rsidRPr="00890110" w:rsidRDefault="00890110" w:rsidP="00890110"/>
          <w:p w14:paraId="248CA70A" w14:textId="77777777" w:rsidR="00890110" w:rsidRPr="00890110" w:rsidRDefault="00890110" w:rsidP="00890110">
            <w:r w:rsidRPr="00890110">
              <w:t>4. Mostra todas as turmas de alunos.</w:t>
            </w:r>
          </w:p>
          <w:p w14:paraId="42F0EE12" w14:textId="77777777" w:rsidR="00890110" w:rsidRPr="00890110" w:rsidRDefault="00890110" w:rsidP="00890110"/>
          <w:p w14:paraId="2FE9EE4C" w14:textId="77777777" w:rsidR="00890110" w:rsidRPr="00890110" w:rsidRDefault="00890110" w:rsidP="00890110"/>
        </w:tc>
      </w:tr>
      <w:tr w:rsidR="00890110" w:rsidRPr="00890110" w14:paraId="069F59E2" w14:textId="77777777" w:rsidTr="00890110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1FA2D55" w14:textId="77777777" w:rsidR="00890110" w:rsidRPr="00890110" w:rsidRDefault="00890110" w:rsidP="00890110">
            <w:r w:rsidRPr="00890110">
              <w:rPr>
                <w:b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AA1928" w14:textId="77777777" w:rsidR="00890110" w:rsidRPr="00890110" w:rsidRDefault="00890110" w:rsidP="00890110">
            <w:r w:rsidRPr="00890110">
              <w:rPr>
                <w:b/>
              </w:rPr>
              <w:t>Admin/Bibliotecário</w:t>
            </w:r>
            <w:r w:rsidRPr="00890110">
              <w:t>: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993D001" w14:textId="77777777" w:rsidR="00890110" w:rsidRPr="00890110" w:rsidRDefault="00890110" w:rsidP="00890110">
            <w:r w:rsidRPr="00890110">
              <w:rPr>
                <w:b/>
              </w:rPr>
              <w:t>Sistema:</w:t>
            </w:r>
          </w:p>
        </w:tc>
      </w:tr>
      <w:tr w:rsidR="00890110" w:rsidRPr="00890110" w14:paraId="769C06A0" w14:textId="77777777" w:rsidTr="00890110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A47EA53" w14:textId="77777777" w:rsidR="00890110" w:rsidRPr="00890110" w:rsidRDefault="00890110" w:rsidP="00890110">
            <w:r w:rsidRPr="00890110">
              <w:rPr>
                <w:b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3F546F9" w14:textId="77777777" w:rsidR="00890110" w:rsidRPr="00890110" w:rsidRDefault="00890110" w:rsidP="00890110">
            <w:r w:rsidRPr="00890110">
              <w:rPr>
                <w:b/>
              </w:rPr>
              <w:t>Admin/Bibliotecário</w:t>
            </w:r>
            <w:r w:rsidRPr="00890110">
              <w:t>: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3B0899D" w14:textId="77777777" w:rsidR="00890110" w:rsidRPr="00890110" w:rsidRDefault="00890110" w:rsidP="00890110">
            <w:r w:rsidRPr="00890110">
              <w:rPr>
                <w:b/>
              </w:rPr>
              <w:t>Sistema:</w:t>
            </w:r>
          </w:p>
        </w:tc>
      </w:tr>
    </w:tbl>
    <w:p w14:paraId="5AB729F9" w14:textId="77777777" w:rsidR="00890110" w:rsidRPr="00890110" w:rsidRDefault="00890110" w:rsidP="00890110">
      <w:pPr>
        <w:keepNext/>
        <w:spacing w:before="240" w:after="120"/>
        <w:rPr>
          <w:rFonts w:ascii="Arial" w:eastAsia="Arial" w:hAnsi="Arial" w:cs="Arial"/>
          <w:b/>
          <w:sz w:val="24"/>
          <w:szCs w:val="24"/>
        </w:rPr>
      </w:pPr>
      <w:r w:rsidRPr="00890110">
        <w:rPr>
          <w:rFonts w:ascii="Arial" w:eastAsia="Arial" w:hAnsi="Arial" w:cs="Arial"/>
          <w:b/>
          <w:sz w:val="24"/>
          <w:szCs w:val="24"/>
        </w:rPr>
        <w:t>[RF011] &lt;Alterar perfil&gt;</w:t>
      </w:r>
    </w:p>
    <w:tbl>
      <w:tblPr>
        <w:tblW w:w="9075" w:type="dxa"/>
        <w:tblLayout w:type="fixed"/>
        <w:tblLook w:val="0000" w:firstRow="0" w:lastRow="0" w:firstColumn="0" w:lastColumn="0" w:noHBand="0" w:noVBand="0"/>
      </w:tblPr>
      <w:tblGrid>
        <w:gridCol w:w="1726"/>
        <w:gridCol w:w="2721"/>
        <w:gridCol w:w="4628"/>
      </w:tblGrid>
      <w:tr w:rsidR="00890110" w:rsidRPr="00890110" w14:paraId="1753F398" w14:textId="77777777" w:rsidTr="00890110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FD22D6B" w14:textId="77777777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RF 011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D25344A" w14:textId="77777777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Alterar perfil</w:t>
            </w:r>
          </w:p>
        </w:tc>
      </w:tr>
      <w:tr w:rsidR="00890110" w:rsidRPr="00890110" w14:paraId="069368A6" w14:textId="77777777" w:rsidTr="00890110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AB4D9AD" w14:textId="77777777" w:rsidR="00890110" w:rsidRPr="00890110" w:rsidRDefault="00890110" w:rsidP="00890110">
            <w:r w:rsidRPr="00890110">
              <w:rPr>
                <w:b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70F71F3" w14:textId="77777777" w:rsidR="00890110" w:rsidRPr="00890110" w:rsidRDefault="00890110" w:rsidP="00890110">
            <w:proofErr w:type="gramStart"/>
            <w:r w:rsidRPr="00890110">
              <w:t xml:space="preserve">(  </w:t>
            </w:r>
            <w:proofErr w:type="gramEnd"/>
            <w:r w:rsidRPr="00890110">
              <w:t xml:space="preserve"> )  Essencial                ( X ) Importante       (   ) Desejável</w:t>
            </w:r>
          </w:p>
        </w:tc>
      </w:tr>
      <w:tr w:rsidR="00890110" w:rsidRPr="00890110" w14:paraId="5DC1A0DA" w14:textId="77777777" w:rsidTr="00890110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02254F6" w14:textId="77777777" w:rsidR="00890110" w:rsidRPr="00890110" w:rsidRDefault="00890110" w:rsidP="00890110">
            <w:r w:rsidRPr="00890110">
              <w:rPr>
                <w:b/>
              </w:rPr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0224519" w14:textId="77777777" w:rsidR="00890110" w:rsidRPr="00890110" w:rsidRDefault="00890110" w:rsidP="00890110">
            <w:r w:rsidRPr="00890110">
              <w:t>Administrador, Bibliotecário, Aluno.</w:t>
            </w:r>
          </w:p>
        </w:tc>
      </w:tr>
      <w:tr w:rsidR="00890110" w:rsidRPr="00890110" w14:paraId="062804AE" w14:textId="77777777" w:rsidTr="00890110">
        <w:trPr>
          <w:trHeight w:val="8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844C40D" w14:textId="77777777" w:rsidR="00890110" w:rsidRPr="00890110" w:rsidRDefault="00890110" w:rsidP="00890110">
            <w:r w:rsidRPr="00890110">
              <w:rPr>
                <w:b/>
              </w:rPr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1222667" w14:textId="77777777" w:rsidR="00890110" w:rsidRPr="00890110" w:rsidRDefault="00890110" w:rsidP="00890110">
            <w:r w:rsidRPr="00890110">
              <w:t>Visualiza e altera os dados do perfil de usuário.</w:t>
            </w:r>
          </w:p>
        </w:tc>
      </w:tr>
      <w:tr w:rsidR="00890110" w:rsidRPr="00890110" w14:paraId="58998D9A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84830B9" w14:textId="77777777" w:rsidR="00890110" w:rsidRPr="00890110" w:rsidRDefault="00890110" w:rsidP="00890110">
            <w:r w:rsidRPr="00890110">
              <w:rPr>
                <w:b/>
              </w:rPr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481F4D0" w14:textId="77777777" w:rsidR="00890110" w:rsidRPr="00890110" w:rsidRDefault="00890110" w:rsidP="00890110">
            <w:r w:rsidRPr="00890110">
              <w:t>Necessário estar autenticado no sistema.</w:t>
            </w:r>
          </w:p>
        </w:tc>
      </w:tr>
      <w:tr w:rsidR="00890110" w:rsidRPr="00890110" w14:paraId="49D2C763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5DA3613" w14:textId="77777777" w:rsidR="00890110" w:rsidRPr="00890110" w:rsidRDefault="00890110" w:rsidP="00890110">
            <w:r w:rsidRPr="00890110">
              <w:rPr>
                <w:b/>
              </w:rPr>
              <w:t>Pós-condição: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F59244E" w14:textId="77777777" w:rsidR="00890110" w:rsidRPr="00890110" w:rsidRDefault="00890110" w:rsidP="00890110">
            <w:r w:rsidRPr="00890110">
              <w:t>Nova Autenticação.</w:t>
            </w:r>
          </w:p>
        </w:tc>
      </w:tr>
      <w:tr w:rsidR="00890110" w:rsidRPr="00890110" w14:paraId="522F33E4" w14:textId="77777777" w:rsidTr="00890110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37EEF7" w14:textId="77777777" w:rsidR="00890110" w:rsidRPr="00890110" w:rsidRDefault="00890110" w:rsidP="00890110">
            <w:r w:rsidRPr="00890110">
              <w:rPr>
                <w:b/>
              </w:rPr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D756F2" w14:textId="77777777" w:rsidR="00890110" w:rsidRPr="00890110" w:rsidRDefault="00890110" w:rsidP="00890110">
            <w:r w:rsidRPr="00890110">
              <w:rPr>
                <w:b/>
              </w:rPr>
              <w:t>I-Home, I-</w:t>
            </w:r>
            <w:proofErr w:type="spellStart"/>
            <w:r w:rsidRPr="00890110">
              <w:rPr>
                <w:b/>
              </w:rPr>
              <w:t>MenuSanduiche</w:t>
            </w:r>
            <w:proofErr w:type="spellEnd"/>
            <w:r w:rsidRPr="00890110">
              <w:rPr>
                <w:b/>
              </w:rPr>
              <w:t>, I-Perfil</w:t>
            </w:r>
          </w:p>
        </w:tc>
      </w:tr>
      <w:tr w:rsidR="00890110" w:rsidRPr="00890110" w14:paraId="73984531" w14:textId="77777777" w:rsidTr="00890110">
        <w:trPr>
          <w:trHeight w:val="203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E69195" w14:textId="77777777" w:rsidR="00890110" w:rsidRPr="00890110" w:rsidRDefault="00890110" w:rsidP="00890110">
            <w:r w:rsidRPr="00890110"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36C0693" w14:textId="77777777" w:rsidR="00890110" w:rsidRPr="00890110" w:rsidRDefault="00890110" w:rsidP="00890110">
            <w:r w:rsidRPr="00890110">
              <w:rPr>
                <w:b/>
              </w:rPr>
              <w:t>Admin/Bibliotecário/Aluno</w:t>
            </w:r>
          </w:p>
          <w:p w14:paraId="42452293" w14:textId="77777777" w:rsidR="00890110" w:rsidRPr="00890110" w:rsidRDefault="00890110" w:rsidP="00890110">
            <w:r w:rsidRPr="00890110">
              <w:t>1. Clica no menu sanduiche</w:t>
            </w:r>
          </w:p>
          <w:p w14:paraId="714C2DD4" w14:textId="77777777" w:rsidR="00890110" w:rsidRPr="00890110" w:rsidRDefault="00890110" w:rsidP="00890110"/>
          <w:p w14:paraId="12870259" w14:textId="77777777" w:rsidR="00890110" w:rsidRPr="00890110" w:rsidRDefault="00890110" w:rsidP="00890110">
            <w:r w:rsidRPr="00890110">
              <w:t>3. Clica na opção Perfil.</w:t>
            </w:r>
          </w:p>
          <w:p w14:paraId="6071CC33" w14:textId="77777777" w:rsidR="00890110" w:rsidRPr="00890110" w:rsidRDefault="00890110" w:rsidP="00890110"/>
          <w:p w14:paraId="08B39F64" w14:textId="77777777" w:rsidR="00890110" w:rsidRPr="00890110" w:rsidRDefault="00890110" w:rsidP="00890110">
            <w:r w:rsidRPr="00890110">
              <w:t>5. Clica em alterar</w:t>
            </w:r>
          </w:p>
          <w:p w14:paraId="6DF67127" w14:textId="77777777" w:rsidR="00890110" w:rsidRPr="00890110" w:rsidRDefault="00890110" w:rsidP="00890110">
            <w:r w:rsidRPr="00890110">
              <w:t>6. Digita os novos dados.</w:t>
            </w:r>
          </w:p>
          <w:p w14:paraId="225FDD5B" w14:textId="77777777" w:rsidR="00890110" w:rsidRPr="00890110" w:rsidRDefault="00890110" w:rsidP="00890110">
            <w:r w:rsidRPr="00890110">
              <w:t>7. Clica em salvar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BBAD05" w14:textId="77777777" w:rsidR="00890110" w:rsidRPr="00890110" w:rsidRDefault="00890110" w:rsidP="00890110">
            <w:r w:rsidRPr="00890110">
              <w:rPr>
                <w:b/>
              </w:rPr>
              <w:t>Sistema</w:t>
            </w:r>
            <w:r w:rsidRPr="00890110">
              <w:t>:</w:t>
            </w:r>
          </w:p>
          <w:p w14:paraId="04E9852B" w14:textId="77777777" w:rsidR="00890110" w:rsidRPr="00890110" w:rsidRDefault="00890110" w:rsidP="00890110">
            <w:r w:rsidRPr="00890110">
              <w:t>2. Apresenta os itens de menu.</w:t>
            </w:r>
          </w:p>
          <w:p w14:paraId="0DA668C3" w14:textId="77777777" w:rsidR="00890110" w:rsidRPr="00890110" w:rsidRDefault="00890110" w:rsidP="00890110"/>
          <w:p w14:paraId="440DC5C6" w14:textId="77777777" w:rsidR="00890110" w:rsidRPr="00890110" w:rsidRDefault="00890110" w:rsidP="00890110"/>
          <w:p w14:paraId="5F691AF7" w14:textId="77777777" w:rsidR="00890110" w:rsidRPr="00890110" w:rsidRDefault="00890110" w:rsidP="00890110">
            <w:r w:rsidRPr="00890110">
              <w:t>4. Mostra o perfil de usuário.</w:t>
            </w:r>
          </w:p>
          <w:p w14:paraId="5E3C4DFF" w14:textId="77777777" w:rsidR="00890110" w:rsidRPr="00890110" w:rsidRDefault="00890110" w:rsidP="00890110"/>
          <w:p w14:paraId="4A89086D" w14:textId="77777777" w:rsidR="00890110" w:rsidRPr="00890110" w:rsidRDefault="00890110" w:rsidP="00890110"/>
          <w:p w14:paraId="061520CE" w14:textId="77777777" w:rsidR="00890110" w:rsidRPr="00890110" w:rsidRDefault="00890110" w:rsidP="00890110">
            <w:r w:rsidRPr="00890110">
              <w:t>8. Pede nova autenticação do usuário.</w:t>
            </w:r>
          </w:p>
        </w:tc>
      </w:tr>
      <w:tr w:rsidR="00890110" w:rsidRPr="00890110" w14:paraId="37D2A797" w14:textId="77777777" w:rsidTr="00890110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3A35825" w14:textId="77777777" w:rsidR="00890110" w:rsidRPr="00890110" w:rsidRDefault="00890110" w:rsidP="00890110">
            <w:r w:rsidRPr="00890110">
              <w:rPr>
                <w:b/>
              </w:rPr>
              <w:lastRenderedPageBreak/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C795A49" w14:textId="77777777" w:rsidR="00890110" w:rsidRPr="00890110" w:rsidRDefault="00890110" w:rsidP="00890110">
            <w:r w:rsidRPr="00890110">
              <w:rPr>
                <w:b/>
              </w:rPr>
              <w:t>Admin/Bibliotecário</w:t>
            </w:r>
            <w:r w:rsidRPr="00890110">
              <w:t>: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6896A00" w14:textId="77777777" w:rsidR="00890110" w:rsidRPr="00890110" w:rsidRDefault="00890110" w:rsidP="00890110">
            <w:pPr>
              <w:rPr>
                <w:b/>
              </w:rPr>
            </w:pPr>
            <w:r w:rsidRPr="00890110">
              <w:rPr>
                <w:b/>
              </w:rPr>
              <w:t>Sistema:</w:t>
            </w:r>
          </w:p>
          <w:p w14:paraId="10B466C8" w14:textId="77777777" w:rsidR="00890110" w:rsidRPr="00890110" w:rsidRDefault="00890110" w:rsidP="00890110">
            <w:r w:rsidRPr="00890110">
              <w:t>1. Caso algum dado em um campo X não seja válido o sistema retorna mensagem de erro de “Campo inválido”.</w:t>
            </w:r>
          </w:p>
          <w:p w14:paraId="73D7C5F8" w14:textId="77777777" w:rsidR="00890110" w:rsidRPr="00890110" w:rsidRDefault="00890110" w:rsidP="00890110"/>
        </w:tc>
      </w:tr>
    </w:tbl>
    <w:p w14:paraId="2774264C" w14:textId="77777777" w:rsidR="00890110" w:rsidRPr="00890110" w:rsidRDefault="00890110" w:rsidP="00890110">
      <w:pPr>
        <w:keepNext/>
        <w:spacing w:before="240" w:after="120"/>
        <w:rPr>
          <w:rFonts w:ascii="Arial" w:eastAsia="Arial" w:hAnsi="Arial" w:cs="Arial"/>
          <w:b/>
          <w:sz w:val="24"/>
          <w:szCs w:val="24"/>
        </w:rPr>
      </w:pPr>
      <w:r w:rsidRPr="00890110">
        <w:rPr>
          <w:rFonts w:ascii="Arial" w:eastAsia="Arial" w:hAnsi="Arial" w:cs="Arial"/>
          <w:b/>
          <w:sz w:val="24"/>
          <w:szCs w:val="24"/>
        </w:rPr>
        <w:t>[RF012] &lt;Apresenta as estatísticas da biblioteca&gt;</w:t>
      </w:r>
    </w:p>
    <w:tbl>
      <w:tblPr>
        <w:tblW w:w="9075" w:type="dxa"/>
        <w:tblLayout w:type="fixed"/>
        <w:tblLook w:val="0000" w:firstRow="0" w:lastRow="0" w:firstColumn="0" w:lastColumn="0" w:noHBand="0" w:noVBand="0"/>
      </w:tblPr>
      <w:tblGrid>
        <w:gridCol w:w="1726"/>
        <w:gridCol w:w="2721"/>
        <w:gridCol w:w="4628"/>
      </w:tblGrid>
      <w:tr w:rsidR="00890110" w:rsidRPr="00890110" w14:paraId="5CFD89B3" w14:textId="77777777" w:rsidTr="00890110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DEDEE4D" w14:textId="77777777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RF 012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BDBDEC2" w14:textId="77777777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Estatísticas da biblioteca</w:t>
            </w:r>
          </w:p>
        </w:tc>
      </w:tr>
      <w:tr w:rsidR="00890110" w:rsidRPr="00890110" w14:paraId="2AEB57DE" w14:textId="77777777" w:rsidTr="00890110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986DF9" w14:textId="77777777" w:rsidR="00890110" w:rsidRPr="00890110" w:rsidRDefault="00890110" w:rsidP="00890110">
            <w:r w:rsidRPr="00890110">
              <w:rPr>
                <w:b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3BFAA0C" w14:textId="77777777" w:rsidR="00890110" w:rsidRPr="00890110" w:rsidRDefault="00890110" w:rsidP="00890110">
            <w:proofErr w:type="gramStart"/>
            <w:r w:rsidRPr="00890110">
              <w:t xml:space="preserve">(  </w:t>
            </w:r>
            <w:proofErr w:type="gramEnd"/>
            <w:r w:rsidRPr="00890110">
              <w:t xml:space="preserve"> )  Essencial                (   ) Importante       ( X ) Desejável</w:t>
            </w:r>
          </w:p>
        </w:tc>
      </w:tr>
      <w:tr w:rsidR="00890110" w:rsidRPr="00890110" w14:paraId="0D3AD066" w14:textId="77777777" w:rsidTr="00890110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1969A65" w14:textId="77777777" w:rsidR="00890110" w:rsidRPr="00890110" w:rsidRDefault="00890110" w:rsidP="00890110">
            <w:r w:rsidRPr="00890110">
              <w:rPr>
                <w:b/>
              </w:rPr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9ADD7C1" w14:textId="77777777" w:rsidR="00890110" w:rsidRPr="00890110" w:rsidRDefault="00890110" w:rsidP="00890110">
            <w:r w:rsidRPr="00890110">
              <w:t>Administrador, Bibliotecário, Aluno.</w:t>
            </w:r>
          </w:p>
        </w:tc>
      </w:tr>
      <w:tr w:rsidR="00890110" w:rsidRPr="00890110" w14:paraId="184D038F" w14:textId="77777777" w:rsidTr="00890110">
        <w:trPr>
          <w:trHeight w:val="8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4597EE5" w14:textId="77777777" w:rsidR="00890110" w:rsidRPr="00890110" w:rsidRDefault="00890110" w:rsidP="00890110">
            <w:r w:rsidRPr="00890110">
              <w:rPr>
                <w:b/>
              </w:rPr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65E69E" w14:textId="77777777" w:rsidR="00890110" w:rsidRPr="00890110" w:rsidRDefault="00890110" w:rsidP="00890110">
            <w:r w:rsidRPr="00890110">
              <w:t>Visualiza as estatísticas da biblioteca.</w:t>
            </w:r>
          </w:p>
        </w:tc>
      </w:tr>
      <w:tr w:rsidR="00890110" w:rsidRPr="00890110" w14:paraId="5B335DF0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D8E355A" w14:textId="77777777" w:rsidR="00890110" w:rsidRPr="00890110" w:rsidRDefault="00890110" w:rsidP="00890110">
            <w:r w:rsidRPr="00890110">
              <w:rPr>
                <w:b/>
              </w:rPr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3A1A493" w14:textId="77777777" w:rsidR="00890110" w:rsidRPr="00890110" w:rsidRDefault="00890110" w:rsidP="00890110">
            <w:r w:rsidRPr="00890110">
              <w:t>Necessário estar autenticado no sistema.</w:t>
            </w:r>
          </w:p>
        </w:tc>
      </w:tr>
      <w:tr w:rsidR="00890110" w:rsidRPr="00890110" w14:paraId="5A2B86C0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CA7A56A" w14:textId="77777777" w:rsidR="00890110" w:rsidRPr="00890110" w:rsidRDefault="00890110" w:rsidP="00890110">
            <w:r w:rsidRPr="00890110">
              <w:rPr>
                <w:b/>
              </w:rPr>
              <w:t>Pós-condição: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681BC8F" w14:textId="77777777" w:rsidR="00890110" w:rsidRPr="00890110" w:rsidRDefault="00890110" w:rsidP="00890110"/>
        </w:tc>
      </w:tr>
      <w:tr w:rsidR="00890110" w:rsidRPr="00890110" w14:paraId="2E1C6B44" w14:textId="77777777" w:rsidTr="00890110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DD548E" w14:textId="77777777" w:rsidR="00890110" w:rsidRPr="00890110" w:rsidRDefault="00890110" w:rsidP="00890110">
            <w:r w:rsidRPr="00890110">
              <w:rPr>
                <w:b/>
              </w:rPr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01BF81" w14:textId="77777777" w:rsidR="00890110" w:rsidRPr="00890110" w:rsidRDefault="00890110" w:rsidP="00890110">
            <w:r w:rsidRPr="00890110">
              <w:rPr>
                <w:b/>
              </w:rPr>
              <w:t>I-Home, I-</w:t>
            </w:r>
            <w:proofErr w:type="spellStart"/>
            <w:r w:rsidRPr="00890110">
              <w:rPr>
                <w:b/>
              </w:rPr>
              <w:t>Estatisticas</w:t>
            </w:r>
            <w:proofErr w:type="spellEnd"/>
          </w:p>
        </w:tc>
      </w:tr>
      <w:tr w:rsidR="00890110" w:rsidRPr="00890110" w14:paraId="60F43367" w14:textId="77777777" w:rsidTr="00890110">
        <w:trPr>
          <w:trHeight w:val="203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34BDA69" w14:textId="77777777" w:rsidR="00890110" w:rsidRPr="00890110" w:rsidRDefault="00890110" w:rsidP="00890110">
            <w:r w:rsidRPr="00890110"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006A54A" w14:textId="77777777" w:rsidR="00890110" w:rsidRPr="00890110" w:rsidRDefault="00890110" w:rsidP="00890110">
            <w:r w:rsidRPr="00890110">
              <w:rPr>
                <w:b/>
              </w:rPr>
              <w:t>Admin/Bibliotecário/Aluno</w:t>
            </w:r>
          </w:p>
          <w:p w14:paraId="79FFFC18" w14:textId="77777777" w:rsidR="00890110" w:rsidRPr="00890110" w:rsidRDefault="00890110" w:rsidP="00890110">
            <w:r w:rsidRPr="00890110">
              <w:t>1. Seleciona a opção Estatísticas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C771A5B" w14:textId="77777777" w:rsidR="00890110" w:rsidRPr="00890110" w:rsidRDefault="00890110" w:rsidP="00890110">
            <w:r w:rsidRPr="00890110">
              <w:rPr>
                <w:b/>
              </w:rPr>
              <w:t>Sistema</w:t>
            </w:r>
            <w:r w:rsidRPr="00890110">
              <w:t>:</w:t>
            </w:r>
          </w:p>
          <w:p w14:paraId="303AF5CB" w14:textId="77777777" w:rsidR="00890110" w:rsidRPr="00890110" w:rsidRDefault="00890110" w:rsidP="00890110">
            <w:r w:rsidRPr="00890110">
              <w:t>2. Apresenta a tela com estatísticas de uso da biblioteca e gráficos.</w:t>
            </w:r>
          </w:p>
        </w:tc>
      </w:tr>
      <w:tr w:rsidR="00890110" w:rsidRPr="00890110" w14:paraId="2D088DE6" w14:textId="77777777" w:rsidTr="00890110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364DB46" w14:textId="77777777" w:rsidR="00890110" w:rsidRPr="00890110" w:rsidRDefault="00890110" w:rsidP="00890110">
            <w:r w:rsidRPr="00890110">
              <w:rPr>
                <w:b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F3CD2A4" w14:textId="77777777" w:rsidR="00890110" w:rsidRPr="00890110" w:rsidRDefault="00890110" w:rsidP="00890110">
            <w:r w:rsidRPr="00890110">
              <w:rPr>
                <w:b/>
              </w:rPr>
              <w:t>Admin/Bibliotecário</w:t>
            </w:r>
            <w:r w:rsidRPr="00890110">
              <w:t>: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69989E" w14:textId="77777777" w:rsidR="00890110" w:rsidRPr="00890110" w:rsidRDefault="00890110" w:rsidP="00890110">
            <w:pPr>
              <w:rPr>
                <w:b/>
              </w:rPr>
            </w:pPr>
            <w:r w:rsidRPr="00890110">
              <w:rPr>
                <w:b/>
              </w:rPr>
              <w:t>Sistema:</w:t>
            </w:r>
          </w:p>
          <w:p w14:paraId="1D10EAB3" w14:textId="77777777" w:rsidR="00890110" w:rsidRPr="00890110" w:rsidRDefault="00890110" w:rsidP="00890110"/>
        </w:tc>
      </w:tr>
    </w:tbl>
    <w:p w14:paraId="3C388539" w14:textId="77777777" w:rsidR="00890110" w:rsidRPr="00890110" w:rsidRDefault="00890110" w:rsidP="00890110">
      <w:pPr>
        <w:keepNext/>
        <w:spacing w:before="240" w:after="120"/>
        <w:rPr>
          <w:rFonts w:ascii="Arial" w:eastAsia="Arial" w:hAnsi="Arial" w:cs="Arial"/>
          <w:b/>
          <w:sz w:val="24"/>
          <w:szCs w:val="24"/>
        </w:rPr>
      </w:pPr>
      <w:r w:rsidRPr="00890110">
        <w:rPr>
          <w:rFonts w:ascii="Arial" w:eastAsia="Arial" w:hAnsi="Arial" w:cs="Arial"/>
          <w:b/>
          <w:sz w:val="24"/>
          <w:szCs w:val="24"/>
        </w:rPr>
        <w:t>[RF013] &lt;Agendar Devolução&gt;</w:t>
      </w:r>
    </w:p>
    <w:tbl>
      <w:tblPr>
        <w:tblW w:w="9075" w:type="dxa"/>
        <w:tblLayout w:type="fixed"/>
        <w:tblLook w:val="0000" w:firstRow="0" w:lastRow="0" w:firstColumn="0" w:lastColumn="0" w:noHBand="0" w:noVBand="0"/>
      </w:tblPr>
      <w:tblGrid>
        <w:gridCol w:w="1726"/>
        <w:gridCol w:w="2721"/>
        <w:gridCol w:w="4628"/>
      </w:tblGrid>
      <w:tr w:rsidR="00890110" w:rsidRPr="00890110" w14:paraId="19143996" w14:textId="77777777" w:rsidTr="00890110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5BBF49" w14:textId="77777777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RF 013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DC63CB8" w14:textId="77777777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Agendar devolução</w:t>
            </w:r>
          </w:p>
        </w:tc>
      </w:tr>
      <w:tr w:rsidR="00890110" w:rsidRPr="00890110" w14:paraId="33ABD174" w14:textId="77777777" w:rsidTr="00890110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7F1E1B2" w14:textId="77777777" w:rsidR="00890110" w:rsidRPr="00890110" w:rsidRDefault="00890110" w:rsidP="00890110">
            <w:r w:rsidRPr="00890110">
              <w:rPr>
                <w:b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6C37F7" w14:textId="77777777" w:rsidR="00890110" w:rsidRPr="00890110" w:rsidRDefault="00890110" w:rsidP="00890110">
            <w:proofErr w:type="gramStart"/>
            <w:r w:rsidRPr="00890110">
              <w:t xml:space="preserve">(  </w:t>
            </w:r>
            <w:proofErr w:type="gramEnd"/>
            <w:r w:rsidRPr="00890110">
              <w:t xml:space="preserve"> )  Essencial                (   ) Importante       ( X ) Desejável</w:t>
            </w:r>
          </w:p>
        </w:tc>
      </w:tr>
      <w:tr w:rsidR="00890110" w:rsidRPr="00890110" w14:paraId="38BEC331" w14:textId="77777777" w:rsidTr="00890110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18F16FF" w14:textId="77777777" w:rsidR="00890110" w:rsidRPr="00890110" w:rsidRDefault="00890110" w:rsidP="00890110">
            <w:r w:rsidRPr="00890110">
              <w:rPr>
                <w:b/>
              </w:rPr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97215E5" w14:textId="77777777" w:rsidR="00890110" w:rsidRPr="00890110" w:rsidRDefault="00890110" w:rsidP="00890110">
            <w:r w:rsidRPr="00890110">
              <w:t>Aluno.</w:t>
            </w:r>
          </w:p>
        </w:tc>
      </w:tr>
      <w:tr w:rsidR="00890110" w:rsidRPr="00890110" w14:paraId="06B87FD5" w14:textId="77777777" w:rsidTr="00890110">
        <w:trPr>
          <w:trHeight w:val="8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952EFD8" w14:textId="77777777" w:rsidR="00890110" w:rsidRPr="00890110" w:rsidRDefault="00890110" w:rsidP="00890110">
            <w:r w:rsidRPr="00890110">
              <w:rPr>
                <w:b/>
              </w:rPr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DC7D80E" w14:textId="77777777" w:rsidR="00890110" w:rsidRPr="00890110" w:rsidRDefault="00890110" w:rsidP="00890110">
            <w:r w:rsidRPr="00890110">
              <w:t>Agenda a devolução de títulos em atraso.</w:t>
            </w:r>
          </w:p>
        </w:tc>
      </w:tr>
      <w:tr w:rsidR="00890110" w:rsidRPr="00890110" w14:paraId="1553AD24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F0CD3AF" w14:textId="77777777" w:rsidR="00890110" w:rsidRPr="00890110" w:rsidRDefault="00890110" w:rsidP="00890110">
            <w:r w:rsidRPr="00890110">
              <w:rPr>
                <w:b/>
              </w:rPr>
              <w:lastRenderedPageBreak/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A21E173" w14:textId="77777777" w:rsidR="00890110" w:rsidRPr="00890110" w:rsidRDefault="00890110" w:rsidP="00890110">
            <w:r w:rsidRPr="00890110">
              <w:t>Necessário estar autenticado no sistema.</w:t>
            </w:r>
          </w:p>
          <w:p w14:paraId="60D2E2CD" w14:textId="77777777" w:rsidR="00890110" w:rsidRPr="00890110" w:rsidRDefault="00890110" w:rsidP="00890110">
            <w:r w:rsidRPr="00890110">
              <w:t>Necessário ter algum empréstimo em atraso.</w:t>
            </w:r>
          </w:p>
        </w:tc>
      </w:tr>
      <w:tr w:rsidR="00890110" w:rsidRPr="00890110" w14:paraId="09A58B66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625E950" w14:textId="77777777" w:rsidR="00890110" w:rsidRPr="00890110" w:rsidRDefault="00890110" w:rsidP="00890110">
            <w:r w:rsidRPr="00890110">
              <w:rPr>
                <w:b/>
              </w:rPr>
              <w:t>Pós-condição: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774747C" w14:textId="77777777" w:rsidR="00890110" w:rsidRPr="00890110" w:rsidRDefault="00890110" w:rsidP="00890110"/>
        </w:tc>
      </w:tr>
      <w:tr w:rsidR="00890110" w:rsidRPr="00890110" w14:paraId="4C741DC2" w14:textId="77777777" w:rsidTr="00890110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EE16D12" w14:textId="77777777" w:rsidR="00890110" w:rsidRPr="00890110" w:rsidRDefault="00890110" w:rsidP="00890110">
            <w:r w:rsidRPr="00890110">
              <w:rPr>
                <w:b/>
              </w:rPr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9221B0A" w14:textId="77777777" w:rsidR="00890110" w:rsidRPr="00890110" w:rsidRDefault="00890110" w:rsidP="00890110">
            <w:r w:rsidRPr="00890110">
              <w:rPr>
                <w:b/>
              </w:rPr>
              <w:t xml:space="preserve">I-Home, I-Consulta / </w:t>
            </w:r>
            <w:proofErr w:type="spellStart"/>
            <w:r w:rsidRPr="00890110">
              <w:rPr>
                <w:b/>
              </w:rPr>
              <w:t>I-Reserva</w:t>
            </w:r>
            <w:proofErr w:type="spellEnd"/>
            <w:r w:rsidRPr="00890110">
              <w:rPr>
                <w:b/>
              </w:rPr>
              <w:t xml:space="preserve"> / I-</w:t>
            </w:r>
            <w:proofErr w:type="spellStart"/>
            <w:r w:rsidRPr="00890110">
              <w:rPr>
                <w:b/>
              </w:rPr>
              <w:t>Renovaçao</w:t>
            </w:r>
            <w:proofErr w:type="spellEnd"/>
          </w:p>
        </w:tc>
      </w:tr>
      <w:tr w:rsidR="00890110" w:rsidRPr="00890110" w14:paraId="1BDC0797" w14:textId="77777777" w:rsidTr="00890110">
        <w:trPr>
          <w:trHeight w:val="203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A66E20" w14:textId="77777777" w:rsidR="00890110" w:rsidRPr="00890110" w:rsidRDefault="00890110" w:rsidP="00890110">
            <w:r w:rsidRPr="00890110"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4DB8284" w14:textId="77777777" w:rsidR="00890110" w:rsidRPr="00890110" w:rsidRDefault="00890110" w:rsidP="00890110">
            <w:r w:rsidRPr="00890110">
              <w:rPr>
                <w:b/>
              </w:rPr>
              <w:t>Aluno</w:t>
            </w:r>
          </w:p>
          <w:p w14:paraId="442AC0F8" w14:textId="77777777" w:rsidR="00890110" w:rsidRPr="00890110" w:rsidRDefault="00890110" w:rsidP="00890110">
            <w:r w:rsidRPr="00890110">
              <w:t>1. Seleciona a opção Reservar, Renovar Empréstimo ou consulta.</w:t>
            </w:r>
          </w:p>
          <w:p w14:paraId="3739BAB8" w14:textId="77777777" w:rsidR="00890110" w:rsidRPr="00890110" w:rsidRDefault="00890110" w:rsidP="00890110">
            <w:r w:rsidRPr="00890110">
              <w:t>3. Clica em agendar devolução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BCE967" w14:textId="77777777" w:rsidR="00890110" w:rsidRPr="00890110" w:rsidRDefault="00890110" w:rsidP="00890110">
            <w:r w:rsidRPr="00890110">
              <w:rPr>
                <w:b/>
              </w:rPr>
              <w:t>Sistema</w:t>
            </w:r>
            <w:r w:rsidRPr="00890110">
              <w:t>:</w:t>
            </w:r>
          </w:p>
          <w:p w14:paraId="3652F5FA" w14:textId="77777777" w:rsidR="00890110" w:rsidRPr="00890110" w:rsidRDefault="00890110" w:rsidP="00890110">
            <w:r w:rsidRPr="00890110">
              <w:t>2. Apresenta a tela com os títulos em atraso.</w:t>
            </w:r>
          </w:p>
          <w:p w14:paraId="27B33E54" w14:textId="77777777" w:rsidR="00890110" w:rsidRPr="00890110" w:rsidRDefault="00890110" w:rsidP="00890110"/>
          <w:p w14:paraId="226AF36F" w14:textId="77777777" w:rsidR="00890110" w:rsidRPr="00890110" w:rsidRDefault="00890110" w:rsidP="00890110"/>
          <w:p w14:paraId="7C09B7C5" w14:textId="77777777" w:rsidR="00890110" w:rsidRPr="00890110" w:rsidRDefault="00890110" w:rsidP="00890110">
            <w:r w:rsidRPr="00890110">
              <w:t xml:space="preserve">4. Sistema exibe um calendário para marcar a data da devolução. </w:t>
            </w:r>
          </w:p>
        </w:tc>
      </w:tr>
      <w:tr w:rsidR="00890110" w:rsidRPr="00890110" w14:paraId="0D1ACE9C" w14:textId="77777777" w:rsidTr="00890110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31BEB9E" w14:textId="77777777" w:rsidR="00890110" w:rsidRPr="00890110" w:rsidRDefault="00890110" w:rsidP="00890110">
            <w:r w:rsidRPr="00890110">
              <w:rPr>
                <w:b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12AFC57" w14:textId="77777777" w:rsidR="00890110" w:rsidRPr="00890110" w:rsidRDefault="00890110" w:rsidP="00890110">
            <w:r w:rsidRPr="00890110">
              <w:rPr>
                <w:b/>
              </w:rPr>
              <w:t>Aluno</w:t>
            </w:r>
            <w:r w:rsidRPr="00890110">
              <w:t>: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91F7DAF" w14:textId="77777777" w:rsidR="00890110" w:rsidRPr="00890110" w:rsidRDefault="00890110" w:rsidP="00890110">
            <w:pPr>
              <w:rPr>
                <w:b/>
              </w:rPr>
            </w:pPr>
            <w:r w:rsidRPr="00890110">
              <w:rPr>
                <w:b/>
              </w:rPr>
              <w:t>Sistema:</w:t>
            </w:r>
          </w:p>
          <w:p w14:paraId="38256184" w14:textId="77777777" w:rsidR="00890110" w:rsidRPr="00890110" w:rsidRDefault="00890110" w:rsidP="00890110"/>
        </w:tc>
      </w:tr>
    </w:tbl>
    <w:p w14:paraId="5874FF5A" w14:textId="77777777" w:rsidR="00890110" w:rsidRPr="00890110" w:rsidRDefault="00890110" w:rsidP="00890110">
      <w:pPr>
        <w:keepNext/>
        <w:spacing w:before="240" w:after="120"/>
        <w:rPr>
          <w:rFonts w:ascii="Arial" w:eastAsia="Arial" w:hAnsi="Arial" w:cs="Arial"/>
          <w:b/>
          <w:sz w:val="24"/>
          <w:szCs w:val="24"/>
        </w:rPr>
      </w:pPr>
      <w:r w:rsidRPr="00890110">
        <w:rPr>
          <w:rFonts w:ascii="Arial" w:eastAsia="Arial" w:hAnsi="Arial" w:cs="Arial"/>
          <w:b/>
          <w:sz w:val="24"/>
          <w:szCs w:val="24"/>
        </w:rPr>
        <w:t>[RF014] &lt;Reservar Títulos para Empréstimo&gt;</w:t>
      </w:r>
    </w:p>
    <w:tbl>
      <w:tblPr>
        <w:tblW w:w="9075" w:type="dxa"/>
        <w:tblLayout w:type="fixed"/>
        <w:tblLook w:val="0000" w:firstRow="0" w:lastRow="0" w:firstColumn="0" w:lastColumn="0" w:noHBand="0" w:noVBand="0"/>
      </w:tblPr>
      <w:tblGrid>
        <w:gridCol w:w="1726"/>
        <w:gridCol w:w="2721"/>
        <w:gridCol w:w="4628"/>
      </w:tblGrid>
      <w:tr w:rsidR="00890110" w:rsidRPr="00890110" w14:paraId="521227B9" w14:textId="77777777" w:rsidTr="00890110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B7500E1" w14:textId="77777777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RF 014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2AF81C4" w14:textId="77777777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Reservar títulos para empréstimo</w:t>
            </w:r>
          </w:p>
        </w:tc>
      </w:tr>
      <w:tr w:rsidR="00890110" w:rsidRPr="00890110" w14:paraId="39719B8F" w14:textId="77777777" w:rsidTr="00890110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8AD739" w14:textId="77777777" w:rsidR="00890110" w:rsidRPr="00890110" w:rsidRDefault="00890110" w:rsidP="00890110">
            <w:r w:rsidRPr="00890110">
              <w:rPr>
                <w:b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26F7893" w14:textId="77777777" w:rsidR="00890110" w:rsidRPr="00890110" w:rsidRDefault="00890110" w:rsidP="00890110">
            <w:proofErr w:type="gramStart"/>
            <w:r w:rsidRPr="00890110">
              <w:t xml:space="preserve">(  </w:t>
            </w:r>
            <w:proofErr w:type="gramEnd"/>
            <w:r w:rsidRPr="00890110">
              <w:t xml:space="preserve"> )  Essencial                ( X ) Importante       (   ) Desejável</w:t>
            </w:r>
          </w:p>
        </w:tc>
      </w:tr>
      <w:tr w:rsidR="00890110" w:rsidRPr="00890110" w14:paraId="4704F092" w14:textId="77777777" w:rsidTr="00890110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69960A" w14:textId="77777777" w:rsidR="00890110" w:rsidRPr="00890110" w:rsidRDefault="00890110" w:rsidP="00890110">
            <w:r w:rsidRPr="00890110">
              <w:rPr>
                <w:b/>
              </w:rPr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ADD659" w14:textId="77777777" w:rsidR="00890110" w:rsidRPr="00890110" w:rsidRDefault="00890110" w:rsidP="00890110">
            <w:r w:rsidRPr="00890110">
              <w:t>Aluno.</w:t>
            </w:r>
          </w:p>
        </w:tc>
      </w:tr>
      <w:tr w:rsidR="00890110" w:rsidRPr="00890110" w14:paraId="5B2648F2" w14:textId="77777777" w:rsidTr="00890110">
        <w:trPr>
          <w:trHeight w:val="8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38DDB85" w14:textId="77777777" w:rsidR="00890110" w:rsidRPr="00890110" w:rsidRDefault="00890110" w:rsidP="00890110">
            <w:r w:rsidRPr="00890110">
              <w:rPr>
                <w:b/>
              </w:rPr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42B45ED" w14:textId="77777777" w:rsidR="00890110" w:rsidRPr="00890110" w:rsidRDefault="00890110" w:rsidP="00890110">
            <w:r w:rsidRPr="00890110">
              <w:t>Reserva títulos para empréstimo.</w:t>
            </w:r>
          </w:p>
        </w:tc>
      </w:tr>
      <w:tr w:rsidR="00890110" w:rsidRPr="00890110" w14:paraId="36CCE88E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6C9606D" w14:textId="77777777" w:rsidR="00890110" w:rsidRPr="00890110" w:rsidRDefault="00890110" w:rsidP="00890110">
            <w:r w:rsidRPr="00890110">
              <w:rPr>
                <w:b/>
              </w:rPr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8520BE" w14:textId="77777777" w:rsidR="00890110" w:rsidRPr="00890110" w:rsidRDefault="00890110" w:rsidP="00890110">
            <w:r w:rsidRPr="00890110">
              <w:t>Necessário estar autenticado no sistema.</w:t>
            </w:r>
          </w:p>
          <w:p w14:paraId="4C460F7C" w14:textId="77777777" w:rsidR="00890110" w:rsidRPr="00890110" w:rsidRDefault="00890110" w:rsidP="00890110">
            <w:r w:rsidRPr="00890110">
              <w:t>Necessário não ter algum empréstimo em atraso.</w:t>
            </w:r>
          </w:p>
        </w:tc>
      </w:tr>
      <w:tr w:rsidR="00890110" w:rsidRPr="00890110" w14:paraId="7047DF3A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E0267A0" w14:textId="77777777" w:rsidR="00890110" w:rsidRPr="00890110" w:rsidRDefault="00890110" w:rsidP="00890110">
            <w:r w:rsidRPr="00890110">
              <w:rPr>
                <w:b/>
              </w:rPr>
              <w:t>Pós-condição: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4E4F5F" w14:textId="77777777" w:rsidR="00890110" w:rsidRPr="00890110" w:rsidRDefault="00890110" w:rsidP="00890110"/>
        </w:tc>
      </w:tr>
      <w:tr w:rsidR="00890110" w:rsidRPr="00890110" w14:paraId="7B653F53" w14:textId="77777777" w:rsidTr="00890110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4BADAF" w14:textId="77777777" w:rsidR="00890110" w:rsidRPr="00890110" w:rsidRDefault="00890110" w:rsidP="00890110">
            <w:r w:rsidRPr="00890110">
              <w:rPr>
                <w:b/>
              </w:rPr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252BE8F" w14:textId="77777777" w:rsidR="00890110" w:rsidRPr="00890110" w:rsidRDefault="00890110" w:rsidP="00890110">
            <w:r w:rsidRPr="00890110">
              <w:rPr>
                <w:b/>
              </w:rPr>
              <w:t xml:space="preserve">I-Home, I-Consulta, </w:t>
            </w:r>
            <w:proofErr w:type="spellStart"/>
            <w:r w:rsidRPr="00890110">
              <w:rPr>
                <w:b/>
              </w:rPr>
              <w:t>I-Reserva</w:t>
            </w:r>
            <w:proofErr w:type="spellEnd"/>
            <w:r w:rsidRPr="00890110">
              <w:rPr>
                <w:b/>
              </w:rPr>
              <w:t xml:space="preserve">/ </w:t>
            </w:r>
          </w:p>
        </w:tc>
      </w:tr>
      <w:tr w:rsidR="00890110" w:rsidRPr="00890110" w14:paraId="3AF27FF2" w14:textId="77777777" w:rsidTr="00890110">
        <w:trPr>
          <w:trHeight w:val="203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63B4903" w14:textId="77777777" w:rsidR="00890110" w:rsidRPr="00890110" w:rsidRDefault="00890110" w:rsidP="00890110">
            <w:r w:rsidRPr="00890110"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B6CEDA7" w14:textId="77777777" w:rsidR="00890110" w:rsidRPr="00890110" w:rsidRDefault="00890110" w:rsidP="00890110">
            <w:r w:rsidRPr="00890110">
              <w:rPr>
                <w:b/>
              </w:rPr>
              <w:t>Aluno</w:t>
            </w:r>
          </w:p>
          <w:p w14:paraId="7CE5F95B" w14:textId="77777777" w:rsidR="00890110" w:rsidRPr="00890110" w:rsidRDefault="00890110" w:rsidP="00890110">
            <w:r w:rsidRPr="00890110">
              <w:t xml:space="preserve">1. Seleciona a </w:t>
            </w:r>
            <w:proofErr w:type="gramStart"/>
            <w:r w:rsidRPr="00890110">
              <w:t>opção Reservar</w:t>
            </w:r>
            <w:proofErr w:type="gramEnd"/>
            <w:r w:rsidRPr="00890110">
              <w:t>.</w:t>
            </w:r>
          </w:p>
          <w:p w14:paraId="1D9C0229" w14:textId="77777777" w:rsidR="00890110" w:rsidRPr="00890110" w:rsidRDefault="00890110" w:rsidP="00890110">
            <w:r w:rsidRPr="00890110">
              <w:t>3. Seleciona o Título a ser reservado</w:t>
            </w:r>
          </w:p>
          <w:p w14:paraId="050B9A2B" w14:textId="77777777" w:rsidR="00890110" w:rsidRPr="00890110" w:rsidRDefault="00890110" w:rsidP="00890110">
            <w:r w:rsidRPr="00890110">
              <w:t>4. Clica em reservar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9260ABC" w14:textId="77777777" w:rsidR="00890110" w:rsidRPr="00890110" w:rsidRDefault="00890110" w:rsidP="00890110">
            <w:r w:rsidRPr="00890110">
              <w:rPr>
                <w:b/>
              </w:rPr>
              <w:t>Sistema</w:t>
            </w:r>
            <w:r w:rsidRPr="00890110">
              <w:t>:</w:t>
            </w:r>
          </w:p>
          <w:p w14:paraId="3376A118" w14:textId="77777777" w:rsidR="00890110" w:rsidRPr="00890110" w:rsidRDefault="00890110" w:rsidP="00890110">
            <w:r w:rsidRPr="00890110">
              <w:t>2. Apresenta a tela Consultar Acervo.</w:t>
            </w:r>
          </w:p>
          <w:p w14:paraId="690EE48B" w14:textId="77777777" w:rsidR="00890110" w:rsidRPr="00890110" w:rsidRDefault="00890110" w:rsidP="00890110"/>
          <w:p w14:paraId="7B6285A1" w14:textId="77777777" w:rsidR="00890110" w:rsidRPr="00890110" w:rsidRDefault="00890110" w:rsidP="00890110"/>
          <w:p w14:paraId="0DAD693A" w14:textId="77777777" w:rsidR="00890110" w:rsidRPr="00890110" w:rsidRDefault="00890110" w:rsidP="00890110"/>
          <w:p w14:paraId="50AA93BC" w14:textId="77777777" w:rsidR="00890110" w:rsidRPr="00890110" w:rsidRDefault="00890110" w:rsidP="00890110">
            <w:r w:rsidRPr="00890110">
              <w:t>5. Exibe a janela com a mensagem: “Título reservado, você tem 48 horas para retirar o Título.”.</w:t>
            </w:r>
          </w:p>
        </w:tc>
      </w:tr>
      <w:tr w:rsidR="00890110" w:rsidRPr="00890110" w14:paraId="04FE4BED" w14:textId="77777777" w:rsidTr="00890110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2328EE" w14:textId="77777777" w:rsidR="00890110" w:rsidRPr="00890110" w:rsidRDefault="00890110" w:rsidP="00890110">
            <w:r w:rsidRPr="00890110">
              <w:rPr>
                <w:b/>
              </w:rPr>
              <w:lastRenderedPageBreak/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3E5E6E9" w14:textId="77777777" w:rsidR="00890110" w:rsidRPr="00890110" w:rsidRDefault="00890110" w:rsidP="00890110">
            <w:r w:rsidRPr="00890110">
              <w:rPr>
                <w:b/>
              </w:rPr>
              <w:t>Aluno</w:t>
            </w:r>
            <w:r w:rsidRPr="00890110">
              <w:t>: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5D8582E" w14:textId="77777777" w:rsidR="00890110" w:rsidRPr="00890110" w:rsidRDefault="00890110" w:rsidP="00890110">
            <w:pPr>
              <w:rPr>
                <w:b/>
              </w:rPr>
            </w:pPr>
            <w:r w:rsidRPr="00890110">
              <w:rPr>
                <w:b/>
              </w:rPr>
              <w:t>Sistema:</w:t>
            </w:r>
          </w:p>
          <w:p w14:paraId="47BBA6E4" w14:textId="77777777" w:rsidR="00890110" w:rsidRPr="00890110" w:rsidRDefault="00890110" w:rsidP="00890110">
            <w:r w:rsidRPr="00890110">
              <w:t xml:space="preserve">5. Caso não esteja disponível para a </w:t>
            </w:r>
            <w:proofErr w:type="gramStart"/>
            <w:r w:rsidRPr="00890110">
              <w:t>reserva(</w:t>
            </w:r>
            <w:proofErr w:type="gramEnd"/>
            <w:r w:rsidRPr="00890110">
              <w:t xml:space="preserve">emprestado para outra pessoa), exibe um calendário com a data da possível disponibilidade. </w:t>
            </w:r>
          </w:p>
        </w:tc>
      </w:tr>
    </w:tbl>
    <w:p w14:paraId="2AB3876F" w14:textId="77777777" w:rsidR="00890110" w:rsidRPr="00890110" w:rsidRDefault="00890110" w:rsidP="00890110">
      <w:pPr>
        <w:keepNext/>
        <w:spacing w:before="240" w:after="120"/>
        <w:rPr>
          <w:rFonts w:ascii="Arial" w:eastAsia="Arial" w:hAnsi="Arial" w:cs="Arial"/>
          <w:b/>
          <w:sz w:val="24"/>
          <w:szCs w:val="24"/>
        </w:rPr>
      </w:pPr>
      <w:r w:rsidRPr="00890110">
        <w:rPr>
          <w:rFonts w:ascii="Arial" w:eastAsia="Arial" w:hAnsi="Arial" w:cs="Arial"/>
          <w:b/>
          <w:sz w:val="24"/>
          <w:szCs w:val="24"/>
        </w:rPr>
        <w:t>[RF015] &lt;Renovar Empréstimo&gt;</w:t>
      </w:r>
    </w:p>
    <w:tbl>
      <w:tblPr>
        <w:tblW w:w="9075" w:type="dxa"/>
        <w:tblLayout w:type="fixed"/>
        <w:tblLook w:val="0000" w:firstRow="0" w:lastRow="0" w:firstColumn="0" w:lastColumn="0" w:noHBand="0" w:noVBand="0"/>
      </w:tblPr>
      <w:tblGrid>
        <w:gridCol w:w="1726"/>
        <w:gridCol w:w="2721"/>
        <w:gridCol w:w="4628"/>
      </w:tblGrid>
      <w:tr w:rsidR="00890110" w:rsidRPr="00890110" w14:paraId="658CE217" w14:textId="77777777" w:rsidTr="00890110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45F79FA" w14:textId="77777777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RF 015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D73EB2" w14:textId="77777777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Renovar Empréstimo</w:t>
            </w:r>
          </w:p>
        </w:tc>
      </w:tr>
      <w:tr w:rsidR="00890110" w:rsidRPr="00890110" w14:paraId="134CEF5B" w14:textId="77777777" w:rsidTr="00890110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8CA8BBB" w14:textId="77777777" w:rsidR="00890110" w:rsidRPr="00890110" w:rsidRDefault="00890110" w:rsidP="00890110">
            <w:r w:rsidRPr="00890110">
              <w:rPr>
                <w:b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5F7D0B" w14:textId="77777777" w:rsidR="00890110" w:rsidRPr="00890110" w:rsidRDefault="00890110" w:rsidP="00890110">
            <w:proofErr w:type="gramStart"/>
            <w:r w:rsidRPr="00890110">
              <w:t xml:space="preserve">(  </w:t>
            </w:r>
            <w:proofErr w:type="gramEnd"/>
            <w:r w:rsidRPr="00890110">
              <w:t xml:space="preserve"> )  Essencial                ( X ) Importante       (   ) Desejável</w:t>
            </w:r>
          </w:p>
        </w:tc>
      </w:tr>
      <w:tr w:rsidR="00890110" w:rsidRPr="00890110" w14:paraId="5BE6396B" w14:textId="77777777" w:rsidTr="00890110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987402B" w14:textId="77777777" w:rsidR="00890110" w:rsidRPr="00890110" w:rsidRDefault="00890110" w:rsidP="00890110">
            <w:r w:rsidRPr="00890110">
              <w:rPr>
                <w:b/>
              </w:rPr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4B55763" w14:textId="77777777" w:rsidR="00890110" w:rsidRPr="00890110" w:rsidRDefault="00890110" w:rsidP="00890110">
            <w:r w:rsidRPr="00890110">
              <w:t>Aluno.</w:t>
            </w:r>
          </w:p>
        </w:tc>
      </w:tr>
      <w:tr w:rsidR="00890110" w:rsidRPr="00890110" w14:paraId="5EBEF295" w14:textId="77777777" w:rsidTr="00890110">
        <w:trPr>
          <w:trHeight w:val="8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A35B083" w14:textId="77777777" w:rsidR="00890110" w:rsidRPr="00890110" w:rsidRDefault="00890110" w:rsidP="00890110">
            <w:r w:rsidRPr="00890110">
              <w:rPr>
                <w:b/>
              </w:rPr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8C167FB" w14:textId="77777777" w:rsidR="00890110" w:rsidRPr="00890110" w:rsidRDefault="00890110" w:rsidP="00890110">
            <w:r w:rsidRPr="00890110">
              <w:t>Renova os empréstimos atuais</w:t>
            </w:r>
          </w:p>
        </w:tc>
      </w:tr>
      <w:tr w:rsidR="00890110" w:rsidRPr="00890110" w14:paraId="53B52C25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E6D1545" w14:textId="77777777" w:rsidR="00890110" w:rsidRPr="00890110" w:rsidRDefault="00890110" w:rsidP="00890110">
            <w:r w:rsidRPr="00890110">
              <w:rPr>
                <w:b/>
              </w:rPr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9D5DB6D" w14:textId="77777777" w:rsidR="00890110" w:rsidRPr="00890110" w:rsidRDefault="00890110" w:rsidP="00890110">
            <w:r w:rsidRPr="00890110">
              <w:t>Necessário estar autenticado no sistema.</w:t>
            </w:r>
          </w:p>
          <w:p w14:paraId="3C4F9287" w14:textId="77777777" w:rsidR="00890110" w:rsidRPr="00890110" w:rsidRDefault="00890110" w:rsidP="00890110">
            <w:r w:rsidRPr="00890110">
              <w:t>Necessário não ter algum empréstimo em atraso.</w:t>
            </w:r>
          </w:p>
        </w:tc>
      </w:tr>
      <w:tr w:rsidR="00890110" w:rsidRPr="00890110" w14:paraId="4CE0D9E7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86B5EE1" w14:textId="77777777" w:rsidR="00890110" w:rsidRPr="00890110" w:rsidRDefault="00890110" w:rsidP="00890110">
            <w:r w:rsidRPr="00890110">
              <w:rPr>
                <w:b/>
              </w:rPr>
              <w:t>Pós-condição: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A23DCF7" w14:textId="77777777" w:rsidR="00890110" w:rsidRPr="00890110" w:rsidRDefault="00890110" w:rsidP="00890110">
            <w:r w:rsidRPr="00890110">
              <w:t>Bibliotecário autorizar a renovação.</w:t>
            </w:r>
          </w:p>
        </w:tc>
      </w:tr>
      <w:tr w:rsidR="00890110" w:rsidRPr="00890110" w14:paraId="2CA3F18C" w14:textId="77777777" w:rsidTr="00890110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145B97" w14:textId="77777777" w:rsidR="00890110" w:rsidRPr="00890110" w:rsidRDefault="00890110" w:rsidP="00890110">
            <w:r w:rsidRPr="00890110">
              <w:rPr>
                <w:b/>
              </w:rPr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D0AA68B" w14:textId="77777777" w:rsidR="00890110" w:rsidRPr="00890110" w:rsidRDefault="00890110" w:rsidP="00890110">
            <w:r w:rsidRPr="00890110">
              <w:rPr>
                <w:b/>
              </w:rPr>
              <w:t>I-Home, I-Renovação</w:t>
            </w:r>
          </w:p>
        </w:tc>
      </w:tr>
      <w:tr w:rsidR="00890110" w:rsidRPr="00890110" w14:paraId="37B32EEC" w14:textId="77777777" w:rsidTr="00890110">
        <w:trPr>
          <w:trHeight w:val="203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76538A" w14:textId="77777777" w:rsidR="00890110" w:rsidRPr="00890110" w:rsidRDefault="00890110" w:rsidP="00890110">
            <w:r w:rsidRPr="00890110"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E6F9A24" w14:textId="77777777" w:rsidR="00890110" w:rsidRPr="00890110" w:rsidRDefault="00890110" w:rsidP="00890110">
            <w:r w:rsidRPr="00890110">
              <w:rPr>
                <w:b/>
              </w:rPr>
              <w:t>Aluno</w:t>
            </w:r>
          </w:p>
          <w:p w14:paraId="7A793C14" w14:textId="77777777" w:rsidR="00890110" w:rsidRPr="00890110" w:rsidRDefault="00890110" w:rsidP="00890110">
            <w:r w:rsidRPr="00890110">
              <w:t>1. Seleciona a opção Renovar Empréstimo.</w:t>
            </w:r>
          </w:p>
          <w:p w14:paraId="1802C5C7" w14:textId="77777777" w:rsidR="00890110" w:rsidRPr="00890110" w:rsidRDefault="00890110" w:rsidP="00890110">
            <w:r w:rsidRPr="00890110">
              <w:t>3. Seleciona o Título a ser renovado</w:t>
            </w:r>
          </w:p>
          <w:p w14:paraId="3D6A162B" w14:textId="77777777" w:rsidR="00890110" w:rsidRPr="00890110" w:rsidRDefault="00890110" w:rsidP="00890110">
            <w:r w:rsidRPr="00890110">
              <w:t>4. Clica em renovar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9E15646" w14:textId="77777777" w:rsidR="00890110" w:rsidRPr="00890110" w:rsidRDefault="00890110" w:rsidP="00890110">
            <w:r w:rsidRPr="00890110">
              <w:rPr>
                <w:b/>
              </w:rPr>
              <w:t>Sistema</w:t>
            </w:r>
            <w:r w:rsidRPr="00890110">
              <w:t>:</w:t>
            </w:r>
          </w:p>
          <w:p w14:paraId="44B78F6D" w14:textId="77777777" w:rsidR="00890110" w:rsidRPr="00890110" w:rsidRDefault="00890110" w:rsidP="00890110">
            <w:r w:rsidRPr="00890110">
              <w:t>2. Apresenta a tela com os empréstimos feitos pelo aluno.</w:t>
            </w:r>
          </w:p>
          <w:p w14:paraId="510613D3" w14:textId="77777777" w:rsidR="00890110" w:rsidRPr="00890110" w:rsidRDefault="00890110" w:rsidP="00890110"/>
          <w:p w14:paraId="71336D93" w14:textId="77777777" w:rsidR="00890110" w:rsidRPr="00890110" w:rsidRDefault="00890110" w:rsidP="00890110"/>
          <w:p w14:paraId="5CFF9E21" w14:textId="77777777" w:rsidR="00890110" w:rsidRPr="00890110" w:rsidRDefault="00890110" w:rsidP="00890110"/>
          <w:p w14:paraId="55625066" w14:textId="77777777" w:rsidR="00890110" w:rsidRPr="00890110" w:rsidRDefault="00890110" w:rsidP="00890110">
            <w:r w:rsidRPr="00890110">
              <w:t>5. Exibe a janela com a mensagem: “Renovação pendente de autorização do bibliotecário.</w:t>
            </w:r>
          </w:p>
        </w:tc>
      </w:tr>
      <w:tr w:rsidR="00890110" w:rsidRPr="00890110" w14:paraId="1AEE682D" w14:textId="77777777" w:rsidTr="00890110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01BF3B7" w14:textId="77777777" w:rsidR="00890110" w:rsidRPr="00890110" w:rsidRDefault="00890110" w:rsidP="00890110">
            <w:r w:rsidRPr="00890110">
              <w:rPr>
                <w:b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61A777" w14:textId="77777777" w:rsidR="00890110" w:rsidRPr="00890110" w:rsidRDefault="00890110" w:rsidP="00890110">
            <w:r w:rsidRPr="00890110">
              <w:rPr>
                <w:b/>
              </w:rPr>
              <w:t>Aluno</w:t>
            </w:r>
            <w:r w:rsidRPr="00890110">
              <w:t>: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C628753" w14:textId="77777777" w:rsidR="00890110" w:rsidRPr="00890110" w:rsidRDefault="00890110" w:rsidP="00890110">
            <w:pPr>
              <w:rPr>
                <w:b/>
              </w:rPr>
            </w:pPr>
            <w:r w:rsidRPr="00890110">
              <w:rPr>
                <w:b/>
              </w:rPr>
              <w:t>Sistema:</w:t>
            </w:r>
          </w:p>
        </w:tc>
      </w:tr>
    </w:tbl>
    <w:p w14:paraId="471F44EA" w14:textId="77777777" w:rsidR="00890110" w:rsidRPr="00890110" w:rsidRDefault="00890110" w:rsidP="00890110">
      <w:pPr>
        <w:keepNext/>
        <w:spacing w:before="240" w:after="120"/>
        <w:rPr>
          <w:rFonts w:ascii="Arial" w:eastAsia="Arial" w:hAnsi="Arial" w:cs="Arial"/>
          <w:b/>
          <w:sz w:val="24"/>
          <w:szCs w:val="24"/>
        </w:rPr>
      </w:pPr>
      <w:r w:rsidRPr="00890110">
        <w:rPr>
          <w:rFonts w:ascii="Arial" w:eastAsia="Arial" w:hAnsi="Arial" w:cs="Arial"/>
          <w:b/>
          <w:sz w:val="24"/>
          <w:szCs w:val="24"/>
        </w:rPr>
        <w:t>[RF016] &lt;Ver todos empréstimos&gt;</w:t>
      </w:r>
    </w:p>
    <w:tbl>
      <w:tblPr>
        <w:tblW w:w="9075" w:type="dxa"/>
        <w:tblLayout w:type="fixed"/>
        <w:tblLook w:val="0000" w:firstRow="0" w:lastRow="0" w:firstColumn="0" w:lastColumn="0" w:noHBand="0" w:noVBand="0"/>
      </w:tblPr>
      <w:tblGrid>
        <w:gridCol w:w="1726"/>
        <w:gridCol w:w="2721"/>
        <w:gridCol w:w="4628"/>
      </w:tblGrid>
      <w:tr w:rsidR="00890110" w:rsidRPr="00890110" w14:paraId="13FD92BC" w14:textId="77777777" w:rsidTr="00890110">
        <w:trPr>
          <w:trHeight w:val="27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5A39230" w14:textId="77777777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RF 016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FA53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F2BF25C" w14:textId="77777777" w:rsidR="00890110" w:rsidRPr="00890110" w:rsidRDefault="00890110" w:rsidP="00890110">
            <w:pPr>
              <w:rPr>
                <w:color w:val="FFFFFF"/>
                <w:sz w:val="24"/>
                <w:szCs w:val="24"/>
              </w:rPr>
            </w:pPr>
            <w:r w:rsidRPr="00890110">
              <w:rPr>
                <w:b/>
                <w:color w:val="FFFFFF"/>
                <w:sz w:val="24"/>
                <w:szCs w:val="24"/>
              </w:rPr>
              <w:t>Ver todos empréstimos</w:t>
            </w:r>
          </w:p>
        </w:tc>
      </w:tr>
      <w:tr w:rsidR="00890110" w:rsidRPr="00890110" w14:paraId="537934B6" w14:textId="77777777" w:rsidTr="00890110">
        <w:trPr>
          <w:trHeight w:val="413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1F2EB93" w14:textId="77777777" w:rsidR="00890110" w:rsidRPr="00890110" w:rsidRDefault="00890110" w:rsidP="00890110">
            <w:r w:rsidRPr="00890110">
              <w:rPr>
                <w:b/>
              </w:rPr>
              <w:t xml:space="preserve">Prioridade: 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441F7F" w14:textId="77777777" w:rsidR="00890110" w:rsidRPr="00890110" w:rsidRDefault="00890110" w:rsidP="00890110">
            <w:proofErr w:type="gramStart"/>
            <w:r w:rsidRPr="00890110">
              <w:t xml:space="preserve">(  </w:t>
            </w:r>
            <w:proofErr w:type="gramEnd"/>
            <w:r w:rsidRPr="00890110">
              <w:t xml:space="preserve"> )  Essencial                ( X ) Importante       (   ) Desejável</w:t>
            </w:r>
          </w:p>
        </w:tc>
      </w:tr>
      <w:tr w:rsidR="00890110" w:rsidRPr="00890110" w14:paraId="41870BA6" w14:textId="77777777" w:rsidTr="00890110">
        <w:trPr>
          <w:trHeight w:val="251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BE81856" w14:textId="77777777" w:rsidR="00890110" w:rsidRPr="00890110" w:rsidRDefault="00890110" w:rsidP="00890110">
            <w:r w:rsidRPr="00890110">
              <w:rPr>
                <w:b/>
              </w:rPr>
              <w:t>Atores: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1FA7C80" w14:textId="77777777" w:rsidR="00890110" w:rsidRPr="00890110" w:rsidRDefault="00890110" w:rsidP="00890110">
            <w:r w:rsidRPr="00890110">
              <w:t>Aluno.</w:t>
            </w:r>
          </w:p>
        </w:tc>
      </w:tr>
      <w:tr w:rsidR="00890110" w:rsidRPr="00890110" w14:paraId="7ED541DA" w14:textId="77777777" w:rsidTr="00890110">
        <w:trPr>
          <w:trHeight w:val="8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4D6AE47" w14:textId="77777777" w:rsidR="00890110" w:rsidRPr="00890110" w:rsidRDefault="00890110" w:rsidP="00890110">
            <w:r w:rsidRPr="00890110">
              <w:rPr>
                <w:b/>
              </w:rPr>
              <w:t>Resumo: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AE8C4DD" w14:textId="77777777" w:rsidR="00890110" w:rsidRPr="00890110" w:rsidRDefault="00890110" w:rsidP="00890110">
            <w:r w:rsidRPr="00890110">
              <w:t>Visualiza empréstimos atuais</w:t>
            </w:r>
          </w:p>
        </w:tc>
      </w:tr>
      <w:tr w:rsidR="00890110" w:rsidRPr="00890110" w14:paraId="63EC3CC9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4C33DE" w14:textId="77777777" w:rsidR="00890110" w:rsidRPr="00890110" w:rsidRDefault="00890110" w:rsidP="00890110">
            <w:r w:rsidRPr="00890110">
              <w:rPr>
                <w:b/>
              </w:rPr>
              <w:lastRenderedPageBreak/>
              <w:t>Pré-condição: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46EA63D" w14:textId="77777777" w:rsidR="00890110" w:rsidRPr="00890110" w:rsidRDefault="00890110" w:rsidP="00890110">
            <w:r w:rsidRPr="00890110">
              <w:t>Necessário estar autenticado no sistema.</w:t>
            </w:r>
          </w:p>
        </w:tc>
      </w:tr>
      <w:tr w:rsidR="00890110" w:rsidRPr="00890110" w14:paraId="6BA71E96" w14:textId="77777777" w:rsidTr="00890110">
        <w:trPr>
          <w:trHeight w:val="566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8E4E7EC" w14:textId="77777777" w:rsidR="00890110" w:rsidRPr="00890110" w:rsidRDefault="00890110" w:rsidP="00890110">
            <w:r w:rsidRPr="00890110">
              <w:rPr>
                <w:b/>
              </w:rPr>
              <w:t>Pós-condição: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0A24113" w14:textId="77777777" w:rsidR="00890110" w:rsidRPr="00890110" w:rsidRDefault="00890110" w:rsidP="00890110"/>
        </w:tc>
      </w:tr>
      <w:tr w:rsidR="00890110" w:rsidRPr="00890110" w14:paraId="56856161" w14:textId="77777777" w:rsidTr="00890110">
        <w:trPr>
          <w:trHeight w:val="348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4D528A" w14:textId="77777777" w:rsidR="00890110" w:rsidRPr="00890110" w:rsidRDefault="00890110" w:rsidP="00890110">
            <w:r w:rsidRPr="00890110">
              <w:rPr>
                <w:b/>
              </w:rPr>
              <w:t>Interfaces:</w:t>
            </w:r>
          </w:p>
        </w:tc>
        <w:tc>
          <w:tcPr>
            <w:tcW w:w="7349" w:type="dxa"/>
            <w:gridSpan w:val="2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2642252" w14:textId="77777777" w:rsidR="00890110" w:rsidRPr="00890110" w:rsidRDefault="00890110" w:rsidP="00890110">
            <w:r w:rsidRPr="00890110">
              <w:rPr>
                <w:b/>
              </w:rPr>
              <w:t>I-Home, I-</w:t>
            </w:r>
            <w:proofErr w:type="spellStart"/>
            <w:r w:rsidRPr="00890110">
              <w:rPr>
                <w:b/>
              </w:rPr>
              <w:t>MenuSanduiche</w:t>
            </w:r>
            <w:proofErr w:type="spellEnd"/>
            <w:r w:rsidRPr="00890110">
              <w:rPr>
                <w:b/>
              </w:rPr>
              <w:t>, I-</w:t>
            </w:r>
            <w:proofErr w:type="spellStart"/>
            <w:r w:rsidRPr="00890110">
              <w:rPr>
                <w:b/>
              </w:rPr>
              <w:t>MeusEmprestimos</w:t>
            </w:r>
            <w:proofErr w:type="spellEnd"/>
          </w:p>
        </w:tc>
      </w:tr>
      <w:tr w:rsidR="00890110" w:rsidRPr="00890110" w14:paraId="4AC8AFF5" w14:textId="77777777" w:rsidTr="00890110">
        <w:trPr>
          <w:trHeight w:val="203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F5ABEB" w14:textId="77777777" w:rsidR="00890110" w:rsidRPr="00890110" w:rsidRDefault="00890110" w:rsidP="00890110">
            <w:r w:rsidRPr="00890110">
              <w:rPr>
                <w:b/>
              </w:rPr>
              <w:t>Fluxo principal: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D13382" w14:textId="77777777" w:rsidR="00890110" w:rsidRPr="00890110" w:rsidRDefault="00890110" w:rsidP="00890110">
            <w:r w:rsidRPr="00890110">
              <w:rPr>
                <w:b/>
              </w:rPr>
              <w:t>Aluno</w:t>
            </w:r>
          </w:p>
          <w:p w14:paraId="10B1D39A" w14:textId="77777777" w:rsidR="00890110" w:rsidRPr="00890110" w:rsidRDefault="00890110" w:rsidP="00890110">
            <w:r w:rsidRPr="00890110">
              <w:t>1. Clica no menu sanduiche</w:t>
            </w:r>
          </w:p>
          <w:p w14:paraId="110F7877" w14:textId="77777777" w:rsidR="00890110" w:rsidRPr="00890110" w:rsidRDefault="00890110" w:rsidP="00890110"/>
          <w:p w14:paraId="198D2594" w14:textId="77777777" w:rsidR="00890110" w:rsidRPr="00890110" w:rsidRDefault="00890110" w:rsidP="00890110">
            <w:r w:rsidRPr="00890110">
              <w:t>3. Clica na opção empréstimos.</w:t>
            </w:r>
          </w:p>
          <w:p w14:paraId="56E76905" w14:textId="77777777" w:rsidR="00890110" w:rsidRPr="00890110" w:rsidRDefault="00890110" w:rsidP="00890110"/>
          <w:p w14:paraId="06B4BEE2" w14:textId="77777777" w:rsidR="00890110" w:rsidRPr="00890110" w:rsidRDefault="00890110" w:rsidP="00890110"/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F0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0BA450" w14:textId="77777777" w:rsidR="00890110" w:rsidRPr="00890110" w:rsidRDefault="00890110" w:rsidP="00890110">
            <w:r w:rsidRPr="00890110">
              <w:rPr>
                <w:b/>
              </w:rPr>
              <w:t>Sistema</w:t>
            </w:r>
            <w:r w:rsidRPr="00890110">
              <w:t>:</w:t>
            </w:r>
          </w:p>
          <w:p w14:paraId="5CAB8473" w14:textId="77777777" w:rsidR="00890110" w:rsidRPr="00890110" w:rsidRDefault="00890110" w:rsidP="00890110">
            <w:r w:rsidRPr="00890110">
              <w:t>2. Apresenta os itens do menu.</w:t>
            </w:r>
          </w:p>
          <w:p w14:paraId="3B05257E" w14:textId="77777777" w:rsidR="00890110" w:rsidRPr="00890110" w:rsidRDefault="00890110" w:rsidP="00890110"/>
          <w:p w14:paraId="4F7C13F6" w14:textId="77777777" w:rsidR="00890110" w:rsidRPr="00890110" w:rsidRDefault="00890110" w:rsidP="00890110"/>
          <w:p w14:paraId="66169F41" w14:textId="77777777" w:rsidR="00890110" w:rsidRPr="00890110" w:rsidRDefault="00890110" w:rsidP="00890110"/>
          <w:p w14:paraId="0CE8671E" w14:textId="77777777" w:rsidR="00890110" w:rsidRPr="00890110" w:rsidRDefault="00890110" w:rsidP="00890110">
            <w:r w:rsidRPr="00890110">
              <w:t>5. Exibe todos os empréstimos referente ao aluno.</w:t>
            </w:r>
          </w:p>
        </w:tc>
      </w:tr>
      <w:tr w:rsidR="00890110" w:rsidRPr="00890110" w14:paraId="2D3F0D96" w14:textId="77777777" w:rsidTr="00890110">
        <w:trPr>
          <w:trHeight w:val="1385"/>
        </w:trPr>
        <w:tc>
          <w:tcPr>
            <w:tcW w:w="172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131D7A" w14:textId="77777777" w:rsidR="00890110" w:rsidRPr="00890110" w:rsidRDefault="00890110" w:rsidP="00890110">
            <w:r w:rsidRPr="00890110">
              <w:rPr>
                <w:b/>
              </w:rPr>
              <w:t>Fluxo alternativo:</w:t>
            </w:r>
          </w:p>
        </w:tc>
        <w:tc>
          <w:tcPr>
            <w:tcW w:w="272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85E9222" w14:textId="77777777" w:rsidR="00890110" w:rsidRPr="00890110" w:rsidRDefault="00890110" w:rsidP="00890110">
            <w:r w:rsidRPr="00890110">
              <w:rPr>
                <w:b/>
              </w:rPr>
              <w:t>Aluno</w:t>
            </w:r>
            <w:r w:rsidRPr="00890110">
              <w:t>:</w:t>
            </w:r>
          </w:p>
        </w:tc>
        <w:tc>
          <w:tcPr>
            <w:tcW w:w="462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E1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F1900C2" w14:textId="77777777" w:rsidR="00890110" w:rsidRPr="00890110" w:rsidRDefault="00890110" w:rsidP="00890110">
            <w:pPr>
              <w:rPr>
                <w:b/>
              </w:rPr>
            </w:pPr>
            <w:r w:rsidRPr="00890110">
              <w:rPr>
                <w:b/>
              </w:rPr>
              <w:t>Sistema:</w:t>
            </w:r>
          </w:p>
        </w:tc>
      </w:tr>
    </w:tbl>
    <w:p w14:paraId="56FF473D" w14:textId="77777777" w:rsidR="005C785E" w:rsidRDefault="005C785E">
      <w:pPr>
        <w:pStyle w:val="TextoNormal"/>
      </w:pPr>
    </w:p>
    <w:p w14:paraId="1A5CD8E3" w14:textId="77777777" w:rsidR="00F26727" w:rsidRDefault="005C785E" w:rsidP="005C785E">
      <w:pPr>
        <w:pStyle w:val="TextoNormal"/>
        <w:ind w:left="0"/>
      </w:pPr>
      <w:r>
        <w:t>&lt;FAÇA A DOCUMENTAÇÃO DE QUANTOS REQUISITOS FOREM NECESSÁRIOS</w:t>
      </w:r>
      <w:r w:rsidR="0007745E">
        <w:t>. PELO MENOS 4 REQUISITOS RELACIONADOS AO CRUD DE UMA ENTIDADE, 4 REQUISITOS RELACIONADOS AO CRUD ENVOLVENDO 3 OU MAIS ENTIDADES.</w:t>
      </w:r>
      <w:r w:rsidR="00F26727">
        <w:t>&gt;</w:t>
      </w:r>
    </w:p>
    <w:p w14:paraId="76F93B40" w14:textId="77777777" w:rsidR="00F26727" w:rsidRDefault="00F26727">
      <w:pPr>
        <w:pStyle w:val="TextoNormal"/>
        <w:sectPr w:rsidR="00F26727">
          <w:headerReference w:type="default" r:id="rId24"/>
          <w:pgSz w:w="11906" w:h="16838" w:code="9"/>
          <w:pgMar w:top="1440" w:right="1440" w:bottom="1440" w:left="1440" w:header="720" w:footer="720" w:gutter="0"/>
          <w:pgNumType w:start="1"/>
          <w:cols w:space="720"/>
        </w:sectPr>
      </w:pPr>
    </w:p>
    <w:bookmarkStart w:id="63" w:name="_Toc467473455"/>
    <w:bookmarkStart w:id="64" w:name="_Toc467474002"/>
    <w:bookmarkStart w:id="65" w:name="_Toc467477741"/>
    <w:bookmarkStart w:id="66" w:name="_Toc467494887"/>
    <w:bookmarkStart w:id="67" w:name="_Toc467495253"/>
    <w:bookmarkStart w:id="68" w:name="_Toc468086059"/>
    <w:p w14:paraId="52630EB2" w14:textId="77777777" w:rsidR="00F26727" w:rsidRDefault="00F26727">
      <w:pPr>
        <w:pStyle w:val="Captulo"/>
        <w:framePr w:hSpace="180" w:wrap="around" w:vAnchor="text" w:hAnchor="page" w:x="9937" w:y="1"/>
        <w:rPr>
          <w:sz w:val="24"/>
        </w:rPr>
      </w:pPr>
      <w:r>
        <w:rPr>
          <w:sz w:val="24"/>
        </w:rPr>
        <w:object w:dxaOrig="581" w:dyaOrig="725" w14:anchorId="2DCE3A0C">
          <v:shape id="_x0000_i1027" type="#_x0000_t75" style="width:29.25pt;height:36.75pt" o:ole="">
            <v:imagedata r:id="rId25" o:title=""/>
          </v:shape>
          <o:OLEObject Type="Embed" ProgID="Word.Document.8" ShapeID="_x0000_i1027" DrawAspect="Content" ObjectID="_1657472654" r:id="rId26"/>
        </w:object>
      </w:r>
    </w:p>
    <w:p w14:paraId="3D3793A9" w14:textId="77777777" w:rsidR="00F26727" w:rsidRDefault="00F26727">
      <w:pPr>
        <w:pStyle w:val="TextoNormal"/>
        <w:spacing w:before="0" w:after="0"/>
        <w:ind w:left="0"/>
        <w:jc w:val="right"/>
      </w:pPr>
      <w:r>
        <w:rPr>
          <w:rFonts w:ascii="Arial" w:hAnsi="Arial"/>
          <w:b/>
          <w:sz w:val="24"/>
        </w:rPr>
        <w:t>Capítulo</w:t>
      </w:r>
    </w:p>
    <w:p w14:paraId="1828A1CC" w14:textId="77777777" w:rsidR="00F26727" w:rsidRDefault="00F26727">
      <w:pPr>
        <w:pStyle w:val="Ttulo1"/>
      </w:pPr>
      <w:r>
        <w:t>Requisitos não funcionais</w:t>
      </w:r>
      <w:bookmarkEnd w:id="63"/>
      <w:bookmarkEnd w:id="64"/>
      <w:bookmarkEnd w:id="65"/>
      <w:bookmarkEnd w:id="66"/>
      <w:bookmarkEnd w:id="67"/>
      <w:bookmarkEnd w:id="68"/>
    </w:p>
    <w:p w14:paraId="69D3DC0F" w14:textId="77777777" w:rsidR="00F26727" w:rsidRPr="00506043" w:rsidRDefault="00F26727">
      <w:pPr>
        <w:pStyle w:val="TextoNormal"/>
        <w:rPr>
          <w:color w:val="5B9BD5"/>
        </w:rPr>
      </w:pPr>
      <w:r w:rsidRPr="00506043">
        <w:rPr>
          <w:color w:val="5B9BD5"/>
        </w:rPr>
        <w:t>&lt;Esta seção deve conter os requisitos não funcionais do sistema. Para uma melhor organização deste documento, utilize as subseções abaixo para agrupar os requisitos não funcionais relacionados. Naturalmente, o número e tipo de subseções utilizadas depende do sistema que está sendo especificado e não é preciso utilizar todas elas. Simplesmente elimine as subseções para as quais não for encontrado nenhum requisito.</w:t>
      </w:r>
    </w:p>
    <w:p w14:paraId="7FAE1A31" w14:textId="77777777" w:rsidR="00F26727" w:rsidRPr="00506043" w:rsidRDefault="00F26727">
      <w:pPr>
        <w:pStyle w:val="TextoNormal"/>
        <w:rPr>
          <w:color w:val="5B9BD5"/>
        </w:rPr>
      </w:pPr>
      <w:r w:rsidRPr="00506043">
        <w:rPr>
          <w:color w:val="5B9BD5"/>
        </w:rPr>
        <w:t>Os requisitos não funcionais devem ser identificados com um identificador único, da mesma maneira que os requisitos funcionais (casos de uso). Inicie a numeração com o identificador NF001 e prossiga incrementando os números a medida que forem surgindo novos requisitos não funcionais. Reinicie a numeração em cada subseção. Forneça também um nome para o requisito, como foi feito para os requisitos funcionais.</w:t>
      </w:r>
    </w:p>
    <w:p w14:paraId="552FB579" w14:textId="77777777" w:rsidR="00F26727" w:rsidRDefault="00F26727">
      <w:pPr>
        <w:pStyle w:val="TextoNormal"/>
      </w:pPr>
      <w:r w:rsidRPr="00506043">
        <w:rPr>
          <w:color w:val="5B9BD5"/>
        </w:rPr>
        <w:t>Descreva o requisito, assinale a sua prioridade e, em seguida, caso o requisito esteja relacionado a um caso de uso ou a um grupo de casos de uso específicos, utilize o campo “</w:t>
      </w:r>
      <w:r w:rsidRPr="00506043">
        <w:rPr>
          <w:b/>
          <w:color w:val="5B9BD5"/>
        </w:rPr>
        <w:t>Caso(s) de uso associado(s):</w:t>
      </w:r>
      <w:r w:rsidRPr="00506043">
        <w:rPr>
          <w:color w:val="5B9BD5"/>
        </w:rPr>
        <w:t>” para identificar o(s) caso(s) de uso correspondente(s). Se for um requisito não funcional do sistema como um todo, esse campo não precisa ser utilizado.&gt;</w:t>
      </w:r>
    </w:p>
    <w:p w14:paraId="2251BD8C" w14:textId="77777777" w:rsidR="00F26727" w:rsidRDefault="00F26727">
      <w:pPr>
        <w:pStyle w:val="Ttulo2"/>
      </w:pPr>
      <w:bookmarkStart w:id="69" w:name="_Toc467473456"/>
      <w:bookmarkStart w:id="70" w:name="_Toc467474003"/>
      <w:bookmarkStart w:id="71" w:name="_Toc467477742"/>
      <w:bookmarkStart w:id="72" w:name="_Toc467494888"/>
      <w:bookmarkStart w:id="73" w:name="_Toc467495254"/>
      <w:bookmarkStart w:id="74" w:name="_Toc468086060"/>
      <w:bookmarkStart w:id="75" w:name="_Toc45453148"/>
      <w:r>
        <w:t>Usabilidade</w:t>
      </w:r>
      <w:bookmarkEnd w:id="69"/>
      <w:bookmarkEnd w:id="70"/>
      <w:bookmarkEnd w:id="71"/>
      <w:bookmarkEnd w:id="72"/>
      <w:bookmarkEnd w:id="73"/>
      <w:bookmarkEnd w:id="74"/>
      <w:bookmarkEnd w:id="75"/>
    </w:p>
    <w:p w14:paraId="34E16E7D" w14:textId="1CBD5A71" w:rsidR="00F26727" w:rsidRDefault="00F26727">
      <w:pPr>
        <w:pStyle w:val="TextoNormal"/>
      </w:pPr>
      <w:r>
        <w:t>Esta seção descreve os requisitos não funcionais associados à facilidade de uso da interface com o usuário, material de treinamento e documentação do sistema.</w:t>
      </w:r>
    </w:p>
    <w:p w14:paraId="3260B1C2" w14:textId="77777777" w:rsidR="008C77EA" w:rsidRDefault="008C77EA" w:rsidP="008C77EA">
      <w:pPr>
        <w:keepNext/>
        <w:spacing w:before="240" w:after="1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[NF001] </w:t>
      </w:r>
      <w:r>
        <w:rPr>
          <w:rFonts w:ascii="Arial" w:eastAsia="Arial" w:hAnsi="Arial" w:cs="Arial"/>
          <w:sz w:val="24"/>
          <w:szCs w:val="24"/>
        </w:rPr>
        <w:t xml:space="preserve">O Sistema deverá ser simples de se entender. </w:t>
      </w:r>
    </w:p>
    <w:p w14:paraId="429038B7" w14:textId="77777777" w:rsidR="008C77EA" w:rsidRDefault="008C77EA" w:rsidP="008C77EA">
      <w:pPr>
        <w:spacing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Prioridade: </w:t>
      </w:r>
      <w:r>
        <w:rPr>
          <w:rFonts w:ascii="Arial" w:eastAsia="Arial" w:hAnsi="Arial" w:cs="Arial"/>
          <w:sz w:val="24"/>
          <w:szCs w:val="24"/>
        </w:rPr>
        <w:t>Desejável</w:t>
      </w:r>
    </w:p>
    <w:p w14:paraId="31DCAB22" w14:textId="77777777" w:rsidR="008C77EA" w:rsidRDefault="008C77EA" w:rsidP="008C77EA">
      <w:pPr>
        <w:keepNext/>
        <w:spacing w:before="240" w:after="1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[NF002] </w:t>
      </w:r>
      <w:r>
        <w:rPr>
          <w:rFonts w:ascii="Arial" w:eastAsia="Arial" w:hAnsi="Arial" w:cs="Arial"/>
          <w:sz w:val="24"/>
          <w:szCs w:val="24"/>
        </w:rPr>
        <w:t>O Sistema deverá aceitar cadastro de livros por RFID.</w:t>
      </w:r>
    </w:p>
    <w:p w14:paraId="799E0B58" w14:textId="77777777" w:rsidR="008C77EA" w:rsidRDefault="008C77EA" w:rsidP="008C77EA">
      <w:pPr>
        <w:spacing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Prioridade: </w:t>
      </w:r>
      <w:r>
        <w:rPr>
          <w:rFonts w:ascii="Arial" w:eastAsia="Arial" w:hAnsi="Arial" w:cs="Arial"/>
          <w:sz w:val="24"/>
          <w:szCs w:val="24"/>
        </w:rPr>
        <w:t>Desejável</w:t>
      </w:r>
    </w:p>
    <w:p w14:paraId="3F26208F" w14:textId="77777777" w:rsidR="008C77EA" w:rsidRDefault="008C77EA" w:rsidP="008C77EA">
      <w:pPr>
        <w:spacing w:line="276" w:lineRule="auto"/>
        <w:rPr>
          <w:rFonts w:ascii="Arial" w:eastAsia="Arial" w:hAnsi="Arial" w:cs="Arial"/>
          <w:sz w:val="24"/>
          <w:szCs w:val="24"/>
        </w:rPr>
      </w:pPr>
    </w:p>
    <w:p w14:paraId="34BBF5E0" w14:textId="77777777" w:rsidR="008C77EA" w:rsidRDefault="008C77EA" w:rsidP="008C77EA">
      <w:pPr>
        <w:spacing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[NF003]</w:t>
      </w:r>
      <w:r>
        <w:rPr>
          <w:rFonts w:ascii="Arial" w:eastAsia="Arial" w:hAnsi="Arial" w:cs="Arial"/>
          <w:sz w:val="24"/>
          <w:szCs w:val="24"/>
        </w:rPr>
        <w:t xml:space="preserve"> O Sistema deverá retornar um recibo por e-mail.</w:t>
      </w:r>
    </w:p>
    <w:p w14:paraId="29D469BE" w14:textId="77777777" w:rsidR="008C77EA" w:rsidRDefault="008C77EA" w:rsidP="008C77EA">
      <w:pPr>
        <w:spacing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Prioridade:</w:t>
      </w:r>
      <w:r>
        <w:rPr>
          <w:rFonts w:ascii="Arial" w:eastAsia="Arial" w:hAnsi="Arial" w:cs="Arial"/>
          <w:sz w:val="24"/>
          <w:szCs w:val="24"/>
        </w:rPr>
        <w:t xml:space="preserve"> Desejável</w:t>
      </w:r>
    </w:p>
    <w:p w14:paraId="54E96FEB" w14:textId="77777777" w:rsidR="008C77EA" w:rsidRDefault="008C77EA" w:rsidP="008C77EA">
      <w:pPr>
        <w:spacing w:line="276" w:lineRule="auto"/>
        <w:rPr>
          <w:rFonts w:ascii="Arial" w:eastAsia="Arial" w:hAnsi="Arial" w:cs="Arial"/>
          <w:sz w:val="24"/>
          <w:szCs w:val="24"/>
        </w:rPr>
      </w:pPr>
    </w:p>
    <w:p w14:paraId="1A7778AB" w14:textId="77777777" w:rsidR="008C77EA" w:rsidRDefault="008C77EA" w:rsidP="008C77EA">
      <w:pPr>
        <w:spacing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[NF004]</w:t>
      </w:r>
      <w:r>
        <w:rPr>
          <w:rFonts w:ascii="Arial" w:eastAsia="Arial" w:hAnsi="Arial" w:cs="Arial"/>
          <w:sz w:val="24"/>
          <w:szCs w:val="24"/>
        </w:rPr>
        <w:t xml:space="preserve"> O Sistema deverá mandar um lembrete de atraso dos livros por e-mail.</w:t>
      </w:r>
    </w:p>
    <w:p w14:paraId="27435D38" w14:textId="745CF9FB" w:rsidR="008C77EA" w:rsidRDefault="008C77EA" w:rsidP="008C77EA">
      <w:pPr>
        <w:pStyle w:val="TextoNormal"/>
        <w:ind w:left="0"/>
      </w:pPr>
      <w:r>
        <w:rPr>
          <w:rFonts w:ascii="Arial" w:eastAsia="Arial" w:hAnsi="Arial" w:cs="Arial"/>
          <w:b/>
          <w:sz w:val="24"/>
          <w:szCs w:val="24"/>
        </w:rPr>
        <w:t>Prioridade:</w:t>
      </w:r>
      <w:r>
        <w:rPr>
          <w:rFonts w:ascii="Arial" w:eastAsia="Arial" w:hAnsi="Arial" w:cs="Arial"/>
          <w:sz w:val="24"/>
          <w:szCs w:val="24"/>
        </w:rPr>
        <w:t xml:space="preserve"> Desejável</w:t>
      </w:r>
    </w:p>
    <w:p w14:paraId="27537632" w14:textId="77777777" w:rsidR="00F26727" w:rsidRDefault="00F26727">
      <w:pPr>
        <w:pStyle w:val="Ttulo2"/>
      </w:pPr>
      <w:bookmarkStart w:id="76" w:name="_Toc467473459"/>
      <w:bookmarkStart w:id="77" w:name="_Toc467474006"/>
      <w:bookmarkStart w:id="78" w:name="_Toc467477745"/>
      <w:bookmarkStart w:id="79" w:name="_Toc467494891"/>
      <w:bookmarkStart w:id="80" w:name="_Toc467495257"/>
      <w:bookmarkStart w:id="81" w:name="_Toc468086063"/>
      <w:bookmarkStart w:id="82" w:name="_Toc45453149"/>
      <w:r>
        <w:t>Confiabilidade</w:t>
      </w:r>
      <w:bookmarkEnd w:id="76"/>
      <w:bookmarkEnd w:id="77"/>
      <w:bookmarkEnd w:id="78"/>
      <w:bookmarkEnd w:id="79"/>
      <w:bookmarkEnd w:id="80"/>
      <w:bookmarkEnd w:id="81"/>
      <w:bookmarkEnd w:id="82"/>
    </w:p>
    <w:p w14:paraId="47EA2512" w14:textId="3D804DE5" w:rsidR="00F26727" w:rsidRDefault="00F26727">
      <w:pPr>
        <w:pStyle w:val="TextoNormal"/>
      </w:pPr>
      <w:r>
        <w:t xml:space="preserve">Esta seção descreve os requisitos não funcionais associados à freqüência, severidade de falhas do sistema e habilidade de recuperação das mesmas, bem como à corretude do sistema. </w:t>
      </w:r>
    </w:p>
    <w:p w14:paraId="7DE7BC34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[NF00</w:t>
      </w:r>
      <w:r>
        <w:rPr>
          <w:rFonts w:ascii="Arial" w:eastAsia="Arial" w:hAnsi="Arial" w:cs="Arial"/>
          <w:b/>
          <w:sz w:val="24"/>
          <w:szCs w:val="24"/>
        </w:rPr>
        <w:t>5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]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O </w:t>
      </w:r>
      <w:r>
        <w:rPr>
          <w:rFonts w:ascii="Arial" w:eastAsia="Arial" w:hAnsi="Arial" w:cs="Arial"/>
          <w:sz w:val="24"/>
          <w:szCs w:val="24"/>
        </w:rPr>
        <w:t>sistema deve ter disponibilidade durante todo período da manhã e tarde.</w:t>
      </w:r>
      <w:bookmarkStart w:id="83" w:name="_tpknimfjcygn" w:colFirst="0" w:colLast="0"/>
      <w:bookmarkEnd w:id="83"/>
    </w:p>
    <w:p w14:paraId="7F336ECC" w14:textId="45EF06E1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Prioridade: </w:t>
      </w:r>
      <w:r>
        <w:rPr>
          <w:rFonts w:ascii="Arial" w:eastAsia="Arial" w:hAnsi="Arial" w:cs="Arial"/>
          <w:sz w:val="24"/>
          <w:szCs w:val="24"/>
        </w:rPr>
        <w:t>Essencial</w:t>
      </w:r>
    </w:p>
    <w:p w14:paraId="7E39248D" w14:textId="77777777" w:rsidR="008C77EA" w:rsidRDefault="008C77EA">
      <w:pPr>
        <w:pStyle w:val="TextoNormal"/>
      </w:pPr>
    </w:p>
    <w:p w14:paraId="0EFAF43F" w14:textId="77777777" w:rsidR="00F26727" w:rsidRDefault="00F26727">
      <w:pPr>
        <w:pStyle w:val="Ttulo2"/>
      </w:pPr>
      <w:bookmarkStart w:id="84" w:name="_Toc467473461"/>
      <w:bookmarkStart w:id="85" w:name="_Toc467474008"/>
      <w:bookmarkStart w:id="86" w:name="_Toc467477747"/>
      <w:bookmarkStart w:id="87" w:name="_Toc467494893"/>
      <w:bookmarkStart w:id="88" w:name="_Toc467495259"/>
      <w:bookmarkStart w:id="89" w:name="_Toc468086065"/>
      <w:bookmarkStart w:id="90" w:name="_Toc45453150"/>
      <w:r>
        <w:lastRenderedPageBreak/>
        <w:t>Desempenho</w:t>
      </w:r>
      <w:bookmarkEnd w:id="84"/>
      <w:bookmarkEnd w:id="85"/>
      <w:bookmarkEnd w:id="86"/>
      <w:bookmarkEnd w:id="87"/>
      <w:bookmarkEnd w:id="88"/>
      <w:bookmarkEnd w:id="89"/>
      <w:bookmarkEnd w:id="90"/>
    </w:p>
    <w:p w14:paraId="4C78CA4F" w14:textId="198E1A3D" w:rsidR="00F26727" w:rsidRDefault="00F26727">
      <w:pPr>
        <w:pStyle w:val="TextoNormal"/>
      </w:pPr>
      <w:r>
        <w:t>Esta seção descreve os requisitos não funcionais associados à eficiência, uso de recursos e tempo de resposta do sistema.</w:t>
      </w:r>
    </w:p>
    <w:p w14:paraId="002423F0" w14:textId="77777777" w:rsidR="008C77EA" w:rsidRDefault="008C77EA" w:rsidP="008C77EA">
      <w:pPr>
        <w:keepNext/>
        <w:spacing w:before="240" w:after="1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[NF006] </w:t>
      </w:r>
      <w:r>
        <w:rPr>
          <w:rFonts w:ascii="Arial" w:eastAsia="Arial" w:hAnsi="Arial" w:cs="Arial"/>
          <w:sz w:val="24"/>
          <w:szCs w:val="24"/>
        </w:rPr>
        <w:t xml:space="preserve">O acesso ao Sistema não pode demorar mais do que 10 segundos. </w:t>
      </w:r>
    </w:p>
    <w:p w14:paraId="05835395" w14:textId="77777777" w:rsidR="008C77EA" w:rsidRDefault="008C77EA" w:rsidP="008C77EA">
      <w:pPr>
        <w:spacing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Prioridade: </w:t>
      </w:r>
      <w:r>
        <w:rPr>
          <w:rFonts w:ascii="Arial" w:eastAsia="Arial" w:hAnsi="Arial" w:cs="Arial"/>
          <w:sz w:val="24"/>
          <w:szCs w:val="24"/>
        </w:rPr>
        <w:t>Importante.</w:t>
      </w:r>
    </w:p>
    <w:p w14:paraId="3C442092" w14:textId="77777777" w:rsidR="00F26727" w:rsidRDefault="00F26727">
      <w:pPr>
        <w:pStyle w:val="Ttulo2"/>
      </w:pPr>
      <w:bookmarkStart w:id="91" w:name="_Toc467473463"/>
      <w:bookmarkStart w:id="92" w:name="_Toc467474010"/>
      <w:bookmarkStart w:id="93" w:name="_Toc467477749"/>
      <w:bookmarkStart w:id="94" w:name="_Toc467494895"/>
      <w:bookmarkStart w:id="95" w:name="_Toc467495261"/>
      <w:bookmarkStart w:id="96" w:name="_Toc468086067"/>
      <w:bookmarkStart w:id="97" w:name="_Toc45453151"/>
      <w:r>
        <w:t>Segurança</w:t>
      </w:r>
      <w:bookmarkEnd w:id="91"/>
      <w:bookmarkEnd w:id="92"/>
      <w:bookmarkEnd w:id="93"/>
      <w:bookmarkEnd w:id="94"/>
      <w:bookmarkEnd w:id="95"/>
      <w:bookmarkEnd w:id="96"/>
      <w:bookmarkEnd w:id="97"/>
    </w:p>
    <w:p w14:paraId="1CA244B4" w14:textId="77777777" w:rsidR="00F26727" w:rsidRDefault="00F26727">
      <w:pPr>
        <w:pStyle w:val="TextoNormal"/>
      </w:pPr>
      <w:r>
        <w:t xml:space="preserve">Esta seção descreve os requisitos não funcionais associados à integridade, privacidade e autenticidade dos dados do sistema. </w:t>
      </w:r>
    </w:p>
    <w:p w14:paraId="0DE3F631" w14:textId="77777777" w:rsidR="008C77EA" w:rsidRDefault="008C77EA" w:rsidP="008C77EA">
      <w:pPr>
        <w:keepNext/>
        <w:spacing w:before="240" w:after="120"/>
        <w:rPr>
          <w:rFonts w:ascii="Arial" w:eastAsia="Arial" w:hAnsi="Arial" w:cs="Arial"/>
          <w:sz w:val="24"/>
          <w:szCs w:val="24"/>
        </w:rPr>
      </w:pPr>
      <w:bookmarkStart w:id="98" w:name="_Toc467473465"/>
      <w:bookmarkStart w:id="99" w:name="_Toc467474012"/>
      <w:bookmarkStart w:id="100" w:name="_Toc467477751"/>
      <w:bookmarkStart w:id="101" w:name="_Toc467494897"/>
      <w:bookmarkStart w:id="102" w:name="_Toc467495263"/>
      <w:bookmarkStart w:id="103" w:name="_Toc468086069"/>
      <w:r>
        <w:rPr>
          <w:rFonts w:ascii="Arial" w:eastAsia="Arial" w:hAnsi="Arial" w:cs="Arial"/>
          <w:b/>
          <w:sz w:val="24"/>
          <w:szCs w:val="24"/>
        </w:rPr>
        <w:t>[NF007</w:t>
      </w:r>
      <w:proofErr w:type="gramStart"/>
      <w:r>
        <w:rPr>
          <w:rFonts w:ascii="Arial" w:eastAsia="Arial" w:hAnsi="Arial" w:cs="Arial"/>
          <w:b/>
          <w:sz w:val="24"/>
          <w:szCs w:val="24"/>
        </w:rPr>
        <w:t xml:space="preserve">] </w:t>
      </w:r>
      <w:r>
        <w:rPr>
          <w:rFonts w:ascii="Arial" w:eastAsia="Arial" w:hAnsi="Arial" w:cs="Arial"/>
          <w:sz w:val="24"/>
          <w:szCs w:val="24"/>
        </w:rPr>
        <w:t>Um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aluno não pode ter acesso aos dados de outros alunos. </w:t>
      </w:r>
    </w:p>
    <w:p w14:paraId="7D686334" w14:textId="77777777" w:rsidR="008C77EA" w:rsidRDefault="008C77EA" w:rsidP="008C77EA">
      <w:pPr>
        <w:spacing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Prioridade: </w:t>
      </w:r>
      <w:r>
        <w:rPr>
          <w:rFonts w:ascii="Arial" w:eastAsia="Arial" w:hAnsi="Arial" w:cs="Arial"/>
          <w:sz w:val="24"/>
          <w:szCs w:val="24"/>
        </w:rPr>
        <w:t>Essencial</w:t>
      </w:r>
    </w:p>
    <w:p w14:paraId="6E8AFCD9" w14:textId="77777777" w:rsidR="00F26727" w:rsidRDefault="00F26727">
      <w:pPr>
        <w:pStyle w:val="Ttulo2"/>
      </w:pPr>
      <w:bookmarkStart w:id="104" w:name="_Toc45453152"/>
      <w:r>
        <w:t>Distribuição</w:t>
      </w:r>
      <w:bookmarkEnd w:id="98"/>
      <w:bookmarkEnd w:id="99"/>
      <w:bookmarkEnd w:id="100"/>
      <w:bookmarkEnd w:id="101"/>
      <w:bookmarkEnd w:id="102"/>
      <w:bookmarkEnd w:id="103"/>
      <w:bookmarkEnd w:id="104"/>
    </w:p>
    <w:p w14:paraId="6512FC21" w14:textId="77777777" w:rsidR="00F26727" w:rsidRDefault="00F26727">
      <w:pPr>
        <w:pStyle w:val="TextoNormal"/>
      </w:pPr>
      <w:r>
        <w:t>Esta seção descreve os requisitos não funcionais associados à distribuição da versão executável do sistema.</w:t>
      </w:r>
    </w:p>
    <w:p w14:paraId="637967A7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rPr>
          <w:rFonts w:ascii="Arial" w:eastAsia="Arial" w:hAnsi="Arial" w:cs="Arial"/>
          <w:sz w:val="24"/>
          <w:szCs w:val="24"/>
        </w:rPr>
      </w:pPr>
      <w:bookmarkStart w:id="105" w:name="_Toc467473467"/>
      <w:bookmarkStart w:id="106" w:name="_Toc467474014"/>
      <w:bookmarkStart w:id="107" w:name="_Toc467477753"/>
      <w:bookmarkStart w:id="108" w:name="_Toc467494899"/>
      <w:bookmarkStart w:id="109" w:name="_Toc467495265"/>
      <w:bookmarkStart w:id="110" w:name="_Toc468086071"/>
      <w:r w:rsidRPr="008C77EA">
        <w:rPr>
          <w:rFonts w:ascii="Arial" w:eastAsia="Arial" w:hAnsi="Arial" w:cs="Arial"/>
          <w:b/>
          <w:color w:val="000000"/>
          <w:sz w:val="24"/>
          <w:szCs w:val="24"/>
        </w:rPr>
        <w:t>[NF</w:t>
      </w:r>
      <w:r w:rsidRPr="008C77EA">
        <w:rPr>
          <w:rFonts w:ascii="Arial" w:eastAsia="Arial" w:hAnsi="Arial" w:cs="Arial"/>
          <w:b/>
          <w:sz w:val="24"/>
          <w:szCs w:val="24"/>
        </w:rPr>
        <w:t>008</w:t>
      </w:r>
      <w:r w:rsidRPr="008C77EA">
        <w:rPr>
          <w:rFonts w:ascii="Arial" w:eastAsia="Arial" w:hAnsi="Arial" w:cs="Arial"/>
          <w:b/>
          <w:color w:val="000000"/>
          <w:sz w:val="24"/>
          <w:szCs w:val="24"/>
        </w:rPr>
        <w:t xml:space="preserve">] </w:t>
      </w:r>
      <w:r w:rsidRPr="008C77EA">
        <w:rPr>
          <w:rFonts w:ascii="Arial" w:eastAsia="Arial" w:hAnsi="Arial" w:cs="Arial"/>
          <w:color w:val="000000"/>
          <w:sz w:val="24"/>
          <w:szCs w:val="24"/>
        </w:rPr>
        <w:t xml:space="preserve">Sistema </w:t>
      </w:r>
      <w:r w:rsidRPr="008C77EA">
        <w:rPr>
          <w:rFonts w:ascii="Arial" w:eastAsia="Arial" w:hAnsi="Arial" w:cs="Arial"/>
          <w:sz w:val="24"/>
          <w:szCs w:val="24"/>
        </w:rPr>
        <w:t>deve ser distribuído para Web e Mobile.</w:t>
      </w:r>
    </w:p>
    <w:p w14:paraId="2EEF2453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</w:pPr>
      <w:r w:rsidRPr="008C77EA">
        <w:rPr>
          <w:rFonts w:eastAsia="Arial" w:cs="Arial"/>
          <w:sz w:val="24"/>
          <w:szCs w:val="24"/>
        </w:rPr>
        <w:t>Prioridade: Essencial</w:t>
      </w:r>
      <w:r>
        <w:t xml:space="preserve"> </w:t>
      </w:r>
    </w:p>
    <w:p w14:paraId="5847B20E" w14:textId="438A626F" w:rsidR="00F26727" w:rsidRDefault="00F26727" w:rsidP="008C77EA">
      <w:pPr>
        <w:pStyle w:val="Ttulo2"/>
      </w:pPr>
      <w:bookmarkStart w:id="111" w:name="_Toc45453153"/>
      <w:r>
        <w:t>Padrões</w:t>
      </w:r>
      <w:bookmarkEnd w:id="105"/>
      <w:bookmarkEnd w:id="106"/>
      <w:bookmarkEnd w:id="107"/>
      <w:bookmarkEnd w:id="108"/>
      <w:bookmarkEnd w:id="109"/>
      <w:bookmarkEnd w:id="110"/>
      <w:bookmarkEnd w:id="111"/>
    </w:p>
    <w:p w14:paraId="5186B08E" w14:textId="77777777" w:rsidR="00F26727" w:rsidRDefault="00F26727">
      <w:pPr>
        <w:pStyle w:val="TextoNormal"/>
      </w:pPr>
      <w:r>
        <w:t xml:space="preserve">Esta seção descreve os requisitos não funcionais associados a padrões ou normas que devem ser seguidos pelo sistema ou pelo seu processo de desenvolvimento. </w:t>
      </w:r>
    </w:p>
    <w:p w14:paraId="37301FE3" w14:textId="7E94CC9C" w:rsidR="00F26727" w:rsidRDefault="00F26727">
      <w:pPr>
        <w:pStyle w:val="TextoNormal"/>
      </w:pPr>
      <w:r>
        <w:t xml:space="preserve">&lt;Se você mencionar documentos relacionados, não esqueça de listá-los na seção 1.3.&gt; </w:t>
      </w:r>
    </w:p>
    <w:p w14:paraId="2D7A6EA4" w14:textId="77777777" w:rsidR="008C77EA" w:rsidRDefault="008C77EA">
      <w:pPr>
        <w:pStyle w:val="TextoNormal"/>
      </w:pPr>
    </w:p>
    <w:p w14:paraId="5E9A9A6A" w14:textId="77777777" w:rsidR="00F26727" w:rsidRDefault="00F26727">
      <w:pPr>
        <w:pStyle w:val="Ttulo2"/>
      </w:pPr>
      <w:bookmarkStart w:id="112" w:name="_Toc467473469"/>
      <w:bookmarkStart w:id="113" w:name="_Toc467474016"/>
      <w:bookmarkStart w:id="114" w:name="_Toc467477755"/>
      <w:bookmarkStart w:id="115" w:name="_Toc467494901"/>
      <w:bookmarkStart w:id="116" w:name="_Toc467495267"/>
      <w:bookmarkStart w:id="117" w:name="_Toc468086073"/>
      <w:bookmarkStart w:id="118" w:name="_Toc45453154"/>
      <w:r>
        <w:t>Hardware e software</w:t>
      </w:r>
      <w:bookmarkEnd w:id="112"/>
      <w:bookmarkEnd w:id="113"/>
      <w:bookmarkEnd w:id="114"/>
      <w:bookmarkEnd w:id="115"/>
      <w:bookmarkEnd w:id="116"/>
      <w:bookmarkEnd w:id="117"/>
      <w:bookmarkEnd w:id="118"/>
    </w:p>
    <w:p w14:paraId="6C22B6F6" w14:textId="77777777" w:rsidR="00F26727" w:rsidRDefault="00F26727">
      <w:pPr>
        <w:pStyle w:val="TextoNormal"/>
      </w:pPr>
      <w:bookmarkStart w:id="119" w:name="_Ref471381570"/>
      <w:r>
        <w:t xml:space="preserve">Esta seção descreve os requisitos não funcionais associados ao hardware e software usados para desenvolver ou para executar o sistema. </w:t>
      </w:r>
    </w:p>
    <w:p w14:paraId="732782BB" w14:textId="77777777" w:rsidR="008C77EA" w:rsidRDefault="008C77EA" w:rsidP="008C77EA">
      <w:pPr>
        <w:keepNext/>
        <w:spacing w:before="240" w:after="1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[NF009] </w:t>
      </w:r>
      <w:r>
        <w:rPr>
          <w:rFonts w:ascii="Arial" w:eastAsia="Arial" w:hAnsi="Arial" w:cs="Arial"/>
          <w:sz w:val="24"/>
          <w:szCs w:val="24"/>
        </w:rPr>
        <w:t>Sistema deve ser desenvolvido em C#.</w:t>
      </w:r>
    </w:p>
    <w:p w14:paraId="13CF252E" w14:textId="4DCF33FF" w:rsidR="00F26727" w:rsidRDefault="008C77EA" w:rsidP="008C77EA">
      <w:pPr>
        <w:pStyle w:val="TextoNormal"/>
        <w:ind w:hanging="578"/>
      </w:pPr>
      <w:r>
        <w:rPr>
          <w:rFonts w:ascii="Arial" w:eastAsia="Arial" w:hAnsi="Arial" w:cs="Arial"/>
          <w:b/>
          <w:sz w:val="24"/>
          <w:szCs w:val="24"/>
        </w:rPr>
        <w:t xml:space="preserve">Prioridade: </w:t>
      </w:r>
      <w:r>
        <w:rPr>
          <w:rFonts w:ascii="Arial" w:eastAsia="Arial" w:hAnsi="Arial" w:cs="Arial"/>
          <w:sz w:val="24"/>
          <w:szCs w:val="24"/>
        </w:rPr>
        <w:t>Essencial</w:t>
      </w:r>
    </w:p>
    <w:p w14:paraId="0CD203CC" w14:textId="77777777" w:rsidR="00F26727" w:rsidRDefault="00F26727">
      <w:pPr>
        <w:pStyle w:val="TextoNormal"/>
        <w:sectPr w:rsidR="00F26727">
          <w:headerReference w:type="default" r:id="rId27"/>
          <w:pgSz w:w="11906" w:h="16838" w:code="9"/>
          <w:pgMar w:top="1440" w:right="1440" w:bottom="1440" w:left="1440" w:header="720" w:footer="720" w:gutter="0"/>
          <w:pgNumType w:start="1"/>
          <w:cols w:space="720"/>
        </w:sectPr>
      </w:pPr>
    </w:p>
    <w:bookmarkStart w:id="120" w:name="_Toc467473471"/>
    <w:bookmarkStart w:id="121" w:name="_Toc467474018"/>
    <w:bookmarkStart w:id="122" w:name="_Toc467477757"/>
    <w:bookmarkStart w:id="123" w:name="_Toc467494903"/>
    <w:bookmarkStart w:id="124" w:name="_Toc467495269"/>
    <w:bookmarkStart w:id="125" w:name="_Toc468086075"/>
    <w:p w14:paraId="6FE8516B" w14:textId="77777777" w:rsidR="00F26727" w:rsidRDefault="00F26727">
      <w:pPr>
        <w:pStyle w:val="Captulo"/>
        <w:framePr w:hSpace="180" w:wrap="around" w:vAnchor="text" w:hAnchor="page" w:x="9937" w:y="1"/>
        <w:rPr>
          <w:sz w:val="24"/>
        </w:rPr>
      </w:pPr>
      <w:r>
        <w:rPr>
          <w:sz w:val="24"/>
        </w:rPr>
        <w:object w:dxaOrig="581" w:dyaOrig="725" w14:anchorId="5B95A64A">
          <v:shape id="_x0000_i1028" type="#_x0000_t75" style="width:29.25pt;height:36.75pt" o:ole="">
            <v:imagedata r:id="rId28" o:title=""/>
          </v:shape>
          <o:OLEObject Type="Embed" ProgID="Word.Document.8" ShapeID="_x0000_i1028" DrawAspect="Content" ObjectID="_1657472655" r:id="rId29"/>
        </w:object>
      </w:r>
    </w:p>
    <w:p w14:paraId="3E886B6F" w14:textId="77777777" w:rsidR="00F26727" w:rsidRDefault="00F26727">
      <w:pPr>
        <w:pStyle w:val="TextoNormal"/>
        <w:spacing w:before="0" w:after="0"/>
        <w:jc w:val="right"/>
      </w:pPr>
      <w:bookmarkStart w:id="126" w:name="_Hlk45451660"/>
      <w:r>
        <w:rPr>
          <w:rFonts w:ascii="Arial" w:hAnsi="Arial"/>
          <w:b/>
          <w:sz w:val="24"/>
        </w:rPr>
        <w:t>Capítulo</w:t>
      </w:r>
    </w:p>
    <w:p w14:paraId="128E5B04" w14:textId="77777777" w:rsidR="00F26727" w:rsidRDefault="00F26727">
      <w:pPr>
        <w:pStyle w:val="Ttulo1"/>
      </w:pPr>
      <w:r>
        <w:t>Descrição da interface</w:t>
      </w:r>
      <w:bookmarkEnd w:id="119"/>
      <w:r>
        <w:t xml:space="preserve"> com o usuário</w:t>
      </w:r>
      <w:bookmarkEnd w:id="120"/>
      <w:bookmarkEnd w:id="121"/>
      <w:bookmarkEnd w:id="122"/>
      <w:bookmarkEnd w:id="123"/>
      <w:bookmarkEnd w:id="124"/>
      <w:bookmarkEnd w:id="125"/>
    </w:p>
    <w:bookmarkEnd w:id="126"/>
    <w:p w14:paraId="7A466C2F" w14:textId="77777777" w:rsidR="00F26727" w:rsidRPr="00506043" w:rsidRDefault="00F26727">
      <w:pPr>
        <w:pStyle w:val="TextoNormal"/>
        <w:rPr>
          <w:color w:val="5B9BD5"/>
        </w:rPr>
      </w:pPr>
      <w:r w:rsidRPr="00506043">
        <w:rPr>
          <w:color w:val="5B9BD5"/>
        </w:rPr>
        <w:t xml:space="preserve">&lt;Esta seção deve conter desenhos ou rascunhos das telas do sistema que forem necessários ou convenientes para esclarecer algum dos requisitos do sistema. </w:t>
      </w:r>
      <w:r w:rsidR="00376C8A" w:rsidRPr="00506043">
        <w:rPr>
          <w:color w:val="5B9BD5"/>
        </w:rPr>
        <w:t xml:space="preserve">O aluno pode </w:t>
      </w:r>
      <w:r w:rsidR="001E4902" w:rsidRPr="00506043">
        <w:rPr>
          <w:color w:val="5B9BD5"/>
        </w:rPr>
        <w:t>utilizar ferramentas como Balsamiq para prototipar a interface</w:t>
      </w:r>
      <w:r w:rsidR="004703C7" w:rsidRPr="00506043">
        <w:rPr>
          <w:color w:val="5B9BD5"/>
        </w:rPr>
        <w:t>, apesar de não ser a melhor opção</w:t>
      </w:r>
      <w:r w:rsidR="00376C8A" w:rsidRPr="00506043">
        <w:rPr>
          <w:color w:val="5B9BD5"/>
        </w:rPr>
        <w:t xml:space="preserve">. Mais ferramentas podem ser encontradas em </w:t>
      </w:r>
      <w:hyperlink r:id="rId30" w:history="1">
        <w:r w:rsidR="00376C8A" w:rsidRPr="005E7C47">
          <w:rPr>
            <w:rStyle w:val="Hyperlink"/>
          </w:rPr>
          <w:t>https://dcrazed.com/best-free-wireframe-tools/</w:t>
        </w:r>
      </w:hyperlink>
      <w:r w:rsidR="00376C8A">
        <w:rPr>
          <w:color w:val="5B9BD5"/>
        </w:rPr>
        <w:t>.</w:t>
      </w:r>
      <w:r w:rsidR="001E4902" w:rsidRPr="00506043">
        <w:rPr>
          <w:color w:val="5B9BD5"/>
        </w:rPr>
        <w:t xml:space="preserve"> </w:t>
      </w:r>
      <w:r w:rsidR="004703C7" w:rsidRPr="00506043">
        <w:rPr>
          <w:color w:val="5B9BD5"/>
        </w:rPr>
        <w:t>A melhor opção RECOMENDADA</w:t>
      </w:r>
      <w:r w:rsidR="001E4902" w:rsidRPr="00506043">
        <w:rPr>
          <w:color w:val="5B9BD5"/>
        </w:rPr>
        <w:t xml:space="preserve"> FORTEMENTE </w:t>
      </w:r>
      <w:r w:rsidR="004703C7" w:rsidRPr="00506043">
        <w:rPr>
          <w:color w:val="5B9BD5"/>
        </w:rPr>
        <w:t xml:space="preserve">é para </w:t>
      </w:r>
      <w:r w:rsidR="001E4902" w:rsidRPr="00506043">
        <w:rPr>
          <w:color w:val="5B9BD5"/>
        </w:rPr>
        <w:t xml:space="preserve">o aluno </w:t>
      </w:r>
      <w:r w:rsidR="004703C7" w:rsidRPr="00506043">
        <w:rPr>
          <w:color w:val="5B9BD5"/>
        </w:rPr>
        <w:t>fazer</w:t>
      </w:r>
      <w:r w:rsidR="001E4902" w:rsidRPr="00506043">
        <w:rPr>
          <w:color w:val="5B9BD5"/>
        </w:rPr>
        <w:t xml:space="preserve"> a prototipação da interface em HTML, Angular ou qualquer outra tecnologia que o permita fazer a interface de sistema</w:t>
      </w:r>
      <w:r w:rsidR="00106D1A" w:rsidRPr="00506043">
        <w:rPr>
          <w:color w:val="5B9BD5"/>
        </w:rPr>
        <w:t>s</w:t>
      </w:r>
      <w:r w:rsidR="001E4902" w:rsidRPr="00506043">
        <w:rPr>
          <w:color w:val="5B9BD5"/>
        </w:rPr>
        <w:t xml:space="preserve"> WEB</w:t>
      </w:r>
      <w:r w:rsidR="004703C7" w:rsidRPr="00506043">
        <w:rPr>
          <w:color w:val="5B9BD5"/>
        </w:rPr>
        <w:t xml:space="preserve"> e reaproveitá-la na fase de projeto. Assim evita-se o fato de fazer desenhos de interface os quais serão jogados fora por não ser a interface propriamente dita</w:t>
      </w:r>
      <w:r w:rsidR="001E4902" w:rsidRPr="00506043">
        <w:rPr>
          <w:color w:val="5B9BD5"/>
        </w:rPr>
        <w:t xml:space="preserve">. </w:t>
      </w:r>
      <w:r w:rsidRPr="00506043">
        <w:rPr>
          <w:color w:val="5B9BD5"/>
        </w:rPr>
        <w:t xml:space="preserve">Use nomes </w:t>
      </w:r>
      <w:r w:rsidR="00106D1A" w:rsidRPr="00506043">
        <w:rPr>
          <w:color w:val="5B9BD5"/>
        </w:rPr>
        <w:t xml:space="preserve">significativos </w:t>
      </w:r>
      <w:r w:rsidRPr="00506043">
        <w:rPr>
          <w:color w:val="5B9BD5"/>
        </w:rPr>
        <w:t xml:space="preserve">para identificar cada interface </w:t>
      </w:r>
      <w:r w:rsidR="00106D1A" w:rsidRPr="00506043">
        <w:rPr>
          <w:color w:val="5B9BD5"/>
        </w:rPr>
        <w:t xml:space="preserve">como I_Login, I_Erro_login, I_CadastrarCliente. Descreva cada interface </w:t>
      </w:r>
      <w:r w:rsidRPr="00506043">
        <w:rPr>
          <w:color w:val="5B9BD5"/>
        </w:rPr>
        <w:t xml:space="preserve"> em </w:t>
      </w:r>
      <w:r w:rsidR="00106D1A" w:rsidRPr="00506043">
        <w:rPr>
          <w:color w:val="5B9BD5"/>
        </w:rPr>
        <w:t>uma subseção</w:t>
      </w:r>
      <w:r w:rsidRPr="00506043">
        <w:rPr>
          <w:color w:val="5B9BD5"/>
        </w:rPr>
        <w:t>.</w:t>
      </w:r>
      <w:r w:rsidR="004703C7" w:rsidRPr="00506043">
        <w:rPr>
          <w:color w:val="5B9BD5"/>
        </w:rPr>
        <w:t xml:space="preserve"> O aluno deverá utilizar templates já prontos caso queira, fazendo uma interface agradável.</w:t>
      </w:r>
      <w:r w:rsidRPr="00506043">
        <w:rPr>
          <w:color w:val="5B9BD5"/>
        </w:rPr>
        <w:t>&gt;</w:t>
      </w:r>
    </w:p>
    <w:p w14:paraId="7AB14F11" w14:textId="77777777" w:rsidR="00686F78" w:rsidRDefault="00686F78">
      <w:pPr>
        <w:pStyle w:val="TextoNormal"/>
      </w:pPr>
      <w:r>
        <w:t xml:space="preserve">Neste documento, adota-se “I_” para indicar uma interface, “IE_” para indicar uma interface com mensagem de erro e “IS_” para identicar uma interface com mensagem de sucesso. Assim, a interface de login do sistema é nomeada como “I_Login”. A interface de erro do login para um username inválido e uma senha inválida é nomeada respectivamente como “IE_LoginUsername” e “IE_LoginSenhaInválida”. </w:t>
      </w:r>
    </w:p>
    <w:p w14:paraId="7F333316" w14:textId="77777777" w:rsidR="006221EF" w:rsidRDefault="006221EF" w:rsidP="006221EF">
      <w:pPr>
        <w:pStyle w:val="Ttulo2"/>
      </w:pPr>
      <w:bookmarkStart w:id="127" w:name="_Toc45453155"/>
      <w:r>
        <w:t>MAPA DE NAVEGAÇÃO DE INTERFACES</w:t>
      </w:r>
      <w:bookmarkEnd w:id="127"/>
    </w:p>
    <w:p w14:paraId="0D26EF05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5B9BD5"/>
          <w:sz w:val="22"/>
          <w:szCs w:val="22"/>
        </w:rPr>
      </w:pPr>
      <w:r>
        <w:rPr>
          <w:color w:val="5B9BD5"/>
          <w:sz w:val="22"/>
          <w:szCs w:val="22"/>
        </w:rPr>
        <w:t xml:space="preserve">&lt;Esta seção deve conter desenhos ou rascunhos das telas do sistema que forem necessários ou convenientes para esclarecer algum dos requisitos do sistema. O aluno pode utilizar ferramentas como </w:t>
      </w:r>
      <w:proofErr w:type="spellStart"/>
      <w:r>
        <w:rPr>
          <w:color w:val="5B9BD5"/>
          <w:sz w:val="22"/>
          <w:szCs w:val="22"/>
        </w:rPr>
        <w:t>Balsamiq</w:t>
      </w:r>
      <w:proofErr w:type="spellEnd"/>
      <w:r>
        <w:rPr>
          <w:color w:val="5B9BD5"/>
          <w:sz w:val="22"/>
          <w:szCs w:val="22"/>
        </w:rPr>
        <w:t xml:space="preserve"> para </w:t>
      </w:r>
      <w:proofErr w:type="spellStart"/>
      <w:r>
        <w:rPr>
          <w:color w:val="5B9BD5"/>
          <w:sz w:val="22"/>
          <w:szCs w:val="22"/>
        </w:rPr>
        <w:t>prototipar</w:t>
      </w:r>
      <w:proofErr w:type="spellEnd"/>
      <w:r>
        <w:rPr>
          <w:color w:val="5B9BD5"/>
          <w:sz w:val="22"/>
          <w:szCs w:val="22"/>
        </w:rPr>
        <w:t xml:space="preserve"> a interface, apesar de não ser a melhor opção. Mais ferramentas podem ser encontradas em </w:t>
      </w:r>
      <w:hyperlink r:id="rId31">
        <w:r>
          <w:rPr>
            <w:color w:val="0563C1"/>
            <w:sz w:val="22"/>
            <w:szCs w:val="22"/>
            <w:u w:val="single"/>
          </w:rPr>
          <w:t>https://dcrazed.com/best-free-wireframe-tools/</w:t>
        </w:r>
      </w:hyperlink>
      <w:r>
        <w:rPr>
          <w:color w:val="5B9BD5"/>
          <w:sz w:val="22"/>
          <w:szCs w:val="22"/>
        </w:rPr>
        <w:t xml:space="preserve">. A melhor opção RECOMENDADA FORTEMENTE é para o aluno fazer a prototipação da interface em HTML, </w:t>
      </w:r>
      <w:proofErr w:type="gramStart"/>
      <w:r>
        <w:rPr>
          <w:color w:val="5B9BD5"/>
          <w:sz w:val="22"/>
          <w:szCs w:val="22"/>
        </w:rPr>
        <w:t>Angular</w:t>
      </w:r>
      <w:proofErr w:type="gramEnd"/>
      <w:r>
        <w:rPr>
          <w:color w:val="5B9BD5"/>
          <w:sz w:val="22"/>
          <w:szCs w:val="22"/>
        </w:rPr>
        <w:t xml:space="preserve"> ou qualquer outra tecnologia que o permita fazer a interface de sistemas WEB e reaproveitá-la na fase de projeto. Assim evita-se o fato de fazer desenhos de interface os quais serão jogados fora por não ser a interface propriamente dita. Use nomes significativos para identificar cada interface como </w:t>
      </w:r>
      <w:proofErr w:type="spellStart"/>
      <w:r>
        <w:rPr>
          <w:color w:val="5B9BD5"/>
          <w:sz w:val="22"/>
          <w:szCs w:val="22"/>
        </w:rPr>
        <w:t>I_Login</w:t>
      </w:r>
      <w:proofErr w:type="spellEnd"/>
      <w:r>
        <w:rPr>
          <w:color w:val="5B9BD5"/>
          <w:sz w:val="22"/>
          <w:szCs w:val="22"/>
        </w:rPr>
        <w:t xml:space="preserve">, </w:t>
      </w:r>
      <w:proofErr w:type="spellStart"/>
      <w:r>
        <w:rPr>
          <w:color w:val="5B9BD5"/>
          <w:sz w:val="22"/>
          <w:szCs w:val="22"/>
        </w:rPr>
        <w:t>I_Erro_login</w:t>
      </w:r>
      <w:proofErr w:type="spellEnd"/>
      <w:r>
        <w:rPr>
          <w:color w:val="5B9BD5"/>
          <w:sz w:val="22"/>
          <w:szCs w:val="22"/>
        </w:rPr>
        <w:t xml:space="preserve">, </w:t>
      </w:r>
      <w:proofErr w:type="spellStart"/>
      <w:r>
        <w:rPr>
          <w:color w:val="5B9BD5"/>
          <w:sz w:val="22"/>
          <w:szCs w:val="22"/>
        </w:rPr>
        <w:t>I_CadastrarCliente</w:t>
      </w:r>
      <w:proofErr w:type="spellEnd"/>
      <w:r>
        <w:rPr>
          <w:color w:val="5B9BD5"/>
          <w:sz w:val="22"/>
          <w:szCs w:val="22"/>
        </w:rPr>
        <w:t xml:space="preserve">. Descreva cada </w:t>
      </w:r>
      <w:proofErr w:type="gramStart"/>
      <w:r>
        <w:rPr>
          <w:color w:val="5B9BD5"/>
          <w:sz w:val="22"/>
          <w:szCs w:val="22"/>
        </w:rPr>
        <w:t>interface  em</w:t>
      </w:r>
      <w:proofErr w:type="gramEnd"/>
      <w:r>
        <w:rPr>
          <w:color w:val="5B9BD5"/>
          <w:sz w:val="22"/>
          <w:szCs w:val="22"/>
        </w:rPr>
        <w:t xml:space="preserve"> uma subseção. O aluno deverá utilizar </w:t>
      </w:r>
      <w:proofErr w:type="spellStart"/>
      <w:r>
        <w:rPr>
          <w:color w:val="5B9BD5"/>
          <w:sz w:val="22"/>
          <w:szCs w:val="22"/>
        </w:rPr>
        <w:t>templates</w:t>
      </w:r>
      <w:proofErr w:type="spellEnd"/>
      <w:r>
        <w:rPr>
          <w:color w:val="5B9BD5"/>
          <w:sz w:val="22"/>
          <w:szCs w:val="22"/>
        </w:rPr>
        <w:t xml:space="preserve"> já prontos caso queira, fazendo uma interface agradável.&gt;</w:t>
      </w:r>
    </w:p>
    <w:p w14:paraId="29AC5129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  <w:bookmarkStart w:id="128" w:name="_2u6wntf" w:colFirst="0" w:colLast="0"/>
      <w:bookmarkEnd w:id="128"/>
      <w:r>
        <w:rPr>
          <w:color w:val="000000"/>
          <w:sz w:val="22"/>
          <w:szCs w:val="22"/>
        </w:rPr>
        <w:t xml:space="preserve">Neste documento, adota-se “I_” para indicar uma interface, “IE_” para indicar uma interface com mensagem de erro e “IS_” para </w:t>
      </w:r>
      <w:proofErr w:type="spellStart"/>
      <w:r>
        <w:rPr>
          <w:color w:val="000000"/>
          <w:sz w:val="22"/>
          <w:szCs w:val="22"/>
        </w:rPr>
        <w:t>identicar</w:t>
      </w:r>
      <w:proofErr w:type="spellEnd"/>
      <w:r>
        <w:rPr>
          <w:color w:val="000000"/>
          <w:sz w:val="22"/>
          <w:szCs w:val="22"/>
        </w:rPr>
        <w:t xml:space="preserve"> uma interface com mensagem de sucesso. Assim, a interface de login do sistema é nomeada como “</w:t>
      </w:r>
      <w:proofErr w:type="spellStart"/>
      <w:r>
        <w:rPr>
          <w:color w:val="000000"/>
          <w:sz w:val="22"/>
          <w:szCs w:val="22"/>
        </w:rPr>
        <w:t>I_Login</w:t>
      </w:r>
      <w:proofErr w:type="spellEnd"/>
      <w:r>
        <w:rPr>
          <w:color w:val="000000"/>
          <w:sz w:val="22"/>
          <w:szCs w:val="22"/>
        </w:rPr>
        <w:t xml:space="preserve">”. A interface de erro do login para um </w:t>
      </w:r>
      <w:proofErr w:type="spellStart"/>
      <w:r>
        <w:rPr>
          <w:color w:val="000000"/>
          <w:sz w:val="22"/>
          <w:szCs w:val="22"/>
        </w:rPr>
        <w:t>username</w:t>
      </w:r>
      <w:proofErr w:type="spellEnd"/>
      <w:r>
        <w:rPr>
          <w:color w:val="000000"/>
          <w:sz w:val="22"/>
          <w:szCs w:val="22"/>
        </w:rPr>
        <w:t xml:space="preserve"> inválido e uma senha inválida é nomeada respectivamente como “</w:t>
      </w:r>
      <w:proofErr w:type="spellStart"/>
      <w:r>
        <w:rPr>
          <w:color w:val="000000"/>
          <w:sz w:val="22"/>
          <w:szCs w:val="22"/>
        </w:rPr>
        <w:t>IE_LoginUsername</w:t>
      </w:r>
      <w:proofErr w:type="spellEnd"/>
      <w:r>
        <w:rPr>
          <w:color w:val="000000"/>
          <w:sz w:val="22"/>
          <w:szCs w:val="22"/>
        </w:rPr>
        <w:t>” e “</w:t>
      </w:r>
      <w:proofErr w:type="spellStart"/>
      <w:r>
        <w:rPr>
          <w:color w:val="000000"/>
          <w:sz w:val="22"/>
          <w:szCs w:val="22"/>
        </w:rPr>
        <w:t>IE_LoginSenhaInválida</w:t>
      </w:r>
      <w:proofErr w:type="spellEnd"/>
      <w:r>
        <w:rPr>
          <w:color w:val="000000"/>
          <w:sz w:val="22"/>
          <w:szCs w:val="22"/>
        </w:rPr>
        <w:t xml:space="preserve">”. </w:t>
      </w:r>
    </w:p>
    <w:p w14:paraId="1CD416E9" w14:textId="69B5B756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lastRenderedPageBreak/>
        <w:drawing>
          <wp:inline distT="0" distB="0" distL="0" distR="0" wp14:anchorId="451A3C1C" wp14:editId="0419B808">
            <wp:extent cx="5614035" cy="3848735"/>
            <wp:effectExtent l="0" t="0" r="0" b="0"/>
            <wp:docPr id="35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698C16FC" wp14:editId="5B463E09">
            <wp:extent cx="5603240" cy="4561205"/>
            <wp:effectExtent l="0" t="0" r="0" b="0"/>
            <wp:docPr id="34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456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FA078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color w:val="000000"/>
          <w:sz w:val="22"/>
          <w:szCs w:val="22"/>
        </w:rPr>
      </w:pPr>
    </w:p>
    <w:p w14:paraId="2E3BDB6F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color w:val="8EAADB"/>
          <w:sz w:val="22"/>
          <w:szCs w:val="22"/>
        </w:rPr>
      </w:pPr>
      <w:bookmarkStart w:id="129" w:name="_19c6y18" w:colFirst="0" w:colLast="0"/>
      <w:bookmarkEnd w:id="129"/>
      <w:r>
        <w:rPr>
          <w:color w:val="8EAADB"/>
          <w:sz w:val="22"/>
          <w:szCs w:val="22"/>
        </w:rPr>
        <w:lastRenderedPageBreak/>
        <w:t xml:space="preserve">&lt;O nome dado as interfaces, abaixo, deve ser o mesmo nome que aparecerá na descrição dos Casos de Uso e nas caixas </w:t>
      </w:r>
      <w:proofErr w:type="gramStart"/>
      <w:r>
        <w:rPr>
          <w:color w:val="8EAADB"/>
          <w:sz w:val="22"/>
          <w:szCs w:val="22"/>
        </w:rPr>
        <w:t>dos mapa</w:t>
      </w:r>
      <w:proofErr w:type="gramEnd"/>
      <w:r>
        <w:rPr>
          <w:color w:val="8EAADB"/>
          <w:sz w:val="22"/>
          <w:szCs w:val="22"/>
        </w:rPr>
        <w:t xml:space="preserve"> de navegação acima.&gt;</w:t>
      </w:r>
    </w:p>
    <w:p w14:paraId="495E01DF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I_Login</w:t>
      </w:r>
      <w:proofErr w:type="spellEnd"/>
    </w:p>
    <w:p w14:paraId="367AABF8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noProof/>
          <w:color w:val="000000"/>
          <w:sz w:val="22"/>
          <w:szCs w:val="22"/>
        </w:rPr>
      </w:pPr>
      <w:bookmarkStart w:id="130" w:name="_3tbugp1" w:colFirst="0" w:colLast="0"/>
      <w:bookmarkEnd w:id="130"/>
    </w:p>
    <w:p w14:paraId="1B240869" w14:textId="0A1E8BBB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1830EBC3" wp14:editId="6941531E">
            <wp:extent cx="2158365" cy="3104515"/>
            <wp:effectExtent l="0" t="0" r="0" b="0"/>
            <wp:docPr id="33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36A47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Informações críticas da interface</w:t>
      </w:r>
    </w:p>
    <w:p w14:paraId="10F1003C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O campo nome deve ser um nome cadastrado.</w:t>
      </w:r>
    </w:p>
    <w:p w14:paraId="08A2BA7E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 senha deve conter pelo menos uma letra.</w:t>
      </w:r>
    </w:p>
    <w:p w14:paraId="65D92C31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A senha deve conter pelo menos um número </w:t>
      </w:r>
    </w:p>
    <w:p w14:paraId="57814B63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 senha deve conter pelo menos 6 caracteres</w:t>
      </w:r>
    </w:p>
    <w:p w14:paraId="1635EAE9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bookmarkStart w:id="131" w:name="_28h4qwu" w:colFirst="0" w:colLast="0"/>
      <w:bookmarkEnd w:id="131"/>
      <w:r>
        <w:rPr>
          <w:color w:val="000000"/>
          <w:sz w:val="22"/>
          <w:szCs w:val="22"/>
        </w:rPr>
        <w:t>A senha deve conter no máximo 50 caracteres.</w:t>
      </w:r>
    </w:p>
    <w:p w14:paraId="2D81AD3C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I_Cadastro</w:t>
      </w:r>
      <w:proofErr w:type="spellEnd"/>
    </w:p>
    <w:p w14:paraId="62DFA04D" w14:textId="20A20030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54FF7B6E" wp14:editId="5D51A7DF">
            <wp:extent cx="2158365" cy="3678555"/>
            <wp:effectExtent l="0" t="0" r="0" b="0"/>
            <wp:docPr id="32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58B15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2D8567B1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Informações críticas da interface</w:t>
      </w:r>
    </w:p>
    <w:p w14:paraId="71E7BA94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O e-mail deve ser um e-mail válido.</w:t>
      </w:r>
    </w:p>
    <w:p w14:paraId="61EDB254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Todos os campos são obrigatórios.</w:t>
      </w:r>
    </w:p>
    <w:p w14:paraId="76DF3660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 senha deve conter de 6 a 50 caracteres.</w:t>
      </w:r>
    </w:p>
    <w:p w14:paraId="6C35F65C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 senha deve conter pelo menos 1 número.</w:t>
      </w:r>
    </w:p>
    <w:p w14:paraId="6D39206E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 senha deve conter pelo menos uma letra.</w:t>
      </w:r>
    </w:p>
    <w:p w14:paraId="439E034A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  <w:bookmarkStart w:id="132" w:name="_37m2jsg" w:colFirst="0" w:colLast="0"/>
      <w:bookmarkEnd w:id="132"/>
    </w:p>
    <w:p w14:paraId="1FF0F3F1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I_Contrato</w:t>
      </w:r>
      <w:proofErr w:type="spellEnd"/>
    </w:p>
    <w:p w14:paraId="79CB3805" w14:textId="43218C5E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3BDFDF83" wp14:editId="177D75EC">
            <wp:extent cx="2158365" cy="3678555"/>
            <wp:effectExtent l="0" t="0" r="0" b="0"/>
            <wp:docPr id="31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0FEFF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66B334C2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Informações críticas da interface</w:t>
      </w:r>
    </w:p>
    <w:p w14:paraId="03FBD231" w14:textId="77777777" w:rsidR="008C77EA" w:rsidRPr="00ED6A6F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Cs/>
          <w:color w:val="000000"/>
          <w:sz w:val="24"/>
          <w:szCs w:val="24"/>
        </w:rPr>
      </w:pPr>
      <w:r w:rsidRPr="00ED6A6F">
        <w:rPr>
          <w:rFonts w:ascii="Arial" w:eastAsia="Arial" w:hAnsi="Arial" w:cs="Arial"/>
          <w:bCs/>
          <w:color w:val="000000"/>
          <w:sz w:val="24"/>
          <w:szCs w:val="24"/>
        </w:rPr>
        <w:t>Tela gerada após o cadastro</w:t>
      </w:r>
    </w:p>
    <w:p w14:paraId="6EBB61DD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Necessário marcar a </w:t>
      </w:r>
      <w:proofErr w:type="spellStart"/>
      <w:r>
        <w:rPr>
          <w:color w:val="000000"/>
          <w:sz w:val="22"/>
          <w:szCs w:val="22"/>
        </w:rPr>
        <w:t>checkbox</w:t>
      </w:r>
      <w:proofErr w:type="spellEnd"/>
      <w:r>
        <w:rPr>
          <w:color w:val="000000"/>
          <w:sz w:val="22"/>
          <w:szCs w:val="22"/>
        </w:rPr>
        <w:t xml:space="preserve"> li e concordo, para poder continuar</w:t>
      </w:r>
    </w:p>
    <w:p w14:paraId="25A640BD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760E6A66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I_HomeAluno</w:t>
      </w:r>
      <w:proofErr w:type="spellEnd"/>
    </w:p>
    <w:p w14:paraId="2214BFCC" w14:textId="5BA76B2F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5AEDEDBA" wp14:editId="75ABD215">
            <wp:extent cx="2158365" cy="3019425"/>
            <wp:effectExtent l="0" t="0" r="0" b="0"/>
            <wp:docPr id="30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EA897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7A665429" w14:textId="047D2270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Informações críticas da interface</w:t>
      </w:r>
    </w:p>
    <w:p w14:paraId="42B7A8A6" w14:textId="1B4E94A4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Tela principal apresentada aos </w:t>
      </w:r>
      <w:proofErr w:type="spellStart"/>
      <w:r>
        <w:rPr>
          <w:color w:val="000000"/>
          <w:sz w:val="22"/>
          <w:szCs w:val="22"/>
        </w:rPr>
        <w:t>alu</w:t>
      </w:r>
      <w:r w:rsidR="00B2686A">
        <w:rPr>
          <w:color w:val="000000"/>
          <w:sz w:val="22"/>
          <w:szCs w:val="22"/>
        </w:rPr>
        <w:t>aa</w:t>
      </w:r>
      <w:r>
        <w:rPr>
          <w:color w:val="000000"/>
          <w:sz w:val="22"/>
          <w:szCs w:val="22"/>
        </w:rPr>
        <w:t>nos</w:t>
      </w:r>
      <w:proofErr w:type="spellEnd"/>
      <w:r>
        <w:rPr>
          <w:color w:val="000000"/>
          <w:sz w:val="22"/>
          <w:szCs w:val="22"/>
        </w:rPr>
        <w:t>.</w:t>
      </w:r>
    </w:p>
    <w:p w14:paraId="1ACDB69B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I</w:t>
      </w:r>
      <w:proofErr w:type="gramStart"/>
      <w:r>
        <w:rPr>
          <w:rFonts w:ascii="Arial" w:eastAsia="Arial" w:hAnsi="Arial" w:cs="Arial"/>
          <w:b/>
          <w:color w:val="000000"/>
          <w:sz w:val="28"/>
          <w:szCs w:val="28"/>
        </w:rPr>
        <w:t>_Consultar</w:t>
      </w:r>
      <w:proofErr w:type="spellEnd"/>
      <w:proofErr w:type="gramEnd"/>
    </w:p>
    <w:p w14:paraId="60E32B07" w14:textId="1539C4F5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4DB6CFAA" wp14:editId="5737DD83">
            <wp:extent cx="2158365" cy="5528945"/>
            <wp:effectExtent l="0" t="0" r="0" b="0"/>
            <wp:docPr id="2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552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699C4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6075AF18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Informações críticas da interface</w:t>
      </w:r>
    </w:p>
    <w:p w14:paraId="1DCB2315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Lista todos os livros.</w:t>
      </w:r>
    </w:p>
    <w:p w14:paraId="150D9DAB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Pode inserir o termo a ser pesquisado.</w:t>
      </w:r>
    </w:p>
    <w:p w14:paraId="46667613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Pode selecionar filtros de pesquisa.</w:t>
      </w:r>
    </w:p>
    <w:p w14:paraId="63CC7F48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373BD8D4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I</w:t>
      </w:r>
      <w:proofErr w:type="gramStart"/>
      <w:r>
        <w:rPr>
          <w:rFonts w:ascii="Arial" w:eastAsia="Arial" w:hAnsi="Arial" w:cs="Arial"/>
          <w:b/>
          <w:color w:val="000000"/>
          <w:sz w:val="28"/>
          <w:szCs w:val="28"/>
        </w:rPr>
        <w:t>_Reservar</w:t>
      </w:r>
      <w:proofErr w:type="spellEnd"/>
      <w:proofErr w:type="gramEnd"/>
    </w:p>
    <w:p w14:paraId="0DFA1788" w14:textId="5E8F6442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36B43482" wp14:editId="05EC8AA4">
            <wp:extent cx="2158365" cy="5528945"/>
            <wp:effectExtent l="0" t="0" r="0" b="0"/>
            <wp:docPr id="28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552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58011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26EEE6D7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Informações críticas da interface</w:t>
      </w:r>
    </w:p>
    <w:p w14:paraId="361A97B4" w14:textId="77777777" w:rsidR="008C77EA" w:rsidRDefault="008C77EA" w:rsidP="008C77EA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Pesquisa e seleciona o título a ser reservado.</w:t>
      </w:r>
    </w:p>
    <w:p w14:paraId="353AA6D0" w14:textId="77777777" w:rsidR="008C77EA" w:rsidRDefault="008C77EA" w:rsidP="008C77EA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Podendo simplesmente efetuar a reserva ou ver detalhes do livro.</w:t>
      </w:r>
    </w:p>
    <w:p w14:paraId="261E4BE9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IS</w:t>
      </w:r>
      <w:proofErr w:type="gramStart"/>
      <w:r>
        <w:rPr>
          <w:rFonts w:ascii="Arial" w:eastAsia="Arial" w:hAnsi="Arial" w:cs="Arial"/>
          <w:b/>
          <w:color w:val="000000"/>
          <w:sz w:val="28"/>
          <w:szCs w:val="28"/>
        </w:rPr>
        <w:t>_Reservado</w:t>
      </w:r>
      <w:proofErr w:type="spellEnd"/>
      <w:proofErr w:type="gramEnd"/>
    </w:p>
    <w:p w14:paraId="7352F505" w14:textId="1D272FF8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6B18CCE4" wp14:editId="624F7422">
            <wp:extent cx="2158365" cy="2583815"/>
            <wp:effectExtent l="0" t="0" r="0" b="0"/>
            <wp:docPr id="27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EB6AE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0E03006A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Informações críticas da interface</w:t>
      </w:r>
    </w:p>
    <w:p w14:paraId="243395C3" w14:textId="77777777" w:rsidR="008C77EA" w:rsidRDefault="008C77EA" w:rsidP="008C77EA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Mensagem informando que a reserva foi efetuada.</w:t>
      </w:r>
    </w:p>
    <w:p w14:paraId="6A05169B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60411E0F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I_Detalhe</w:t>
      </w:r>
      <w:proofErr w:type="spellEnd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Livro</w:t>
      </w:r>
    </w:p>
    <w:p w14:paraId="3D2B18EA" w14:textId="2CC336A2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2F4D31E6" wp14:editId="2EB339F5">
            <wp:extent cx="2158365" cy="3381375"/>
            <wp:effectExtent l="0" t="0" r="0" b="0"/>
            <wp:docPr id="66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79F53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57581695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Informações críticas da interface</w:t>
      </w:r>
    </w:p>
    <w:p w14:paraId="69672D64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Detalhe do livro apresentado ao aluno.</w:t>
      </w:r>
    </w:p>
    <w:p w14:paraId="3645384F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lastRenderedPageBreak/>
        <w:t>Informa quantidade total e quantidade disponível.</w:t>
      </w:r>
    </w:p>
    <w:p w14:paraId="188E0685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Informa uma breve resenha do livro</w:t>
      </w:r>
    </w:p>
    <w:p w14:paraId="1B9CCB4D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692FF82D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I</w:t>
      </w:r>
      <w:proofErr w:type="gramStart"/>
      <w:r>
        <w:rPr>
          <w:rFonts w:ascii="Arial" w:eastAsia="Arial" w:hAnsi="Arial" w:cs="Arial"/>
          <w:b/>
          <w:color w:val="000000"/>
          <w:sz w:val="28"/>
          <w:szCs w:val="28"/>
        </w:rPr>
        <w:t>_Pendencias</w:t>
      </w:r>
      <w:proofErr w:type="spellEnd"/>
      <w:proofErr w:type="gramEnd"/>
    </w:p>
    <w:p w14:paraId="7050C0D1" w14:textId="2B57CBC7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75F076B5" wp14:editId="3FC95F3F">
            <wp:extent cx="2158365" cy="3838575"/>
            <wp:effectExtent l="0" t="0" r="0" b="0"/>
            <wp:docPr id="65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21666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1C22264B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Informações críticas da interface</w:t>
      </w:r>
    </w:p>
    <w:p w14:paraId="6523B98D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Infoma</w:t>
      </w:r>
      <w:proofErr w:type="spellEnd"/>
      <w:r>
        <w:rPr>
          <w:color w:val="000000"/>
          <w:sz w:val="22"/>
          <w:szCs w:val="22"/>
        </w:rPr>
        <w:t xml:space="preserve"> as pendências do aluno com a biblioteca.</w:t>
      </w:r>
    </w:p>
    <w:p w14:paraId="269239CE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52C056AC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I_Renovação</w:t>
      </w:r>
      <w:proofErr w:type="spellEnd"/>
    </w:p>
    <w:p w14:paraId="37C9DF39" w14:textId="3118FE83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4556AD18" wp14:editId="29B21D41">
            <wp:extent cx="2158365" cy="2870835"/>
            <wp:effectExtent l="0" t="0" r="0" b="0"/>
            <wp:docPr id="6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56645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56B159BB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Informações críticas da interface</w:t>
      </w:r>
    </w:p>
    <w:p w14:paraId="6CCC2DA7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Informa todos os títulos emprestado ao aluno.</w:t>
      </w:r>
    </w:p>
    <w:p w14:paraId="70004DE3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Se houver algum atraso, renovação não pode ser efetuada, e deve agendar a devolução.</w:t>
      </w:r>
    </w:p>
    <w:p w14:paraId="56B8DECC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0D481027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IS</w:t>
      </w:r>
      <w:proofErr w:type="gramStart"/>
      <w:r>
        <w:rPr>
          <w:rFonts w:ascii="Arial" w:eastAsia="Arial" w:hAnsi="Arial" w:cs="Arial"/>
          <w:b/>
          <w:color w:val="000000"/>
          <w:sz w:val="28"/>
          <w:szCs w:val="28"/>
        </w:rPr>
        <w:t>_Autorizado</w:t>
      </w:r>
      <w:proofErr w:type="spellEnd"/>
      <w:proofErr w:type="gramEnd"/>
    </w:p>
    <w:p w14:paraId="20A06C0E" w14:textId="5C71BAAE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6FE98C7D" wp14:editId="371930CB">
            <wp:extent cx="2158365" cy="2583815"/>
            <wp:effectExtent l="0" t="0" r="0" b="0"/>
            <wp:docPr id="26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E1E4A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46BCE87B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Informações críticas da interface</w:t>
      </w:r>
    </w:p>
    <w:p w14:paraId="582F8A3A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Caso a renovação seja autorizada pelo bibliotecário.</w:t>
      </w:r>
    </w:p>
    <w:p w14:paraId="32D6C137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73BF3544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I</w:t>
      </w:r>
      <w:proofErr w:type="gramStart"/>
      <w:r>
        <w:rPr>
          <w:rFonts w:ascii="Arial" w:eastAsia="Arial" w:hAnsi="Arial" w:cs="Arial"/>
          <w:b/>
          <w:color w:val="000000"/>
          <w:sz w:val="28"/>
          <w:szCs w:val="28"/>
        </w:rPr>
        <w:t>_Estatísticas</w:t>
      </w:r>
      <w:proofErr w:type="spellEnd"/>
      <w:proofErr w:type="gramEnd"/>
    </w:p>
    <w:p w14:paraId="096B6D30" w14:textId="20810237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274D5000" wp14:editId="6A502AA6">
            <wp:extent cx="2158365" cy="2976880"/>
            <wp:effectExtent l="0" t="0" r="0" b="0"/>
            <wp:docPr id="25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88B19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6F0D34EA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Informações críticas da interface</w:t>
      </w:r>
    </w:p>
    <w:p w14:paraId="68B3F881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Apresenta as estatísticas referente ao aluno.</w:t>
      </w:r>
    </w:p>
    <w:p w14:paraId="5B5164AC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Apresenta estatísticas gerais.</w:t>
      </w:r>
    </w:p>
    <w:p w14:paraId="5C900555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1C296878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I_Chat</w:t>
      </w:r>
      <w:proofErr w:type="spellEnd"/>
    </w:p>
    <w:p w14:paraId="7B998E38" w14:textId="7B02C4C1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18A160A8" wp14:editId="47895806">
            <wp:extent cx="2158365" cy="2689860"/>
            <wp:effectExtent l="0" t="0" r="0" b="0"/>
            <wp:docPr id="61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1F740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</w:p>
    <w:p w14:paraId="79A7244B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1C284D7B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Informações críticas da interface</w:t>
      </w:r>
    </w:p>
    <w:p w14:paraId="51312174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Deve escolher algum bibliotecário para conversar</w:t>
      </w:r>
    </w:p>
    <w:p w14:paraId="64DD3AB3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Após escrever a mensagem deve clicar em enviar</w:t>
      </w:r>
    </w:p>
    <w:p w14:paraId="1621E3E2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2D301C6F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I_Menu</w:t>
      </w:r>
      <w:proofErr w:type="spellEnd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Sanduiche</w:t>
      </w:r>
    </w:p>
    <w:p w14:paraId="29BFA52B" w14:textId="2E46D8AF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6CE1B9E4" wp14:editId="0847319C">
            <wp:extent cx="2158365" cy="3827780"/>
            <wp:effectExtent l="0" t="0" r="0" b="0"/>
            <wp:docPr id="60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382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02A1A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2ACC0C3A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Informações críticas da interface</w:t>
      </w:r>
    </w:p>
    <w:p w14:paraId="70FDCC4F" w14:textId="777FBD9B" w:rsidR="008C77EA" w:rsidRPr="00F31D6E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Deve clicar no símbolo de menu  </w:t>
      </w:r>
      <w:r w:rsidR="007A6770" w:rsidRPr="008C77EA">
        <w:rPr>
          <w:noProof/>
          <w:color w:val="000000"/>
          <w:sz w:val="22"/>
          <w:szCs w:val="22"/>
        </w:rPr>
        <w:drawing>
          <wp:inline distT="0" distB="0" distL="0" distR="0" wp14:anchorId="720D0166" wp14:editId="18A11A6E">
            <wp:extent cx="201930" cy="244475"/>
            <wp:effectExtent l="0" t="0" r="0" b="0"/>
            <wp:docPr id="5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" cy="24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2"/>
          <w:szCs w:val="22"/>
        </w:rPr>
        <w:t>.</w:t>
      </w:r>
    </w:p>
    <w:p w14:paraId="5393D83A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69DB07B4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I_Perfil</w:t>
      </w:r>
      <w:proofErr w:type="spellEnd"/>
    </w:p>
    <w:p w14:paraId="12C36E0B" w14:textId="1F441437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2BB08C56" wp14:editId="0078398A">
            <wp:extent cx="2158365" cy="3157855"/>
            <wp:effectExtent l="0" t="0" r="0" b="0"/>
            <wp:docPr id="58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153D1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26D95F21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Informações críticas da interface</w:t>
      </w:r>
    </w:p>
    <w:p w14:paraId="7C234588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Apresenta os dados do usuário.</w:t>
      </w:r>
    </w:p>
    <w:p w14:paraId="702F7CB9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78" w:hanging="217"/>
        <w:jc w:val="both"/>
        <w:rPr>
          <w:color w:val="000000"/>
          <w:sz w:val="22"/>
          <w:szCs w:val="22"/>
        </w:rPr>
      </w:pPr>
      <w:r w:rsidRPr="00F31D6E">
        <w:rPr>
          <w:color w:val="000000"/>
          <w:sz w:val="22"/>
          <w:szCs w:val="22"/>
        </w:rPr>
        <w:t xml:space="preserve">Pode ser alterada as informações de telefone, </w:t>
      </w:r>
      <w:proofErr w:type="spellStart"/>
      <w:r w:rsidRPr="00F31D6E">
        <w:rPr>
          <w:color w:val="000000"/>
          <w:sz w:val="22"/>
          <w:szCs w:val="22"/>
        </w:rPr>
        <w:t>email</w:t>
      </w:r>
      <w:proofErr w:type="spellEnd"/>
      <w:r w:rsidRPr="00F31D6E">
        <w:rPr>
          <w:color w:val="000000"/>
          <w:sz w:val="22"/>
          <w:szCs w:val="22"/>
        </w:rPr>
        <w:t>, endereço, turma e foto</w:t>
      </w:r>
    </w:p>
    <w:p w14:paraId="68D0AB08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color w:val="000000"/>
          <w:sz w:val="22"/>
          <w:szCs w:val="22"/>
        </w:rPr>
      </w:pPr>
    </w:p>
    <w:p w14:paraId="283E4C6A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I_Meus</w:t>
      </w:r>
      <w:proofErr w:type="spellEnd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Emprestimos</w:t>
      </w:r>
      <w:proofErr w:type="spellEnd"/>
    </w:p>
    <w:p w14:paraId="790657AB" w14:textId="337D26B9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5EB6E596" wp14:editId="35706270">
            <wp:extent cx="2158365" cy="4029710"/>
            <wp:effectExtent l="0" t="0" r="0" b="0"/>
            <wp:docPr id="57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402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E412C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51F6E6D0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Informações críticas da interface</w:t>
      </w:r>
    </w:p>
    <w:p w14:paraId="08018B63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Apresenta todos empréstimos realizados pelo aluno.</w:t>
      </w:r>
    </w:p>
    <w:p w14:paraId="3E4D15EE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color w:val="000000"/>
          <w:sz w:val="22"/>
          <w:szCs w:val="22"/>
        </w:rPr>
      </w:pPr>
    </w:p>
    <w:p w14:paraId="2E4F1172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I</w:t>
      </w:r>
      <w:proofErr w:type="gramStart"/>
      <w:r>
        <w:rPr>
          <w:rFonts w:ascii="Arial" w:eastAsia="Arial" w:hAnsi="Arial" w:cs="Arial"/>
          <w:b/>
          <w:color w:val="000000"/>
          <w:sz w:val="28"/>
          <w:szCs w:val="28"/>
        </w:rPr>
        <w:t>_Relatar</w:t>
      </w:r>
      <w:proofErr w:type="spellEnd"/>
      <w:proofErr w:type="gramEnd"/>
    </w:p>
    <w:p w14:paraId="2A5D0EEB" w14:textId="779FE45D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4AC5018F" wp14:editId="6456F91E">
            <wp:extent cx="2158365" cy="2689860"/>
            <wp:effectExtent l="0" t="0" r="0" b="0"/>
            <wp:docPr id="56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2124E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03551860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Informações críticas da interface</w:t>
      </w:r>
    </w:p>
    <w:p w14:paraId="7294CCC6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78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Descreve erros encontrados para os desenvolvedores.</w:t>
      </w:r>
    </w:p>
    <w:p w14:paraId="5180C716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color w:val="000000"/>
          <w:sz w:val="22"/>
          <w:szCs w:val="22"/>
        </w:rPr>
      </w:pPr>
    </w:p>
    <w:p w14:paraId="54626AD6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I_Home</w:t>
      </w:r>
      <w:proofErr w:type="spellEnd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Bibliotecário</w:t>
      </w:r>
    </w:p>
    <w:p w14:paraId="5EA97765" w14:textId="42A59F8C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473F6F28" wp14:editId="37E40BCE">
            <wp:extent cx="2158365" cy="3009265"/>
            <wp:effectExtent l="0" t="0" r="0" b="0"/>
            <wp:docPr id="55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64DDC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57F5C78A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Informações críticas da interface</w:t>
      </w:r>
    </w:p>
    <w:p w14:paraId="0AF4D214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78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Tela principal do usuário tipo bibliotecário.</w:t>
      </w:r>
    </w:p>
    <w:p w14:paraId="6D2BEDAE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color w:val="000000"/>
          <w:sz w:val="22"/>
          <w:szCs w:val="22"/>
        </w:rPr>
      </w:pPr>
    </w:p>
    <w:p w14:paraId="494A10B1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I_Altorizar</w:t>
      </w:r>
      <w:proofErr w:type="spellEnd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Find</w:t>
      </w:r>
      <w:proofErr w:type="spellEnd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Aluno</w:t>
      </w:r>
    </w:p>
    <w:p w14:paraId="396F201B" w14:textId="3EE459F1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5073FF9C" wp14:editId="314854A7">
            <wp:extent cx="2158365" cy="2955925"/>
            <wp:effectExtent l="0" t="0" r="0" b="0"/>
            <wp:docPr id="54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F826C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74AB6889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Informações críticas da interface</w:t>
      </w:r>
    </w:p>
    <w:p w14:paraId="6ED640FC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Apresenta o campo de pesquisa.</w:t>
      </w:r>
    </w:p>
    <w:p w14:paraId="2C87EF12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78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Bibliotecário realiza a pesquisa por aluno, ou reserva.</w:t>
      </w:r>
    </w:p>
    <w:p w14:paraId="75EB5230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78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Seleciona a renovação através do aluno.</w:t>
      </w:r>
    </w:p>
    <w:p w14:paraId="5FBCF4AB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color w:val="000000"/>
          <w:sz w:val="22"/>
          <w:szCs w:val="22"/>
        </w:rPr>
      </w:pPr>
    </w:p>
    <w:p w14:paraId="6F03406D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I</w:t>
      </w:r>
      <w:proofErr w:type="gramStart"/>
      <w:r>
        <w:rPr>
          <w:rFonts w:ascii="Arial" w:eastAsia="Arial" w:hAnsi="Arial" w:cs="Arial"/>
          <w:b/>
          <w:color w:val="000000"/>
          <w:sz w:val="28"/>
          <w:szCs w:val="28"/>
        </w:rPr>
        <w:t>_Autorizar</w:t>
      </w:r>
      <w:proofErr w:type="spellEnd"/>
      <w:proofErr w:type="gramEnd"/>
    </w:p>
    <w:p w14:paraId="6ACB7C8C" w14:textId="7AE01F5B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5CEBF922" wp14:editId="22BAFF48">
            <wp:extent cx="2158365" cy="3211195"/>
            <wp:effectExtent l="0" t="0" r="0" b="0"/>
            <wp:docPr id="53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5F6E1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178CDE7F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Informações críticas da interface</w:t>
      </w:r>
    </w:p>
    <w:p w14:paraId="12406FED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78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Vê os livros que os alunos estão querendo renovar.</w:t>
      </w:r>
    </w:p>
    <w:p w14:paraId="4D129D01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78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Decide se empresta ou não</w:t>
      </w:r>
    </w:p>
    <w:p w14:paraId="5E1E1B42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color w:val="000000"/>
          <w:sz w:val="22"/>
          <w:szCs w:val="22"/>
        </w:rPr>
      </w:pPr>
    </w:p>
    <w:p w14:paraId="4408A265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I_AutorizadoB</w:t>
      </w:r>
      <w:proofErr w:type="spellEnd"/>
    </w:p>
    <w:p w14:paraId="1A4ADA5B" w14:textId="4FA99615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2EDAA181" wp14:editId="5ED94143">
            <wp:extent cx="2158365" cy="2583815"/>
            <wp:effectExtent l="0" t="0" r="0" b="0"/>
            <wp:docPr id="52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78A7C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color w:val="000000"/>
          <w:sz w:val="22"/>
          <w:szCs w:val="22"/>
        </w:rPr>
      </w:pPr>
    </w:p>
    <w:p w14:paraId="6A787E14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I_Adicionar</w:t>
      </w:r>
      <w:proofErr w:type="spellEnd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Livro</w:t>
      </w:r>
    </w:p>
    <w:p w14:paraId="2B89A699" w14:textId="18CCFF25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22C2DF18" wp14:editId="0AD7EDDD">
            <wp:extent cx="2158365" cy="3498215"/>
            <wp:effectExtent l="0" t="0" r="0" b="0"/>
            <wp:docPr id="5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9138C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6EFFC523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Informações críticas da interface</w:t>
      </w:r>
    </w:p>
    <w:p w14:paraId="653AC367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Código tem que ser no formato LIV - 12345</w:t>
      </w:r>
    </w:p>
    <w:p w14:paraId="1A6731A5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78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Não pode haver campo em branco</w:t>
      </w:r>
    </w:p>
    <w:p w14:paraId="03E837A6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color w:val="000000"/>
          <w:sz w:val="22"/>
          <w:szCs w:val="22"/>
        </w:rPr>
      </w:pPr>
    </w:p>
    <w:p w14:paraId="7EAB9153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I_MenuSanduicheB</w:t>
      </w:r>
      <w:proofErr w:type="spellEnd"/>
    </w:p>
    <w:p w14:paraId="16F31BEF" w14:textId="5204DE48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1B94FD82" wp14:editId="3339F8A7">
            <wp:extent cx="2158365" cy="3816985"/>
            <wp:effectExtent l="0" t="0" r="0" b="0"/>
            <wp:docPr id="50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36031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560DEC66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color w:val="000000"/>
          <w:sz w:val="22"/>
          <w:szCs w:val="22"/>
        </w:rPr>
      </w:pPr>
    </w:p>
    <w:p w14:paraId="6F32F286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I_PerfilB</w:t>
      </w:r>
      <w:proofErr w:type="spellEnd"/>
    </w:p>
    <w:p w14:paraId="108EE6FC" w14:textId="1AFD0F1E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3C28ADB6" wp14:editId="72394AF2">
            <wp:extent cx="2158365" cy="3816985"/>
            <wp:effectExtent l="0" t="0" r="0" b="0"/>
            <wp:docPr id="49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FFF07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13279333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Informações críticas da interface</w:t>
      </w:r>
    </w:p>
    <w:p w14:paraId="7046D554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Apresenta os dados do bibliotecário.</w:t>
      </w:r>
    </w:p>
    <w:p w14:paraId="6872F47E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78" w:hanging="217"/>
        <w:jc w:val="both"/>
        <w:rPr>
          <w:color w:val="000000"/>
          <w:sz w:val="22"/>
          <w:szCs w:val="22"/>
        </w:rPr>
      </w:pPr>
      <w:r w:rsidRPr="00F31D6E">
        <w:rPr>
          <w:color w:val="000000"/>
          <w:sz w:val="22"/>
          <w:szCs w:val="22"/>
        </w:rPr>
        <w:t xml:space="preserve">Pode ser alterada as informações de telefone, </w:t>
      </w:r>
      <w:proofErr w:type="spellStart"/>
      <w:r w:rsidRPr="00F31D6E">
        <w:rPr>
          <w:color w:val="000000"/>
          <w:sz w:val="22"/>
          <w:szCs w:val="22"/>
        </w:rPr>
        <w:t>email</w:t>
      </w:r>
      <w:proofErr w:type="spellEnd"/>
      <w:r w:rsidRPr="00F31D6E">
        <w:rPr>
          <w:color w:val="000000"/>
          <w:sz w:val="22"/>
          <w:szCs w:val="22"/>
        </w:rPr>
        <w:t>, endereço, tur</w:t>
      </w:r>
      <w:r>
        <w:rPr>
          <w:color w:val="000000"/>
          <w:sz w:val="22"/>
          <w:szCs w:val="22"/>
        </w:rPr>
        <w:t>no</w:t>
      </w:r>
      <w:r w:rsidRPr="00F31D6E">
        <w:rPr>
          <w:color w:val="000000"/>
          <w:sz w:val="22"/>
          <w:szCs w:val="22"/>
        </w:rPr>
        <w:t xml:space="preserve"> e foto</w:t>
      </w:r>
    </w:p>
    <w:p w14:paraId="1D1A8514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color w:val="000000"/>
          <w:sz w:val="22"/>
          <w:szCs w:val="22"/>
        </w:rPr>
      </w:pPr>
    </w:p>
    <w:p w14:paraId="1D701B0C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I_ChatB</w:t>
      </w:r>
      <w:proofErr w:type="spellEnd"/>
    </w:p>
    <w:p w14:paraId="70CA5979" w14:textId="2026BDE8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0719C504" wp14:editId="2AEB4E47">
            <wp:extent cx="2158365" cy="2084070"/>
            <wp:effectExtent l="0" t="0" r="0" b="0"/>
            <wp:docPr id="48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7670D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6B992D5E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Informações críticas da interface</w:t>
      </w:r>
    </w:p>
    <w:p w14:paraId="6E6E7292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Apresenta as mensagens enviadas pelos alunos.</w:t>
      </w:r>
    </w:p>
    <w:p w14:paraId="1E2E3BF5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78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Seleciona a conversa.</w:t>
      </w:r>
    </w:p>
    <w:p w14:paraId="6EBEF5A6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jc w:val="both"/>
        <w:rPr>
          <w:color w:val="000000"/>
          <w:sz w:val="22"/>
          <w:szCs w:val="22"/>
        </w:rPr>
      </w:pPr>
    </w:p>
    <w:p w14:paraId="2EE2E4BB" w14:textId="77777777" w:rsid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I_Chat</w:t>
      </w:r>
      <w:proofErr w:type="spellEnd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Respondendo</w:t>
      </w:r>
    </w:p>
    <w:p w14:paraId="516DA47D" w14:textId="5FCB912D" w:rsidR="008C77EA" w:rsidRDefault="007A6770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center"/>
        <w:rPr>
          <w:color w:val="000000"/>
          <w:sz w:val="22"/>
          <w:szCs w:val="22"/>
        </w:rPr>
      </w:pPr>
      <w:r w:rsidRPr="008C77EA">
        <w:rPr>
          <w:noProof/>
          <w:color w:val="000000"/>
          <w:sz w:val="22"/>
          <w:szCs w:val="22"/>
        </w:rPr>
        <w:drawing>
          <wp:inline distT="0" distB="0" distL="0" distR="0" wp14:anchorId="044E4630" wp14:editId="2E391AF2">
            <wp:extent cx="2158365" cy="3774440"/>
            <wp:effectExtent l="0" t="0" r="0" b="0"/>
            <wp:docPr id="47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C1EFB" w14:textId="77777777" w:rsidR="008C77EA" w:rsidRDefault="008C77EA" w:rsidP="008C77EA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578"/>
        <w:jc w:val="both"/>
        <w:rPr>
          <w:color w:val="000000"/>
          <w:sz w:val="22"/>
          <w:szCs w:val="22"/>
        </w:rPr>
      </w:pPr>
    </w:p>
    <w:p w14:paraId="614D7FA3" w14:textId="77777777" w:rsidR="008C77EA" w:rsidRDefault="008C77EA" w:rsidP="008C77EA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Informações críticas da interface</w:t>
      </w:r>
    </w:p>
    <w:p w14:paraId="7526852D" w14:textId="77777777" w:rsidR="008C77EA" w:rsidRDefault="008C77EA" w:rsidP="008C77EA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567" w:hanging="217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Digita a mensagem de resposta e envia.</w:t>
      </w:r>
    </w:p>
    <w:p w14:paraId="56EB43FF" w14:textId="6196CD58" w:rsidR="00686F78" w:rsidRDefault="00686F78" w:rsidP="00686F78">
      <w:pPr>
        <w:pStyle w:val="TextoNormal"/>
      </w:pPr>
    </w:p>
    <w:p w14:paraId="71509ADC" w14:textId="30B46F84" w:rsidR="00890110" w:rsidRDefault="00890110" w:rsidP="00686F78">
      <w:pPr>
        <w:pStyle w:val="TextoNormal"/>
      </w:pPr>
    </w:p>
    <w:p w14:paraId="1526E50F" w14:textId="102E3C94" w:rsidR="008C77EA" w:rsidRDefault="008C77EA" w:rsidP="00686F78">
      <w:pPr>
        <w:pStyle w:val="TextoNormal"/>
      </w:pPr>
    </w:p>
    <w:p w14:paraId="58D6C238" w14:textId="41E5D0FC" w:rsidR="008C77EA" w:rsidRDefault="008C77EA" w:rsidP="00686F78">
      <w:pPr>
        <w:pStyle w:val="TextoNormal"/>
      </w:pPr>
    </w:p>
    <w:p w14:paraId="288F29F1" w14:textId="1748C697" w:rsidR="008C77EA" w:rsidRDefault="008C77EA" w:rsidP="00686F78">
      <w:pPr>
        <w:pStyle w:val="TextoNormal"/>
      </w:pPr>
    </w:p>
    <w:p w14:paraId="5DF73FA2" w14:textId="71510D34" w:rsidR="008C77EA" w:rsidRDefault="008C77EA" w:rsidP="00686F78">
      <w:pPr>
        <w:pStyle w:val="TextoNormal"/>
      </w:pPr>
    </w:p>
    <w:p w14:paraId="4D747E8C" w14:textId="0927A80A" w:rsidR="008C77EA" w:rsidRDefault="008C77EA" w:rsidP="00686F78">
      <w:pPr>
        <w:pStyle w:val="TextoNormal"/>
      </w:pPr>
    </w:p>
    <w:p w14:paraId="51663FAE" w14:textId="5AA5CAF4" w:rsidR="008C77EA" w:rsidRDefault="008C77EA" w:rsidP="00686F78">
      <w:pPr>
        <w:pStyle w:val="TextoNormal"/>
      </w:pPr>
    </w:p>
    <w:p w14:paraId="2567DD31" w14:textId="77777777" w:rsidR="008C77EA" w:rsidRDefault="008C77EA" w:rsidP="00686F78">
      <w:pPr>
        <w:pStyle w:val="TextoNormal"/>
      </w:pPr>
    </w:p>
    <w:p w14:paraId="2A11A785" w14:textId="02545C02" w:rsidR="00890110" w:rsidRDefault="00890110" w:rsidP="00686F78">
      <w:pPr>
        <w:pStyle w:val="TextoNormal"/>
      </w:pPr>
    </w:p>
    <w:p w14:paraId="795A5F29" w14:textId="1B01AF12" w:rsidR="00890110" w:rsidRDefault="00890110" w:rsidP="00686F78">
      <w:pPr>
        <w:pStyle w:val="TextoNormal"/>
      </w:pPr>
    </w:p>
    <w:p w14:paraId="08535768" w14:textId="0DA309A3" w:rsidR="008C77EA" w:rsidRPr="008C77EA" w:rsidRDefault="008C77EA" w:rsidP="008C77EA">
      <w:pPr>
        <w:keepNext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hd w:val="clear" w:color="auto" w:fill="CCCCCC"/>
        <w:spacing w:before="360" w:after="120"/>
        <w:rPr>
          <w:rFonts w:ascii="Arial" w:eastAsia="Arial" w:hAnsi="Arial" w:cs="Arial"/>
          <w:b/>
          <w:color w:val="000000"/>
          <w:sz w:val="28"/>
          <w:szCs w:val="28"/>
        </w:rPr>
      </w:pPr>
      <w:r w:rsidRPr="008C77EA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ANEXOS</w:t>
      </w:r>
    </w:p>
    <w:p w14:paraId="201452B4" w14:textId="77777777" w:rsidR="008C77EA" w:rsidRDefault="008C77EA" w:rsidP="00686F78">
      <w:pPr>
        <w:pStyle w:val="TextoNormal"/>
      </w:pPr>
    </w:p>
    <w:p w14:paraId="2AA603CE" w14:textId="004CDF04" w:rsidR="00890110" w:rsidRPr="008C77EA" w:rsidRDefault="00890110" w:rsidP="008C77EA">
      <w:pPr>
        <w:pStyle w:val="TextoNormal"/>
        <w:numPr>
          <w:ilvl w:val="0"/>
          <w:numId w:val="43"/>
        </w:numPr>
        <w:rPr>
          <w:b/>
          <w:bCs/>
        </w:rPr>
      </w:pPr>
      <w:r w:rsidRPr="008C77EA">
        <w:rPr>
          <w:b/>
          <w:bCs/>
        </w:rPr>
        <w:t>ANEXO 1</w:t>
      </w:r>
    </w:p>
    <w:p w14:paraId="30C68683" w14:textId="61D79732" w:rsidR="00890110" w:rsidRDefault="00890110" w:rsidP="00686F78">
      <w:pPr>
        <w:pStyle w:val="TextoNormal"/>
      </w:pPr>
      <w:r>
        <w:t>Formulário de Cadastro de livros</w:t>
      </w:r>
    </w:p>
    <w:p w14:paraId="26D03913" w14:textId="22FDE9E8" w:rsidR="00890110" w:rsidRDefault="007A6770" w:rsidP="00686F78">
      <w:pPr>
        <w:pStyle w:val="TextoNormal"/>
      </w:pPr>
      <w:r>
        <w:drawing>
          <wp:inline distT="0" distB="0" distL="0" distR="0" wp14:anchorId="1607DD1F" wp14:editId="7441FFC4">
            <wp:extent cx="5730875" cy="1754505"/>
            <wp:effectExtent l="0" t="0" r="0" b="0"/>
            <wp:docPr id="24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75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FEF97" w14:textId="39677B54" w:rsidR="00890110" w:rsidRDefault="00890110" w:rsidP="00686F78">
      <w:pPr>
        <w:pStyle w:val="TextoNormal"/>
      </w:pPr>
    </w:p>
    <w:p w14:paraId="51F30893" w14:textId="739CDF0B" w:rsidR="00890110" w:rsidRDefault="00890110" w:rsidP="00686F78">
      <w:pPr>
        <w:pStyle w:val="TextoNormal"/>
      </w:pPr>
    </w:p>
    <w:p w14:paraId="64259B8F" w14:textId="11CDB2D1" w:rsidR="00890110" w:rsidRDefault="00890110" w:rsidP="00686F78">
      <w:pPr>
        <w:pStyle w:val="TextoNormal"/>
      </w:pPr>
    </w:p>
    <w:p w14:paraId="1B51A4B0" w14:textId="2627C696" w:rsidR="00890110" w:rsidRDefault="00890110" w:rsidP="00686F78">
      <w:pPr>
        <w:pStyle w:val="TextoNormal"/>
      </w:pPr>
    </w:p>
    <w:p w14:paraId="5EFA2961" w14:textId="3E12539E" w:rsidR="00890110" w:rsidRDefault="00890110" w:rsidP="00686F78">
      <w:pPr>
        <w:pStyle w:val="TextoNormal"/>
      </w:pPr>
    </w:p>
    <w:p w14:paraId="601EA505" w14:textId="12AD9BBE" w:rsidR="00890110" w:rsidRDefault="00890110" w:rsidP="00686F78">
      <w:pPr>
        <w:pStyle w:val="TextoNormal"/>
      </w:pPr>
    </w:p>
    <w:p w14:paraId="293C8338" w14:textId="1182C1DB" w:rsidR="00890110" w:rsidRDefault="00890110" w:rsidP="00686F78">
      <w:pPr>
        <w:pStyle w:val="TextoNormal"/>
      </w:pPr>
    </w:p>
    <w:p w14:paraId="60539F1C" w14:textId="030BE9FD" w:rsidR="00890110" w:rsidRDefault="00890110" w:rsidP="00686F78">
      <w:pPr>
        <w:pStyle w:val="TextoNormal"/>
      </w:pPr>
    </w:p>
    <w:p w14:paraId="7B1C4933" w14:textId="073135E0" w:rsidR="00890110" w:rsidRDefault="00890110" w:rsidP="00686F78">
      <w:pPr>
        <w:pStyle w:val="TextoNormal"/>
      </w:pPr>
    </w:p>
    <w:p w14:paraId="05EC7EA9" w14:textId="5CC3DA48" w:rsidR="00890110" w:rsidRDefault="00890110" w:rsidP="00686F78">
      <w:pPr>
        <w:pStyle w:val="TextoNormal"/>
      </w:pPr>
    </w:p>
    <w:p w14:paraId="6099E188" w14:textId="0A6E1565" w:rsidR="00890110" w:rsidRDefault="00890110" w:rsidP="00686F78">
      <w:pPr>
        <w:pStyle w:val="TextoNormal"/>
      </w:pPr>
    </w:p>
    <w:p w14:paraId="3C378840" w14:textId="3972E0CF" w:rsidR="00890110" w:rsidRDefault="00890110" w:rsidP="00686F78">
      <w:pPr>
        <w:pStyle w:val="TextoNormal"/>
      </w:pPr>
    </w:p>
    <w:p w14:paraId="07272BB6" w14:textId="04C495AD" w:rsidR="00890110" w:rsidRDefault="00890110" w:rsidP="00686F78">
      <w:pPr>
        <w:pStyle w:val="TextoNormal"/>
      </w:pPr>
    </w:p>
    <w:p w14:paraId="04AEB5F0" w14:textId="3D86727B" w:rsidR="00890110" w:rsidRDefault="00890110" w:rsidP="00686F78">
      <w:pPr>
        <w:pStyle w:val="TextoNormal"/>
      </w:pPr>
    </w:p>
    <w:p w14:paraId="69E2BEA9" w14:textId="3AB93B67" w:rsidR="00890110" w:rsidRDefault="00890110" w:rsidP="00686F78">
      <w:pPr>
        <w:pStyle w:val="TextoNormal"/>
      </w:pPr>
    </w:p>
    <w:p w14:paraId="6F28A85F" w14:textId="05D02912" w:rsidR="00890110" w:rsidRDefault="00890110" w:rsidP="00686F78">
      <w:pPr>
        <w:pStyle w:val="TextoNormal"/>
      </w:pPr>
    </w:p>
    <w:p w14:paraId="1DC44207" w14:textId="0D25B9A6" w:rsidR="00890110" w:rsidRDefault="00890110" w:rsidP="00686F78">
      <w:pPr>
        <w:pStyle w:val="TextoNormal"/>
      </w:pPr>
    </w:p>
    <w:p w14:paraId="7B4FC422" w14:textId="3E243A59" w:rsidR="00890110" w:rsidRDefault="00890110" w:rsidP="00686F78">
      <w:pPr>
        <w:pStyle w:val="TextoNormal"/>
      </w:pPr>
    </w:p>
    <w:p w14:paraId="0EDF34B0" w14:textId="23F4FAF0" w:rsidR="00890110" w:rsidRDefault="00890110" w:rsidP="00686F78">
      <w:pPr>
        <w:pStyle w:val="TextoNormal"/>
      </w:pPr>
    </w:p>
    <w:p w14:paraId="084B891B" w14:textId="54D781F6" w:rsidR="00890110" w:rsidRDefault="00890110" w:rsidP="00686F78">
      <w:pPr>
        <w:pStyle w:val="TextoNormal"/>
      </w:pPr>
    </w:p>
    <w:p w14:paraId="6AA19A33" w14:textId="54A57C94" w:rsidR="00890110" w:rsidRDefault="00890110" w:rsidP="00686F78">
      <w:pPr>
        <w:pStyle w:val="TextoNormal"/>
      </w:pPr>
    </w:p>
    <w:p w14:paraId="6BA922BD" w14:textId="52A698DB" w:rsidR="00890110" w:rsidRDefault="00890110" w:rsidP="00686F78">
      <w:pPr>
        <w:pStyle w:val="TextoNormal"/>
      </w:pPr>
    </w:p>
    <w:p w14:paraId="5C42EE7C" w14:textId="0EC3FE97" w:rsidR="00890110" w:rsidRDefault="00890110" w:rsidP="00686F78">
      <w:pPr>
        <w:pStyle w:val="TextoNormal"/>
      </w:pPr>
    </w:p>
    <w:p w14:paraId="100A9DC8" w14:textId="0253BA9B" w:rsidR="00890110" w:rsidRDefault="00890110" w:rsidP="00686F78">
      <w:pPr>
        <w:pStyle w:val="TextoNormal"/>
      </w:pPr>
    </w:p>
    <w:p w14:paraId="612A8195" w14:textId="36BA1097" w:rsidR="00890110" w:rsidRDefault="00890110" w:rsidP="00686F78">
      <w:pPr>
        <w:pStyle w:val="TextoNormal"/>
      </w:pPr>
    </w:p>
    <w:p w14:paraId="1B1B4B12" w14:textId="011BBFB2" w:rsidR="00890110" w:rsidRDefault="00890110" w:rsidP="00686F78">
      <w:pPr>
        <w:pStyle w:val="TextoNormal"/>
      </w:pPr>
    </w:p>
    <w:p w14:paraId="2095AE16" w14:textId="29445218" w:rsidR="00890110" w:rsidRDefault="00890110" w:rsidP="00686F78">
      <w:pPr>
        <w:pStyle w:val="TextoNormal"/>
      </w:pPr>
    </w:p>
    <w:p w14:paraId="3D0E285D" w14:textId="632F5E79" w:rsidR="00890110" w:rsidRDefault="00890110" w:rsidP="00686F78">
      <w:pPr>
        <w:pStyle w:val="TextoNormal"/>
      </w:pPr>
    </w:p>
    <w:p w14:paraId="2B4832A8" w14:textId="607E1E3B" w:rsidR="00890110" w:rsidRDefault="00890110" w:rsidP="008C77EA">
      <w:pPr>
        <w:pStyle w:val="TextoNormal"/>
        <w:numPr>
          <w:ilvl w:val="0"/>
          <w:numId w:val="43"/>
        </w:numPr>
      </w:pPr>
      <w:r>
        <w:t>ANEXO 2</w:t>
      </w:r>
    </w:p>
    <w:p w14:paraId="615AAC40" w14:textId="78AA5AC8" w:rsidR="00890110" w:rsidRDefault="00890110" w:rsidP="00686F78">
      <w:pPr>
        <w:pStyle w:val="TextoNormal"/>
      </w:pPr>
      <w:r>
        <w:t>Formulário de Empréstimo</w:t>
      </w:r>
    </w:p>
    <w:p w14:paraId="3A69B3C7" w14:textId="3D858A0B" w:rsidR="00890110" w:rsidRDefault="007A6770" w:rsidP="00686F78">
      <w:pPr>
        <w:pStyle w:val="TextoNormal"/>
      </w:pPr>
      <w:r>
        <w:drawing>
          <wp:inline distT="0" distB="0" distL="0" distR="0" wp14:anchorId="531F8CD0" wp14:editId="17233A70">
            <wp:extent cx="5720080" cy="2360295"/>
            <wp:effectExtent l="0" t="0" r="0" b="0"/>
            <wp:docPr id="23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90110">
      <w:headerReference w:type="default" r:id="rId62"/>
      <w:pgSz w:w="11906" w:h="16838" w:code="9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7F0D61" w14:textId="77777777" w:rsidR="00086447" w:rsidRDefault="00086447">
      <w:r>
        <w:separator/>
      </w:r>
    </w:p>
  </w:endnote>
  <w:endnote w:type="continuationSeparator" w:id="0">
    <w:p w14:paraId="14C5EFAE" w14:textId="77777777" w:rsidR="00086447" w:rsidRDefault="000864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Quattrocento Sans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6487"/>
      <w:gridCol w:w="2799"/>
    </w:tblGrid>
    <w:tr w:rsidR="00B2686A" w14:paraId="6ACC5E08" w14:textId="77777777">
      <w:tc>
        <w:tcPr>
          <w:tcW w:w="6487" w:type="dxa"/>
        </w:tcPr>
        <w:p w14:paraId="1A647807" w14:textId="7BEF7646" w:rsidR="00B2686A" w:rsidRDefault="00B2686A">
          <w:pPr>
            <w:pStyle w:val="Rodap"/>
          </w:pPr>
          <w:r>
            <w:t xml:space="preserve">Versão 1.1 </w:t>
          </w:r>
        </w:p>
      </w:tc>
      <w:tc>
        <w:tcPr>
          <w:tcW w:w="2799" w:type="dxa"/>
        </w:tcPr>
        <w:p w14:paraId="1B5D7132" w14:textId="736507FE" w:rsidR="00B2686A" w:rsidRDefault="00B2686A">
          <w:pPr>
            <w:pStyle w:val="Rodap"/>
            <w:jc w:val="right"/>
          </w:pPr>
          <w:bookmarkStart w:id="2" w:name="_Ref471361557"/>
          <w:r>
            <w:t>Julho de 2020</w:t>
          </w:r>
        </w:p>
      </w:tc>
    </w:tr>
  </w:tbl>
  <w:bookmarkEnd w:id="2"/>
  <w:p w14:paraId="3D405510" w14:textId="35FA87F7" w:rsidR="00B2686A" w:rsidRDefault="00B2686A">
    <w:pPr>
      <w:pStyle w:val="Rodap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13E35DC" wp14:editId="56527FB8">
          <wp:simplePos x="0" y="0"/>
          <wp:positionH relativeFrom="margin">
            <wp:posOffset>2476500</wp:posOffset>
          </wp:positionH>
          <wp:positionV relativeFrom="margin">
            <wp:posOffset>8747125</wp:posOffset>
          </wp:positionV>
          <wp:extent cx="390525" cy="360045"/>
          <wp:effectExtent l="0" t="0" r="0" b="0"/>
          <wp:wrapSquare wrapText="bothSides"/>
          <wp:docPr id="19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90525" cy="360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9A1FF8" w14:textId="77777777" w:rsidR="00086447" w:rsidRDefault="00086447">
      <w:r>
        <w:separator/>
      </w:r>
    </w:p>
  </w:footnote>
  <w:footnote w:type="continuationSeparator" w:id="0">
    <w:p w14:paraId="2FFAC1C1" w14:textId="77777777" w:rsidR="00086447" w:rsidRDefault="0008644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E260E5" w14:textId="77777777" w:rsidR="00B2686A" w:rsidRDefault="00B2686A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1AAC0C02" w14:textId="77777777" w:rsidR="00B2686A" w:rsidRDefault="00B2686A">
    <w:pPr>
      <w:pStyle w:val="Cabealho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997EBC" w14:textId="4EA77299" w:rsidR="00B2686A" w:rsidRDefault="00B2686A">
    <w:pPr>
      <w:pStyle w:val="Cabealho"/>
      <w:rPr>
        <w:rStyle w:val="Nmerodepgina"/>
      </w:rPr>
    </w:pPr>
    <w:r>
      <w:rPr>
        <w:noProof/>
      </w:rPr>
      <w:drawing>
        <wp:anchor distT="0" distB="0" distL="114300" distR="114300" simplePos="0" relativeHeight="251661312" behindDoc="0" locked="0" layoutInCell="1" allowOverlap="1" wp14:anchorId="427193B5" wp14:editId="0C5C5EA4">
          <wp:simplePos x="0" y="0"/>
          <wp:positionH relativeFrom="column">
            <wp:posOffset>2143760</wp:posOffset>
          </wp:positionH>
          <wp:positionV relativeFrom="paragraph">
            <wp:posOffset>-143510</wp:posOffset>
          </wp:positionV>
          <wp:extent cx="723265" cy="403860"/>
          <wp:effectExtent l="0" t="0" r="0" b="0"/>
          <wp:wrapNone/>
          <wp:docPr id="20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265" cy="4038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Style w:val="Nmerodepgina"/>
      </w:rPr>
      <w:t>Documento de Requisitos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30B9A2" w14:textId="77777777" w:rsidR="00B2686A" w:rsidRDefault="00B2686A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000" w:firstRow="0" w:lastRow="0" w:firstColumn="0" w:lastColumn="0" w:noHBand="0" w:noVBand="0"/>
    </w:tblPr>
    <w:tblGrid>
      <w:gridCol w:w="4621"/>
      <w:gridCol w:w="4621"/>
    </w:tblGrid>
    <w:tr w:rsidR="00B2686A" w14:paraId="5D14369F" w14:textId="77777777">
      <w:tc>
        <w:tcPr>
          <w:tcW w:w="4621" w:type="dxa"/>
        </w:tcPr>
        <w:p w14:paraId="749634D5" w14:textId="77777777" w:rsidR="00B2686A" w:rsidRDefault="00B2686A">
          <w:pPr>
            <w:pStyle w:val="Cabealho"/>
            <w:rPr>
              <w:rStyle w:val="Nmerodepgina"/>
            </w:rPr>
          </w:pPr>
          <w:r>
            <w:rPr>
              <w:rStyle w:val="Nmerodepgina"/>
            </w:rPr>
            <w:t>Documento de Requisitos</w:t>
          </w:r>
        </w:p>
      </w:tc>
      <w:tc>
        <w:tcPr>
          <w:tcW w:w="4621" w:type="dxa"/>
        </w:tcPr>
        <w:p w14:paraId="4175BE59" w14:textId="77777777" w:rsidR="00B2686A" w:rsidRDefault="00B2686A">
          <w:pPr>
            <w:pStyle w:val="Cabealho"/>
            <w:jc w:val="right"/>
            <w:rPr>
              <w:rStyle w:val="Nmerodepgina"/>
            </w:rPr>
          </w:pPr>
          <w:r>
            <w:rPr>
              <w:rStyle w:val="Nmerodepgina"/>
            </w:rPr>
            <w:t>Introdução – P</w:t>
          </w:r>
          <w:r>
            <w:rPr>
              <w:rStyle w:val="Nmerodepgina"/>
              <w:snapToGrid w:val="0"/>
              <w:lang w:eastAsia="en-US"/>
            </w:rPr>
            <w:fldChar w:fldCharType="begin"/>
          </w:r>
          <w:r>
            <w:rPr>
              <w:rStyle w:val="Nmerodepgina"/>
              <w:snapToGrid w:val="0"/>
              <w:lang w:eastAsia="en-US"/>
            </w:rPr>
            <w:instrText xml:space="preserve"> PAGE </w:instrText>
          </w:r>
          <w:r>
            <w:rPr>
              <w:rStyle w:val="Nmerodepgina"/>
              <w:snapToGrid w:val="0"/>
              <w:lang w:eastAsia="en-US"/>
            </w:rPr>
            <w:fldChar w:fldCharType="separate"/>
          </w:r>
          <w:r>
            <w:rPr>
              <w:rStyle w:val="Nmerodepgina"/>
              <w:noProof/>
              <w:snapToGrid w:val="0"/>
              <w:lang w:eastAsia="en-US"/>
            </w:rPr>
            <w:t>2</w:t>
          </w:r>
          <w:r>
            <w:rPr>
              <w:rStyle w:val="Nmerodepgina"/>
              <w:snapToGrid w:val="0"/>
              <w:lang w:eastAsia="en-US"/>
            </w:rPr>
            <w:fldChar w:fldCharType="end"/>
          </w:r>
          <w:r>
            <w:rPr>
              <w:rStyle w:val="Nmerodepgina"/>
              <w:snapToGrid w:val="0"/>
              <w:lang w:eastAsia="en-US"/>
            </w:rPr>
            <w:t xml:space="preserve"> / </w:t>
          </w:r>
          <w:r>
            <w:rPr>
              <w:rStyle w:val="Nmerodepgina"/>
              <w:snapToGrid w:val="0"/>
              <w:lang w:eastAsia="en-US"/>
            </w:rPr>
            <w:fldChar w:fldCharType="begin"/>
          </w:r>
          <w:r>
            <w:rPr>
              <w:rStyle w:val="Nmerodepgina"/>
              <w:snapToGrid w:val="0"/>
              <w:lang w:eastAsia="en-US"/>
            </w:rPr>
            <w:instrText xml:space="preserve"> PAGE </w:instrText>
          </w:r>
          <w:r>
            <w:rPr>
              <w:rStyle w:val="Nmerodepgina"/>
              <w:snapToGrid w:val="0"/>
              <w:lang w:eastAsia="en-US"/>
            </w:rPr>
            <w:fldChar w:fldCharType="separate"/>
          </w:r>
          <w:r>
            <w:rPr>
              <w:rStyle w:val="Nmerodepgina"/>
              <w:noProof/>
              <w:snapToGrid w:val="0"/>
              <w:lang w:eastAsia="en-US"/>
            </w:rPr>
            <w:t>2</w:t>
          </w:r>
          <w:r>
            <w:rPr>
              <w:rStyle w:val="Nmerodepgina"/>
              <w:snapToGrid w:val="0"/>
              <w:lang w:eastAsia="en-US"/>
            </w:rPr>
            <w:fldChar w:fldCharType="end"/>
          </w:r>
        </w:p>
      </w:tc>
    </w:tr>
  </w:tbl>
  <w:p w14:paraId="6B8046E1" w14:textId="1C627EF6" w:rsidR="00B2686A" w:rsidRDefault="00B2686A">
    <w:pPr>
      <w:pStyle w:val="Cabealho"/>
      <w:rPr>
        <w:rStyle w:val="Nmerodepgina"/>
      </w:rPr>
    </w:pPr>
    <w:r>
      <w:rPr>
        <w:noProof/>
      </w:rPr>
      <w:drawing>
        <wp:anchor distT="0" distB="0" distL="114300" distR="114300" simplePos="0" relativeHeight="251662336" behindDoc="0" locked="0" layoutInCell="1" allowOverlap="1" wp14:anchorId="427193B5" wp14:editId="2CFA60DB">
          <wp:simplePos x="0" y="0"/>
          <wp:positionH relativeFrom="column">
            <wp:posOffset>2461895</wp:posOffset>
          </wp:positionH>
          <wp:positionV relativeFrom="paragraph">
            <wp:posOffset>-133350</wp:posOffset>
          </wp:positionV>
          <wp:extent cx="723265" cy="403860"/>
          <wp:effectExtent l="0" t="0" r="0" b="0"/>
          <wp:wrapNone/>
          <wp:docPr id="18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265" cy="4038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000" w:firstRow="0" w:lastRow="0" w:firstColumn="0" w:lastColumn="0" w:noHBand="0" w:noVBand="0"/>
    </w:tblPr>
    <w:tblGrid>
      <w:gridCol w:w="4621"/>
      <w:gridCol w:w="4621"/>
    </w:tblGrid>
    <w:tr w:rsidR="00B2686A" w14:paraId="7F6E6711" w14:textId="77777777">
      <w:tc>
        <w:tcPr>
          <w:tcW w:w="4621" w:type="dxa"/>
        </w:tcPr>
        <w:p w14:paraId="3BF28BC0" w14:textId="7DACE54A" w:rsidR="00B2686A" w:rsidRDefault="00B2686A">
          <w:pPr>
            <w:pStyle w:val="Cabealho"/>
            <w:rPr>
              <w:rStyle w:val="Nmerodepgina"/>
            </w:rPr>
          </w:pPr>
          <w:r>
            <w:rPr>
              <w:rStyle w:val="Nmerodepgina"/>
            </w:rPr>
            <w:t>Documento de Requisitos</w:t>
          </w:r>
        </w:p>
      </w:tc>
      <w:tc>
        <w:tcPr>
          <w:tcW w:w="4621" w:type="dxa"/>
        </w:tcPr>
        <w:p w14:paraId="62E828B4" w14:textId="77777777" w:rsidR="00B2686A" w:rsidRDefault="00B2686A">
          <w:pPr>
            <w:pStyle w:val="Cabealho"/>
            <w:jc w:val="right"/>
            <w:rPr>
              <w:rStyle w:val="Nmerodepgina"/>
            </w:rPr>
          </w:pPr>
          <w:r>
            <w:rPr>
              <w:rStyle w:val="Nmerodepgina"/>
            </w:rPr>
            <w:t>Descrição geral do sistema – C1. P</w:t>
          </w:r>
          <w:r>
            <w:rPr>
              <w:rStyle w:val="Nmerodepgina"/>
              <w:snapToGrid w:val="0"/>
              <w:lang w:eastAsia="en-US"/>
            </w:rPr>
            <w:fldChar w:fldCharType="begin"/>
          </w:r>
          <w:r>
            <w:rPr>
              <w:rStyle w:val="Nmerodepgina"/>
              <w:snapToGrid w:val="0"/>
              <w:lang w:eastAsia="en-US"/>
            </w:rPr>
            <w:instrText xml:space="preserve"> PAGE </w:instrText>
          </w:r>
          <w:r>
            <w:rPr>
              <w:rStyle w:val="Nmerodepgina"/>
              <w:snapToGrid w:val="0"/>
              <w:lang w:eastAsia="en-US"/>
            </w:rPr>
            <w:fldChar w:fldCharType="separate"/>
          </w:r>
          <w:r>
            <w:rPr>
              <w:rStyle w:val="Nmerodepgina"/>
              <w:noProof/>
              <w:snapToGrid w:val="0"/>
              <w:lang w:eastAsia="en-US"/>
            </w:rPr>
            <w:t>2</w:t>
          </w:r>
          <w:r>
            <w:rPr>
              <w:rStyle w:val="Nmerodepgina"/>
              <w:snapToGrid w:val="0"/>
              <w:lang w:eastAsia="en-US"/>
            </w:rPr>
            <w:fldChar w:fldCharType="end"/>
          </w:r>
          <w:r>
            <w:rPr>
              <w:rStyle w:val="Nmerodepgina"/>
              <w:snapToGrid w:val="0"/>
              <w:lang w:eastAsia="en-US"/>
            </w:rPr>
            <w:t xml:space="preserve"> / </w:t>
          </w:r>
          <w:r>
            <w:rPr>
              <w:rStyle w:val="Nmerodepgina"/>
              <w:snapToGrid w:val="0"/>
              <w:lang w:eastAsia="en-US"/>
            </w:rPr>
            <w:fldChar w:fldCharType="begin"/>
          </w:r>
          <w:r>
            <w:rPr>
              <w:rStyle w:val="Nmerodepgina"/>
              <w:snapToGrid w:val="0"/>
              <w:lang w:eastAsia="en-US"/>
            </w:rPr>
            <w:instrText xml:space="preserve"> PAGE </w:instrText>
          </w:r>
          <w:r>
            <w:rPr>
              <w:rStyle w:val="Nmerodepgina"/>
              <w:snapToGrid w:val="0"/>
              <w:lang w:eastAsia="en-US"/>
            </w:rPr>
            <w:fldChar w:fldCharType="separate"/>
          </w:r>
          <w:r>
            <w:rPr>
              <w:rStyle w:val="Nmerodepgina"/>
              <w:noProof/>
              <w:snapToGrid w:val="0"/>
              <w:lang w:eastAsia="en-US"/>
            </w:rPr>
            <w:t>2</w:t>
          </w:r>
          <w:r>
            <w:rPr>
              <w:rStyle w:val="Nmerodepgina"/>
              <w:snapToGrid w:val="0"/>
              <w:lang w:eastAsia="en-US"/>
            </w:rPr>
            <w:fldChar w:fldCharType="end"/>
          </w:r>
        </w:p>
      </w:tc>
    </w:tr>
  </w:tbl>
  <w:p w14:paraId="4974E3AC" w14:textId="32C2A63F" w:rsidR="00B2686A" w:rsidRDefault="00B2686A">
    <w:pPr>
      <w:pStyle w:val="Cabealho"/>
      <w:rPr>
        <w:rStyle w:val="Nmerodepgina"/>
      </w:rPr>
    </w:pPr>
    <w:r>
      <w:rPr>
        <w:noProof/>
      </w:rPr>
      <w:drawing>
        <wp:anchor distT="0" distB="0" distL="114300" distR="114300" simplePos="0" relativeHeight="251663360" behindDoc="0" locked="0" layoutInCell="1" allowOverlap="1" wp14:anchorId="427193B5" wp14:editId="27E90DC9">
          <wp:simplePos x="0" y="0"/>
          <wp:positionH relativeFrom="column">
            <wp:posOffset>2263775</wp:posOffset>
          </wp:positionH>
          <wp:positionV relativeFrom="paragraph">
            <wp:posOffset>-278130</wp:posOffset>
          </wp:positionV>
          <wp:extent cx="723265" cy="403860"/>
          <wp:effectExtent l="0" t="0" r="0" b="0"/>
          <wp:wrapNone/>
          <wp:docPr id="17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265" cy="4038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000" w:firstRow="0" w:lastRow="0" w:firstColumn="0" w:lastColumn="0" w:noHBand="0" w:noVBand="0"/>
    </w:tblPr>
    <w:tblGrid>
      <w:gridCol w:w="4621"/>
      <w:gridCol w:w="4621"/>
    </w:tblGrid>
    <w:tr w:rsidR="00B2686A" w14:paraId="0DBD09D9" w14:textId="77777777">
      <w:tc>
        <w:tcPr>
          <w:tcW w:w="4621" w:type="dxa"/>
        </w:tcPr>
        <w:p w14:paraId="09559BCB" w14:textId="16223994" w:rsidR="00B2686A" w:rsidRDefault="00B2686A">
          <w:pPr>
            <w:pStyle w:val="Cabealho"/>
            <w:rPr>
              <w:rStyle w:val="Nmerodepgina"/>
            </w:rPr>
          </w:pPr>
          <w:r>
            <w:rPr>
              <w:rStyle w:val="Nmerodepgina"/>
            </w:rPr>
            <w:t>Documento de Requisitos</w:t>
          </w:r>
        </w:p>
      </w:tc>
      <w:tc>
        <w:tcPr>
          <w:tcW w:w="4621" w:type="dxa"/>
        </w:tcPr>
        <w:p w14:paraId="3446732B" w14:textId="77777777" w:rsidR="00B2686A" w:rsidRDefault="00B2686A">
          <w:pPr>
            <w:pStyle w:val="Cabealho"/>
            <w:jc w:val="right"/>
            <w:rPr>
              <w:rStyle w:val="Nmerodepgina"/>
            </w:rPr>
          </w:pPr>
          <w:r>
            <w:rPr>
              <w:rStyle w:val="Nmerodepgina"/>
            </w:rPr>
            <w:t>Requisitos funcionais – C2. P</w:t>
          </w:r>
          <w:r>
            <w:rPr>
              <w:rStyle w:val="Nmerodepgina"/>
              <w:snapToGrid w:val="0"/>
              <w:lang w:eastAsia="en-US"/>
            </w:rPr>
            <w:fldChar w:fldCharType="begin"/>
          </w:r>
          <w:r>
            <w:rPr>
              <w:rStyle w:val="Nmerodepgina"/>
              <w:snapToGrid w:val="0"/>
              <w:lang w:eastAsia="en-US"/>
            </w:rPr>
            <w:instrText xml:space="preserve"> PAGE </w:instrText>
          </w:r>
          <w:r>
            <w:rPr>
              <w:rStyle w:val="Nmerodepgina"/>
              <w:snapToGrid w:val="0"/>
              <w:lang w:eastAsia="en-US"/>
            </w:rPr>
            <w:fldChar w:fldCharType="separate"/>
          </w:r>
          <w:r>
            <w:rPr>
              <w:rStyle w:val="Nmerodepgina"/>
              <w:noProof/>
              <w:snapToGrid w:val="0"/>
              <w:lang w:eastAsia="en-US"/>
            </w:rPr>
            <w:t>2</w:t>
          </w:r>
          <w:r>
            <w:rPr>
              <w:rStyle w:val="Nmerodepgina"/>
              <w:snapToGrid w:val="0"/>
              <w:lang w:eastAsia="en-US"/>
            </w:rPr>
            <w:fldChar w:fldCharType="end"/>
          </w:r>
          <w:r>
            <w:rPr>
              <w:rStyle w:val="Nmerodepgina"/>
              <w:snapToGrid w:val="0"/>
              <w:lang w:eastAsia="en-US"/>
            </w:rPr>
            <w:t xml:space="preserve"> / </w:t>
          </w:r>
          <w:r>
            <w:rPr>
              <w:rStyle w:val="Nmerodepgina"/>
              <w:snapToGrid w:val="0"/>
              <w:lang w:eastAsia="en-US"/>
            </w:rPr>
            <w:fldChar w:fldCharType="begin"/>
          </w:r>
          <w:r>
            <w:rPr>
              <w:rStyle w:val="Nmerodepgina"/>
              <w:snapToGrid w:val="0"/>
              <w:lang w:eastAsia="en-US"/>
            </w:rPr>
            <w:instrText xml:space="preserve"> PAGE </w:instrText>
          </w:r>
          <w:r>
            <w:rPr>
              <w:rStyle w:val="Nmerodepgina"/>
              <w:snapToGrid w:val="0"/>
              <w:lang w:eastAsia="en-US"/>
            </w:rPr>
            <w:fldChar w:fldCharType="separate"/>
          </w:r>
          <w:r>
            <w:rPr>
              <w:rStyle w:val="Nmerodepgina"/>
              <w:noProof/>
              <w:snapToGrid w:val="0"/>
              <w:lang w:eastAsia="en-US"/>
            </w:rPr>
            <w:t>2</w:t>
          </w:r>
          <w:r>
            <w:rPr>
              <w:rStyle w:val="Nmerodepgina"/>
              <w:snapToGrid w:val="0"/>
              <w:lang w:eastAsia="en-US"/>
            </w:rPr>
            <w:fldChar w:fldCharType="end"/>
          </w:r>
        </w:p>
      </w:tc>
    </w:tr>
  </w:tbl>
  <w:p w14:paraId="282F796A" w14:textId="0E3FBAF9" w:rsidR="00B2686A" w:rsidRDefault="00B2686A">
    <w:pPr>
      <w:pStyle w:val="Cabealho"/>
      <w:rPr>
        <w:rStyle w:val="Nmerodepgina"/>
      </w:rPr>
    </w:pPr>
    <w:r>
      <w:rPr>
        <w:noProof/>
      </w:rPr>
      <w:drawing>
        <wp:anchor distT="0" distB="0" distL="114300" distR="114300" simplePos="0" relativeHeight="251664384" behindDoc="0" locked="0" layoutInCell="1" allowOverlap="1" wp14:anchorId="427193B5" wp14:editId="2C3BD3F9">
          <wp:simplePos x="0" y="0"/>
          <wp:positionH relativeFrom="column">
            <wp:posOffset>2273935</wp:posOffset>
          </wp:positionH>
          <wp:positionV relativeFrom="paragraph">
            <wp:posOffset>-384810</wp:posOffset>
          </wp:positionV>
          <wp:extent cx="723265" cy="403860"/>
          <wp:effectExtent l="0" t="0" r="0" b="0"/>
          <wp:wrapNone/>
          <wp:docPr id="13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265" cy="4038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000" w:firstRow="0" w:lastRow="0" w:firstColumn="0" w:lastColumn="0" w:noHBand="0" w:noVBand="0"/>
    </w:tblPr>
    <w:tblGrid>
      <w:gridCol w:w="4621"/>
      <w:gridCol w:w="4621"/>
    </w:tblGrid>
    <w:tr w:rsidR="00B2686A" w14:paraId="6B38A601" w14:textId="77777777">
      <w:tc>
        <w:tcPr>
          <w:tcW w:w="4621" w:type="dxa"/>
        </w:tcPr>
        <w:p w14:paraId="1544C097" w14:textId="780F49BA" w:rsidR="00B2686A" w:rsidRDefault="00B2686A">
          <w:pPr>
            <w:pStyle w:val="Cabealho"/>
            <w:rPr>
              <w:rStyle w:val="Nmerodepgina"/>
            </w:rPr>
          </w:pPr>
          <w:r>
            <w:rPr>
              <w:rStyle w:val="Nmerodepgina"/>
            </w:rPr>
            <w:t>Documento de Requisitos</w:t>
          </w:r>
        </w:p>
      </w:tc>
      <w:tc>
        <w:tcPr>
          <w:tcW w:w="4621" w:type="dxa"/>
        </w:tcPr>
        <w:p w14:paraId="099D1B9A" w14:textId="77777777" w:rsidR="00B2686A" w:rsidRDefault="00B2686A">
          <w:pPr>
            <w:pStyle w:val="Cabealho"/>
            <w:jc w:val="right"/>
            <w:rPr>
              <w:rStyle w:val="Nmerodepgina"/>
            </w:rPr>
          </w:pPr>
          <w:r>
            <w:rPr>
              <w:rStyle w:val="Nmerodepgina"/>
            </w:rPr>
            <w:t>Requisitos não funcionais – C3. P</w:t>
          </w:r>
          <w:r>
            <w:rPr>
              <w:rStyle w:val="Nmerodepgina"/>
              <w:snapToGrid w:val="0"/>
              <w:lang w:eastAsia="en-US"/>
            </w:rPr>
            <w:fldChar w:fldCharType="begin"/>
          </w:r>
          <w:r>
            <w:rPr>
              <w:rStyle w:val="Nmerodepgina"/>
              <w:snapToGrid w:val="0"/>
              <w:lang w:eastAsia="en-US"/>
            </w:rPr>
            <w:instrText xml:space="preserve"> PAGE </w:instrText>
          </w:r>
          <w:r>
            <w:rPr>
              <w:rStyle w:val="Nmerodepgina"/>
              <w:snapToGrid w:val="0"/>
              <w:lang w:eastAsia="en-US"/>
            </w:rPr>
            <w:fldChar w:fldCharType="separate"/>
          </w:r>
          <w:r>
            <w:rPr>
              <w:rStyle w:val="Nmerodepgina"/>
              <w:noProof/>
              <w:snapToGrid w:val="0"/>
              <w:lang w:eastAsia="en-US"/>
            </w:rPr>
            <w:t>3</w:t>
          </w:r>
          <w:r>
            <w:rPr>
              <w:rStyle w:val="Nmerodepgina"/>
              <w:snapToGrid w:val="0"/>
              <w:lang w:eastAsia="en-US"/>
            </w:rPr>
            <w:fldChar w:fldCharType="end"/>
          </w:r>
          <w:r>
            <w:rPr>
              <w:rStyle w:val="Nmerodepgina"/>
              <w:snapToGrid w:val="0"/>
              <w:lang w:eastAsia="en-US"/>
            </w:rPr>
            <w:t xml:space="preserve"> / </w:t>
          </w:r>
          <w:r>
            <w:rPr>
              <w:rStyle w:val="Nmerodepgina"/>
              <w:snapToGrid w:val="0"/>
              <w:lang w:eastAsia="en-US"/>
            </w:rPr>
            <w:fldChar w:fldCharType="begin"/>
          </w:r>
          <w:r>
            <w:rPr>
              <w:rStyle w:val="Nmerodepgina"/>
              <w:snapToGrid w:val="0"/>
              <w:lang w:eastAsia="en-US"/>
            </w:rPr>
            <w:instrText xml:space="preserve"> PAGE </w:instrText>
          </w:r>
          <w:r>
            <w:rPr>
              <w:rStyle w:val="Nmerodepgina"/>
              <w:snapToGrid w:val="0"/>
              <w:lang w:eastAsia="en-US"/>
            </w:rPr>
            <w:fldChar w:fldCharType="separate"/>
          </w:r>
          <w:r>
            <w:rPr>
              <w:rStyle w:val="Nmerodepgina"/>
              <w:noProof/>
              <w:snapToGrid w:val="0"/>
              <w:lang w:eastAsia="en-US"/>
            </w:rPr>
            <w:t>3</w:t>
          </w:r>
          <w:r>
            <w:rPr>
              <w:rStyle w:val="Nmerodepgina"/>
              <w:snapToGrid w:val="0"/>
              <w:lang w:eastAsia="en-US"/>
            </w:rPr>
            <w:fldChar w:fldCharType="end"/>
          </w:r>
        </w:p>
      </w:tc>
    </w:tr>
  </w:tbl>
  <w:p w14:paraId="77456401" w14:textId="7D9CFE47" w:rsidR="00B2686A" w:rsidRDefault="00B2686A">
    <w:pPr>
      <w:pStyle w:val="Cabealho"/>
      <w:rPr>
        <w:rStyle w:val="Nmerodepgina"/>
      </w:rPr>
    </w:pPr>
    <w:r>
      <w:rPr>
        <w:noProof/>
      </w:rPr>
      <w:drawing>
        <wp:anchor distT="0" distB="0" distL="114300" distR="114300" simplePos="0" relativeHeight="251665408" behindDoc="0" locked="0" layoutInCell="1" allowOverlap="1" wp14:anchorId="427193B5" wp14:editId="20126AEE">
          <wp:simplePos x="0" y="0"/>
          <wp:positionH relativeFrom="column">
            <wp:posOffset>2426335</wp:posOffset>
          </wp:positionH>
          <wp:positionV relativeFrom="paragraph">
            <wp:posOffset>-232410</wp:posOffset>
          </wp:positionV>
          <wp:extent cx="723265" cy="403860"/>
          <wp:effectExtent l="0" t="0" r="0" b="0"/>
          <wp:wrapNone/>
          <wp:docPr id="12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265" cy="4038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tblLook w:val="0000" w:firstRow="0" w:lastRow="0" w:firstColumn="0" w:lastColumn="0" w:noHBand="0" w:noVBand="0"/>
    </w:tblPr>
    <w:tblGrid>
      <w:gridCol w:w="4513"/>
      <w:gridCol w:w="4513"/>
    </w:tblGrid>
    <w:tr w:rsidR="00B2686A" w14:paraId="2093EDD4" w14:textId="77777777" w:rsidTr="007A6770">
      <w:trPr>
        <w:trHeight w:val="477"/>
      </w:trPr>
      <w:tc>
        <w:tcPr>
          <w:tcW w:w="2500" w:type="pct"/>
        </w:tcPr>
        <w:p w14:paraId="5CD775B3" w14:textId="79B15F42" w:rsidR="00B2686A" w:rsidRDefault="00B2686A">
          <w:pPr>
            <w:pStyle w:val="Cabealho"/>
            <w:rPr>
              <w:rStyle w:val="Nmerodepgina"/>
            </w:rPr>
          </w:pPr>
          <w:r>
            <w:rPr>
              <w:rStyle w:val="Nmerodepgina"/>
            </w:rPr>
            <w:t>Documento de Requisitos</w:t>
          </w:r>
        </w:p>
      </w:tc>
      <w:tc>
        <w:tcPr>
          <w:tcW w:w="2500" w:type="pct"/>
        </w:tcPr>
        <w:p w14:paraId="50CB4146" w14:textId="77777777" w:rsidR="00B2686A" w:rsidRDefault="00B2686A">
          <w:pPr>
            <w:pStyle w:val="Cabealho"/>
            <w:jc w:val="right"/>
            <w:rPr>
              <w:rStyle w:val="Nmerodepgina"/>
            </w:rPr>
          </w:pPr>
          <w:r>
            <w:rPr>
              <w:rStyle w:val="Nmerodepgina"/>
            </w:rPr>
            <w:t>Descrição da interface com o usuário – C4. P</w:t>
          </w:r>
          <w:r>
            <w:rPr>
              <w:rStyle w:val="Nmerodepgina"/>
              <w:snapToGrid w:val="0"/>
              <w:lang w:eastAsia="en-US"/>
            </w:rPr>
            <w:fldChar w:fldCharType="begin"/>
          </w:r>
          <w:r>
            <w:rPr>
              <w:rStyle w:val="Nmerodepgina"/>
              <w:snapToGrid w:val="0"/>
              <w:lang w:eastAsia="en-US"/>
            </w:rPr>
            <w:instrText xml:space="preserve"> PAGE </w:instrText>
          </w:r>
          <w:r>
            <w:rPr>
              <w:rStyle w:val="Nmerodepgina"/>
              <w:snapToGrid w:val="0"/>
              <w:lang w:eastAsia="en-US"/>
            </w:rPr>
            <w:fldChar w:fldCharType="separate"/>
          </w:r>
          <w:r>
            <w:rPr>
              <w:rStyle w:val="Nmerodepgina"/>
              <w:noProof/>
              <w:snapToGrid w:val="0"/>
              <w:lang w:eastAsia="en-US"/>
            </w:rPr>
            <w:t>2</w:t>
          </w:r>
          <w:r>
            <w:rPr>
              <w:rStyle w:val="Nmerodepgina"/>
              <w:snapToGrid w:val="0"/>
              <w:lang w:eastAsia="en-US"/>
            </w:rPr>
            <w:fldChar w:fldCharType="end"/>
          </w:r>
          <w:r>
            <w:rPr>
              <w:rStyle w:val="Nmerodepgina"/>
              <w:snapToGrid w:val="0"/>
              <w:lang w:eastAsia="en-US"/>
            </w:rPr>
            <w:t xml:space="preserve"> / </w:t>
          </w:r>
          <w:r>
            <w:rPr>
              <w:rStyle w:val="Nmerodepgina"/>
              <w:snapToGrid w:val="0"/>
              <w:lang w:eastAsia="en-US"/>
            </w:rPr>
            <w:fldChar w:fldCharType="begin"/>
          </w:r>
          <w:r>
            <w:rPr>
              <w:rStyle w:val="Nmerodepgina"/>
              <w:snapToGrid w:val="0"/>
              <w:lang w:eastAsia="en-US"/>
            </w:rPr>
            <w:instrText xml:space="preserve"> PAGE </w:instrText>
          </w:r>
          <w:r>
            <w:rPr>
              <w:rStyle w:val="Nmerodepgina"/>
              <w:snapToGrid w:val="0"/>
              <w:lang w:eastAsia="en-US"/>
            </w:rPr>
            <w:fldChar w:fldCharType="separate"/>
          </w:r>
          <w:r>
            <w:rPr>
              <w:rStyle w:val="Nmerodepgina"/>
              <w:noProof/>
              <w:snapToGrid w:val="0"/>
              <w:lang w:eastAsia="en-US"/>
            </w:rPr>
            <w:t>2</w:t>
          </w:r>
          <w:r>
            <w:rPr>
              <w:rStyle w:val="Nmerodepgina"/>
              <w:snapToGrid w:val="0"/>
              <w:lang w:eastAsia="en-US"/>
            </w:rPr>
            <w:fldChar w:fldCharType="end"/>
          </w:r>
        </w:p>
      </w:tc>
    </w:tr>
  </w:tbl>
  <w:p w14:paraId="661797DC" w14:textId="72D6B1CB" w:rsidR="00B2686A" w:rsidRDefault="00B2686A">
    <w:pPr>
      <w:pStyle w:val="Cabealho"/>
      <w:rPr>
        <w:rStyle w:val="Nmerodepgina"/>
      </w:rPr>
    </w:pPr>
    <w:r>
      <w:rPr>
        <w:noProof/>
      </w:rPr>
      <w:drawing>
        <wp:anchor distT="0" distB="0" distL="114300" distR="114300" simplePos="0" relativeHeight="251666432" behindDoc="0" locked="0" layoutInCell="1" allowOverlap="1" wp14:anchorId="427193B5" wp14:editId="63A6033A">
          <wp:simplePos x="0" y="0"/>
          <wp:positionH relativeFrom="column">
            <wp:posOffset>2238375</wp:posOffset>
          </wp:positionH>
          <wp:positionV relativeFrom="paragraph">
            <wp:posOffset>-489585</wp:posOffset>
          </wp:positionV>
          <wp:extent cx="723265" cy="403860"/>
          <wp:effectExtent l="0" t="0" r="0" b="0"/>
          <wp:wrapNone/>
          <wp:docPr id="11" name="Imagem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265" cy="4038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F"/>
    <w:multiLevelType w:val="singleLevel"/>
    <w:tmpl w:val="B06E0CE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2"/>
    <w:multiLevelType w:val="singleLevel"/>
    <w:tmpl w:val="D29E884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2" w15:restartNumberingAfterBreak="0">
    <w:nsid w:val="FFFFFF88"/>
    <w:multiLevelType w:val="singleLevel"/>
    <w:tmpl w:val="B7FCD4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0F883134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FFFFFFFB"/>
    <w:multiLevelType w:val="multilevel"/>
    <w:tmpl w:val="B4AE035A"/>
    <w:lvl w:ilvl="0">
      <w:start w:val="1"/>
      <w:numFmt w:val="none"/>
      <w:pStyle w:val="Ttulo1"/>
      <w:suff w:val="nothing"/>
      <w:lvlText w:val=""/>
      <w:lvlJc w:val="left"/>
    </w:lvl>
    <w:lvl w:ilvl="1">
      <w:start w:val="1"/>
      <w:numFmt w:val="none"/>
      <w:pStyle w:val="Ttulo2"/>
      <w:suff w:val="nothing"/>
      <w:lvlText w:val=""/>
      <w:lvlJc w:val="left"/>
    </w:lvl>
    <w:lvl w:ilvl="2">
      <w:start w:val="1"/>
      <w:numFmt w:val="bullet"/>
      <w:pStyle w:val="Ttulo3"/>
      <w:lvlText w:val=""/>
      <w:lvlJc w:val="left"/>
      <w:rPr>
        <w:rFonts w:ascii="Symbol" w:hAnsi="Symbol" w:hint="default"/>
      </w:rPr>
    </w:lvl>
    <w:lvl w:ilvl="3">
      <w:start w:val="1"/>
      <w:numFmt w:val="decimal"/>
      <w:pStyle w:val="Ttulo4"/>
      <w:lvlText w:val="%3.%4."/>
      <w:legacy w:legacy="1" w:legacySpace="0" w:legacyIndent="576"/>
      <w:lvlJc w:val="left"/>
    </w:lvl>
    <w:lvl w:ilvl="4">
      <w:start w:val="1"/>
      <w:numFmt w:val="decimal"/>
      <w:pStyle w:val="Ttulo5"/>
      <w:lvlText w:val="%3.%4..%5"/>
      <w:legacy w:legacy="1" w:legacySpace="144" w:legacyIndent="0"/>
      <w:lvlJc w:val="left"/>
    </w:lvl>
    <w:lvl w:ilvl="5">
      <w:start w:val="1"/>
      <w:numFmt w:val="decimal"/>
      <w:pStyle w:val="Ttulo6"/>
      <w:lvlText w:val="%3.%4..%5.%6"/>
      <w:legacy w:legacy="1" w:legacySpace="144" w:legacyIndent="0"/>
      <w:lvlJc w:val="left"/>
    </w:lvl>
    <w:lvl w:ilvl="6">
      <w:start w:val="1"/>
      <w:numFmt w:val="decimal"/>
      <w:pStyle w:val="Ttulo7"/>
      <w:lvlText w:val="%3.%4..%5.%6.%7"/>
      <w:legacy w:legacy="1" w:legacySpace="144" w:legacyIndent="0"/>
      <w:lvlJc w:val="left"/>
    </w:lvl>
    <w:lvl w:ilvl="7">
      <w:start w:val="1"/>
      <w:numFmt w:val="decimal"/>
      <w:pStyle w:val="Ttulo8"/>
      <w:lvlText w:val="%3.%4..%5.%6.%7.%8"/>
      <w:legacy w:legacy="1" w:legacySpace="144" w:legacyIndent="0"/>
      <w:lvlJc w:val="left"/>
    </w:lvl>
    <w:lvl w:ilvl="8">
      <w:start w:val="1"/>
      <w:numFmt w:val="decimal"/>
      <w:pStyle w:val="Ttulo9"/>
      <w:lvlText w:val="%3.%4..%5.%6.%7.%8.%9"/>
      <w:legacy w:legacy="1" w:legacySpace="144" w:legacyIndent="0"/>
      <w:lvlJc w:val="left"/>
    </w:lvl>
  </w:abstractNum>
  <w:abstractNum w:abstractNumId="5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6" w15:restartNumberingAfterBreak="0">
    <w:nsid w:val="045310CE"/>
    <w:multiLevelType w:val="singleLevel"/>
    <w:tmpl w:val="0C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08705617"/>
    <w:multiLevelType w:val="singleLevel"/>
    <w:tmpl w:val="EBD29460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8" w15:restartNumberingAfterBreak="0">
    <w:nsid w:val="139F6ED1"/>
    <w:multiLevelType w:val="singleLevel"/>
    <w:tmpl w:val="8236D840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9" w15:restartNumberingAfterBreak="0">
    <w:nsid w:val="17705DC4"/>
    <w:multiLevelType w:val="singleLevel"/>
    <w:tmpl w:val="0C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1B1D5AE0"/>
    <w:multiLevelType w:val="singleLevel"/>
    <w:tmpl w:val="0C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1C6E62DE"/>
    <w:multiLevelType w:val="multilevel"/>
    <w:tmpl w:val="032038C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2" w15:restartNumberingAfterBreak="0">
    <w:nsid w:val="1E7B10E2"/>
    <w:multiLevelType w:val="singleLevel"/>
    <w:tmpl w:val="0C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 w15:restartNumberingAfterBreak="0">
    <w:nsid w:val="1E956673"/>
    <w:multiLevelType w:val="hybridMultilevel"/>
    <w:tmpl w:val="1B9C8D94"/>
    <w:lvl w:ilvl="0" w:tplc="04160001">
      <w:start w:val="1"/>
      <w:numFmt w:val="bullet"/>
      <w:lvlText w:val=""/>
      <w:lvlJc w:val="left"/>
      <w:pPr>
        <w:ind w:left="129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14" w15:restartNumberingAfterBreak="0">
    <w:nsid w:val="1F73455A"/>
    <w:multiLevelType w:val="singleLevel"/>
    <w:tmpl w:val="0C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29462A00"/>
    <w:multiLevelType w:val="singleLevel"/>
    <w:tmpl w:val="EBD29460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16" w15:restartNumberingAfterBreak="0">
    <w:nsid w:val="29CC433D"/>
    <w:multiLevelType w:val="hybridMultilevel"/>
    <w:tmpl w:val="6186CB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7059DE"/>
    <w:multiLevelType w:val="singleLevel"/>
    <w:tmpl w:val="0416000F"/>
    <w:lvl w:ilvl="0">
      <w:start w:val="1"/>
      <w:numFmt w:val="decimal"/>
      <w:lvlText w:val="%1."/>
      <w:lvlJc w:val="left"/>
      <w:pPr>
        <w:ind w:left="360" w:hanging="360"/>
      </w:pPr>
    </w:lvl>
  </w:abstractNum>
  <w:abstractNum w:abstractNumId="18" w15:restartNumberingAfterBreak="0">
    <w:nsid w:val="45215678"/>
    <w:multiLevelType w:val="hybridMultilevel"/>
    <w:tmpl w:val="90F0C6CE"/>
    <w:lvl w:ilvl="0" w:tplc="04160001">
      <w:start w:val="1"/>
      <w:numFmt w:val="bullet"/>
      <w:lvlText w:val=""/>
      <w:lvlJc w:val="left"/>
      <w:pPr>
        <w:ind w:left="129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19" w15:restartNumberingAfterBreak="0">
    <w:nsid w:val="4820271F"/>
    <w:multiLevelType w:val="singleLevel"/>
    <w:tmpl w:val="0C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0" w15:restartNumberingAfterBreak="0">
    <w:nsid w:val="4B927418"/>
    <w:multiLevelType w:val="singleLevel"/>
    <w:tmpl w:val="0C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1" w15:restartNumberingAfterBreak="0">
    <w:nsid w:val="513C2A66"/>
    <w:multiLevelType w:val="singleLevel"/>
    <w:tmpl w:val="0C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2" w15:restartNumberingAfterBreak="0">
    <w:nsid w:val="53C90542"/>
    <w:multiLevelType w:val="hybridMultilevel"/>
    <w:tmpl w:val="89DC461E"/>
    <w:lvl w:ilvl="0" w:tplc="0416000B">
      <w:start w:val="1"/>
      <w:numFmt w:val="bullet"/>
      <w:lvlText w:val=""/>
      <w:lvlJc w:val="left"/>
      <w:pPr>
        <w:ind w:left="129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23" w15:restartNumberingAfterBreak="0">
    <w:nsid w:val="54A16E79"/>
    <w:multiLevelType w:val="singleLevel"/>
    <w:tmpl w:val="0C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4" w15:restartNumberingAfterBreak="0">
    <w:nsid w:val="552B2B43"/>
    <w:multiLevelType w:val="hybridMultilevel"/>
    <w:tmpl w:val="DE7827A4"/>
    <w:lvl w:ilvl="0" w:tplc="04160001">
      <w:start w:val="1"/>
      <w:numFmt w:val="bullet"/>
      <w:lvlText w:val=""/>
      <w:lvlJc w:val="left"/>
      <w:pPr>
        <w:ind w:left="129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25" w15:restartNumberingAfterBreak="0">
    <w:nsid w:val="5B504398"/>
    <w:multiLevelType w:val="multilevel"/>
    <w:tmpl w:val="E2101598"/>
    <w:lvl w:ilvl="0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●"/>
      <w:lvlJc w:val="left"/>
      <w:pPr>
        <w:ind w:left="0" w:firstLine="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decimal"/>
      <w:lvlText w:val="●.%4.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●.%4.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●.%4.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●.%4.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●.%4.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●.%4..%5.%6.%7.%8.%9"/>
      <w:lvlJc w:val="left"/>
      <w:pPr>
        <w:ind w:left="0" w:firstLine="0"/>
      </w:pPr>
      <w:rPr>
        <w:vertAlign w:val="baseline"/>
      </w:rPr>
    </w:lvl>
  </w:abstractNum>
  <w:abstractNum w:abstractNumId="26" w15:restartNumberingAfterBreak="0">
    <w:nsid w:val="5DA24A74"/>
    <w:multiLevelType w:val="multilevel"/>
    <w:tmpl w:val="284C6DBC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7" w15:restartNumberingAfterBreak="0">
    <w:nsid w:val="675155F3"/>
    <w:multiLevelType w:val="singleLevel"/>
    <w:tmpl w:val="0C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8" w15:restartNumberingAfterBreak="0">
    <w:nsid w:val="67AF6BE7"/>
    <w:multiLevelType w:val="multilevel"/>
    <w:tmpl w:val="95F8C70E"/>
    <w:lvl w:ilvl="0">
      <w:start w:val="1"/>
      <w:numFmt w:val="bullet"/>
      <w:lvlText w:val="●"/>
      <w:lvlJc w:val="left"/>
      <w:pPr>
        <w:ind w:left="1298" w:hanging="359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018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738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458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178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898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618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338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058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9" w15:restartNumberingAfterBreak="0">
    <w:nsid w:val="697756A4"/>
    <w:multiLevelType w:val="singleLevel"/>
    <w:tmpl w:val="0C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0" w15:restartNumberingAfterBreak="0">
    <w:nsid w:val="704855A1"/>
    <w:multiLevelType w:val="multilevel"/>
    <w:tmpl w:val="8B70C27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31" w15:restartNumberingAfterBreak="0">
    <w:nsid w:val="760C03CE"/>
    <w:multiLevelType w:val="singleLevel"/>
    <w:tmpl w:val="0C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2" w15:restartNumberingAfterBreak="0">
    <w:nsid w:val="7DAA2C54"/>
    <w:multiLevelType w:val="multilevel"/>
    <w:tmpl w:val="842E56AE"/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>
    <w:abstractNumId w:val="4"/>
  </w:num>
  <w:num w:numId="2">
    <w:abstractNumId w:val="5"/>
    <w:lvlOverride w:ilvl="0">
      <w:lvl w:ilvl="0">
        <w:start w:val="1"/>
        <w:numFmt w:val="bullet"/>
        <w:lvlText w:val=""/>
        <w:legacy w:legacy="1" w:legacySpace="0" w:legacyIndent="283"/>
        <w:lvlJc w:val="left"/>
        <w:pPr>
          <w:ind w:left="859" w:hanging="283"/>
        </w:pPr>
        <w:rPr>
          <w:rFonts w:ascii="Symbol" w:hAnsi="Symbol" w:hint="default"/>
        </w:rPr>
      </w:lvl>
    </w:lvlOverride>
  </w:num>
  <w:num w:numId="3">
    <w:abstractNumId w:val="3"/>
  </w:num>
  <w:num w:numId="4">
    <w:abstractNumId w:val="5"/>
    <w:lvlOverride w:ilvl="0">
      <w:lvl w:ilvl="0">
        <w:start w:val="1"/>
        <w:numFmt w:val="bullet"/>
        <w:lvlText w:val=""/>
        <w:legacy w:legacy="1" w:legacySpace="0" w:legacyIndent="283"/>
        <w:lvlJc w:val="left"/>
        <w:pPr>
          <w:ind w:left="859" w:hanging="283"/>
        </w:pPr>
        <w:rPr>
          <w:rFonts w:ascii="Symbol" w:hAnsi="Symbol" w:hint="default"/>
        </w:rPr>
      </w:lvl>
    </w:lvlOverride>
  </w:num>
  <w:num w:numId="5">
    <w:abstractNumId w:val="11"/>
  </w:num>
  <w:num w:numId="6">
    <w:abstractNumId w:val="20"/>
  </w:num>
  <w:num w:numId="7">
    <w:abstractNumId w:val="10"/>
  </w:num>
  <w:num w:numId="8">
    <w:abstractNumId w:val="9"/>
  </w:num>
  <w:num w:numId="9">
    <w:abstractNumId w:val="27"/>
  </w:num>
  <w:num w:numId="10">
    <w:abstractNumId w:val="2"/>
  </w:num>
  <w:num w:numId="11">
    <w:abstractNumId w:val="19"/>
  </w:num>
  <w:num w:numId="12">
    <w:abstractNumId w:val="6"/>
  </w:num>
  <w:num w:numId="13">
    <w:abstractNumId w:val="31"/>
  </w:num>
  <w:num w:numId="14">
    <w:abstractNumId w:val="14"/>
  </w:num>
  <w:num w:numId="15">
    <w:abstractNumId w:val="23"/>
  </w:num>
  <w:num w:numId="16">
    <w:abstractNumId w:val="29"/>
  </w:num>
  <w:num w:numId="17">
    <w:abstractNumId w:val="0"/>
  </w:num>
  <w:num w:numId="18">
    <w:abstractNumId w:val="12"/>
  </w:num>
  <w:num w:numId="19">
    <w:abstractNumId w:val="21"/>
  </w:num>
  <w:num w:numId="20">
    <w:abstractNumId w:val="1"/>
  </w:num>
  <w:num w:numId="21">
    <w:abstractNumId w:val="15"/>
  </w:num>
  <w:num w:numId="22">
    <w:abstractNumId w:val="7"/>
  </w:num>
  <w:num w:numId="23">
    <w:abstractNumId w:val="5"/>
    <w:lvlOverride w:ilvl="0">
      <w:lvl w:ilvl="0">
        <w:start w:val="1"/>
        <w:numFmt w:val="bullet"/>
        <w:lvlText w:val=""/>
        <w:legacy w:legacy="1" w:legacySpace="0" w:legacyIndent="283"/>
        <w:lvlJc w:val="left"/>
        <w:pPr>
          <w:ind w:left="859" w:hanging="283"/>
        </w:pPr>
        <w:rPr>
          <w:rFonts w:ascii="Symbol" w:hAnsi="Symbol" w:hint="default"/>
        </w:rPr>
      </w:lvl>
    </w:lvlOverride>
  </w:num>
  <w:num w:numId="24">
    <w:abstractNumId w:val="8"/>
  </w:num>
  <w:num w:numId="25">
    <w:abstractNumId w:val="5"/>
    <w:lvlOverride w:ilvl="0">
      <w:lvl w:ilvl="0">
        <w:start w:val="1"/>
        <w:numFmt w:val="bullet"/>
        <w:lvlText w:val=""/>
        <w:legacy w:legacy="1" w:legacySpace="0" w:legacyIndent="283"/>
        <w:lvlJc w:val="left"/>
        <w:pPr>
          <w:ind w:left="859" w:hanging="283"/>
        </w:pPr>
        <w:rPr>
          <w:rFonts w:ascii="Symbol" w:hAnsi="Symbol" w:hint="default"/>
        </w:rPr>
      </w:lvl>
    </w:lvlOverride>
  </w:num>
  <w:num w:numId="26">
    <w:abstractNumId w:val="17"/>
  </w:num>
  <w:num w:numId="27">
    <w:abstractNumId w:val="4"/>
  </w:num>
  <w:num w:numId="28">
    <w:abstractNumId w:val="4"/>
  </w:num>
  <w:num w:numId="29">
    <w:abstractNumId w:val="4"/>
  </w:num>
  <w:num w:numId="30">
    <w:abstractNumId w:val="4"/>
  </w:num>
  <w:num w:numId="31">
    <w:abstractNumId w:val="4"/>
  </w:num>
  <w:num w:numId="32">
    <w:abstractNumId w:val="4"/>
  </w:num>
  <w:num w:numId="33">
    <w:abstractNumId w:val="24"/>
  </w:num>
  <w:num w:numId="34">
    <w:abstractNumId w:val="16"/>
  </w:num>
  <w:num w:numId="35">
    <w:abstractNumId w:val="30"/>
  </w:num>
  <w:num w:numId="36">
    <w:abstractNumId w:val="25"/>
  </w:num>
  <w:num w:numId="37">
    <w:abstractNumId w:val="28"/>
  </w:num>
  <w:num w:numId="38">
    <w:abstractNumId w:val="32"/>
  </w:num>
  <w:num w:numId="39">
    <w:abstractNumId w:val="26"/>
  </w:num>
  <w:num w:numId="40">
    <w:abstractNumId w:val="18"/>
  </w:num>
  <w:num w:numId="41">
    <w:abstractNumId w:val="13"/>
  </w:num>
  <w:num w:numId="42">
    <w:abstractNumId w:val="4"/>
  </w:num>
  <w:num w:numId="4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95D"/>
    <w:rsid w:val="00016296"/>
    <w:rsid w:val="0007745E"/>
    <w:rsid w:val="00086447"/>
    <w:rsid w:val="000C7E33"/>
    <w:rsid w:val="00106D1A"/>
    <w:rsid w:val="001716C7"/>
    <w:rsid w:val="001A74BB"/>
    <w:rsid w:val="001E4902"/>
    <w:rsid w:val="002057CE"/>
    <w:rsid w:val="0026024F"/>
    <w:rsid w:val="003012E4"/>
    <w:rsid w:val="00355001"/>
    <w:rsid w:val="0036042C"/>
    <w:rsid w:val="00376C8A"/>
    <w:rsid w:val="00407A9E"/>
    <w:rsid w:val="004703C7"/>
    <w:rsid w:val="004855AC"/>
    <w:rsid w:val="004B1449"/>
    <w:rsid w:val="004D3D60"/>
    <w:rsid w:val="00506043"/>
    <w:rsid w:val="005C5014"/>
    <w:rsid w:val="005C785E"/>
    <w:rsid w:val="006221EF"/>
    <w:rsid w:val="00631CAB"/>
    <w:rsid w:val="00686F78"/>
    <w:rsid w:val="006B1F70"/>
    <w:rsid w:val="007010B6"/>
    <w:rsid w:val="00792329"/>
    <w:rsid w:val="007A6770"/>
    <w:rsid w:val="00890110"/>
    <w:rsid w:val="008C77EA"/>
    <w:rsid w:val="008E3941"/>
    <w:rsid w:val="009770B5"/>
    <w:rsid w:val="009C0C24"/>
    <w:rsid w:val="00AB6C99"/>
    <w:rsid w:val="00AD3842"/>
    <w:rsid w:val="00AE77AE"/>
    <w:rsid w:val="00AF2511"/>
    <w:rsid w:val="00B2686A"/>
    <w:rsid w:val="00B66A90"/>
    <w:rsid w:val="00BB4A40"/>
    <w:rsid w:val="00BB795D"/>
    <w:rsid w:val="00BC26A7"/>
    <w:rsid w:val="00C1576A"/>
    <w:rsid w:val="00D40FCB"/>
    <w:rsid w:val="00DA289F"/>
    <w:rsid w:val="00E77561"/>
    <w:rsid w:val="00E942D6"/>
    <w:rsid w:val="00EB1672"/>
    <w:rsid w:val="00F217D7"/>
    <w:rsid w:val="00F26727"/>
    <w:rsid w:val="00F345B6"/>
    <w:rsid w:val="00F72B4E"/>
    <w:rsid w:val="00FA23A8"/>
    <w:rsid w:val="00FE4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345E17B"/>
  <w15:chartTrackingRefBased/>
  <w15:docId w15:val="{9EC2B3F7-42BE-4523-999B-D000A6641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TextoNormal"/>
    <w:uiPriority w:val="9"/>
    <w:qFormat/>
    <w:pPr>
      <w:keepNext/>
      <w:numPr>
        <w:numId w:val="1"/>
      </w:numPr>
      <w:spacing w:after="480"/>
      <w:jc w:val="right"/>
      <w:outlineLvl w:val="0"/>
    </w:pPr>
    <w:rPr>
      <w:rFonts w:ascii="Arial" w:hAnsi="Arial"/>
      <w:b/>
      <w:kern w:val="28"/>
      <w:sz w:val="40"/>
    </w:rPr>
  </w:style>
  <w:style w:type="paragraph" w:styleId="Ttulo2">
    <w:name w:val="heading 2"/>
    <w:next w:val="TextoNormal"/>
    <w:uiPriority w:val="9"/>
    <w:qFormat/>
    <w:pPr>
      <w:keepNext/>
      <w:numPr>
        <w:ilvl w:val="1"/>
        <w:numId w:val="1"/>
      </w:numPr>
      <w:shd w:val="pct20" w:color="auto" w:fill="auto"/>
      <w:spacing w:before="360" w:after="120"/>
      <w:outlineLvl w:val="1"/>
    </w:pPr>
    <w:rPr>
      <w:rFonts w:ascii="Arial" w:hAnsi="Arial"/>
      <w:b/>
      <w:noProof/>
      <w:sz w:val="28"/>
    </w:rPr>
  </w:style>
  <w:style w:type="paragraph" w:styleId="Ttulo3">
    <w:name w:val="heading 3"/>
    <w:next w:val="TextoNormal"/>
    <w:uiPriority w:val="9"/>
    <w:qFormat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  <w:noProof/>
      <w:sz w:val="24"/>
    </w:rPr>
  </w:style>
  <w:style w:type="paragraph" w:styleId="Ttulo4">
    <w:name w:val="heading 4"/>
    <w:basedOn w:val="Normal"/>
    <w:next w:val="Normal"/>
    <w:uiPriority w:val="9"/>
    <w:qFormat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</w:rPr>
  </w:style>
  <w:style w:type="paragraph" w:styleId="Ttulo5">
    <w:name w:val="heading 5"/>
    <w:basedOn w:val="Normal"/>
    <w:next w:val="Normal"/>
    <w:uiPriority w:val="9"/>
    <w:qFormat/>
    <w:pPr>
      <w:numPr>
        <w:ilvl w:val="4"/>
        <w:numId w:val="1"/>
      </w:numPr>
      <w:spacing w:before="240" w:after="60"/>
      <w:ind w:left="1152"/>
      <w:outlineLvl w:val="4"/>
    </w:pPr>
    <w:rPr>
      <w:rFonts w:ascii="Arial" w:hAnsi="Arial"/>
      <w:sz w:val="22"/>
    </w:rPr>
  </w:style>
  <w:style w:type="paragraph" w:styleId="Ttulo6">
    <w:name w:val="heading 6"/>
    <w:basedOn w:val="Normal"/>
    <w:next w:val="Normal"/>
    <w:uiPriority w:val="9"/>
    <w:qFormat/>
    <w:pPr>
      <w:numPr>
        <w:ilvl w:val="5"/>
        <w:numId w:val="1"/>
      </w:numPr>
      <w:spacing w:before="240" w:after="60"/>
      <w:ind w:left="1152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ind w:left="1152"/>
      <w:outlineLvl w:val="6"/>
    </w:pPr>
    <w:rPr>
      <w:rFonts w:ascii="Arial" w:hAnsi="Arial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ind w:left="1152"/>
      <w:outlineLvl w:val="7"/>
    </w:pPr>
    <w:rPr>
      <w:rFonts w:ascii="Arial" w:hAnsi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ind w:left="1152"/>
      <w:outlineLvl w:val="8"/>
    </w:pPr>
    <w:rPr>
      <w:rFonts w:ascii="Arial" w:hAnsi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extoNormal">
    <w:name w:val="Texto Normal"/>
    <w:pPr>
      <w:spacing w:before="60" w:after="60"/>
      <w:ind w:left="578"/>
      <w:jc w:val="both"/>
    </w:pPr>
    <w:rPr>
      <w:noProof/>
      <w:sz w:val="22"/>
    </w:rPr>
  </w:style>
  <w:style w:type="paragraph" w:customStyle="1" w:styleId="Corponico">
    <w:name w:val="Corpo Único"/>
    <w:pPr>
      <w:spacing w:before="60" w:after="60"/>
      <w:ind w:left="720"/>
    </w:pPr>
    <w:rPr>
      <w:rFonts w:ascii="Arial" w:hAnsi="Arial"/>
      <w:color w:val="000000"/>
      <w:lang w:val="en-US"/>
    </w:rPr>
  </w:style>
  <w:style w:type="paragraph" w:customStyle="1" w:styleId="Captulo">
    <w:name w:val="Capítulo"/>
    <w:next w:val="TextoNormal"/>
    <w:pPr>
      <w:keepNext/>
      <w:spacing w:after="480"/>
      <w:jc w:val="right"/>
    </w:pPr>
    <w:rPr>
      <w:rFonts w:ascii="Arial" w:hAnsi="Arial"/>
      <w:b/>
      <w:noProof/>
      <w:sz w:val="40"/>
    </w:rPr>
  </w:style>
  <w:style w:type="paragraph" w:customStyle="1" w:styleId="Sumrio-Captulo">
    <w:name w:val="Sumário - Capítulo"/>
    <w:pPr>
      <w:spacing w:after="480"/>
      <w:jc w:val="right"/>
    </w:pPr>
    <w:rPr>
      <w:rFonts w:ascii="Arial" w:hAnsi="Arial"/>
      <w:b/>
      <w:noProof/>
      <w:sz w:val="40"/>
    </w:rPr>
  </w:style>
  <w:style w:type="paragraph" w:customStyle="1" w:styleId="Sumrio-Item">
    <w:name w:val="Sumário - Item"/>
    <w:basedOn w:val="Sumrio-Captulo"/>
    <w:pPr>
      <w:spacing w:before="60" w:after="60"/>
      <w:ind w:left="1152"/>
    </w:pPr>
    <w:rPr>
      <w:sz w:val="20"/>
    </w:rPr>
  </w:style>
  <w:style w:type="paragraph" w:customStyle="1" w:styleId="Sumrio-Subitem">
    <w:name w:val="Sumário - Subitem"/>
    <w:basedOn w:val="Sumrio-Item"/>
    <w:pPr>
      <w:spacing w:before="0" w:after="0"/>
      <w:ind w:left="1728"/>
    </w:pPr>
  </w:style>
  <w:style w:type="paragraph" w:customStyle="1" w:styleId="Ttulo-Item">
    <w:name w:val="Título - Item"/>
    <w:next w:val="TextoNormal"/>
    <w:pPr>
      <w:spacing w:before="60"/>
    </w:pPr>
    <w:rPr>
      <w:rFonts w:ascii="Arial" w:hAnsi="Arial"/>
      <w:b/>
      <w:noProof/>
    </w:rPr>
  </w:style>
  <w:style w:type="paragraph" w:styleId="Numerada">
    <w:name w:val="List Number"/>
    <w:next w:val="TextoNormal"/>
    <w:semiHidden/>
    <w:pPr>
      <w:spacing w:before="240" w:after="120"/>
    </w:pPr>
    <w:rPr>
      <w:noProof/>
      <w:sz w:val="22"/>
    </w:rPr>
  </w:style>
  <w:style w:type="paragraph" w:styleId="Commarcadores3">
    <w:name w:val="List Bullet 3"/>
    <w:semiHidden/>
    <w:pPr>
      <w:ind w:left="859" w:hanging="283"/>
    </w:pPr>
    <w:rPr>
      <w:noProof/>
    </w:rPr>
  </w:style>
  <w:style w:type="paragraph" w:customStyle="1" w:styleId="Ttulo-Subitem">
    <w:name w:val="Título - Subitem"/>
    <w:next w:val="TextoNormal"/>
    <w:pPr>
      <w:keepNext/>
      <w:spacing w:before="240" w:after="120"/>
      <w:ind w:left="576" w:hanging="576"/>
    </w:pPr>
    <w:rPr>
      <w:rFonts w:ascii="Arial" w:hAnsi="Arial"/>
      <w:b/>
      <w:noProof/>
      <w:sz w:val="24"/>
    </w:rPr>
  </w:style>
  <w:style w:type="paragraph" w:customStyle="1" w:styleId="TtuloFigura">
    <w:name w:val="Título Figura"/>
    <w:next w:val="TextoNormal"/>
    <w:pPr>
      <w:keepNext/>
      <w:spacing w:before="240" w:after="60"/>
      <w:jc w:val="center"/>
    </w:pPr>
    <w:rPr>
      <w:rFonts w:ascii="Arial" w:hAnsi="Arial"/>
      <w:b/>
      <w:noProof/>
    </w:rPr>
  </w:style>
  <w:style w:type="paragraph" w:customStyle="1" w:styleId="Bullet1">
    <w:name w:val="Bullet 1"/>
    <w:pPr>
      <w:ind w:left="859" w:hanging="283"/>
    </w:pPr>
    <w:rPr>
      <w:noProof/>
    </w:rPr>
  </w:style>
  <w:style w:type="paragraph" w:customStyle="1" w:styleId="Bullet2">
    <w:name w:val="Bullet 2"/>
    <w:pPr>
      <w:spacing w:after="60"/>
      <w:ind w:left="859" w:hanging="283"/>
    </w:pPr>
    <w:rPr>
      <w:noProof/>
    </w:rPr>
  </w:style>
  <w:style w:type="paragraph" w:customStyle="1" w:styleId="TtuloCapa">
    <w:name w:val="Título Capa"/>
    <w:next w:val="Verso"/>
    <w:pPr>
      <w:spacing w:before="6000" w:after="6840"/>
      <w:jc w:val="center"/>
    </w:pPr>
    <w:rPr>
      <w:rFonts w:ascii="Arial Black" w:hAnsi="Arial Black"/>
      <w:noProof/>
      <w:color w:val="0000FF"/>
      <w:sz w:val="48"/>
    </w:rPr>
  </w:style>
  <w:style w:type="paragraph" w:customStyle="1" w:styleId="Verso">
    <w:name w:val="Versão"/>
    <w:pPr>
      <w:jc w:val="center"/>
    </w:pPr>
    <w:rPr>
      <w:rFonts w:ascii="Arial" w:hAnsi="Arial"/>
      <w:noProof/>
      <w:sz w:val="24"/>
    </w:rPr>
  </w:style>
  <w:style w:type="paragraph" w:customStyle="1" w:styleId="Objeto">
    <w:name w:val="Objeto"/>
    <w:next w:val="TextoNormal"/>
    <w:pPr>
      <w:keepNext/>
      <w:shd w:val="pct20" w:color="auto" w:fill="auto"/>
      <w:spacing w:before="360" w:after="120"/>
    </w:pPr>
    <w:rPr>
      <w:rFonts w:ascii="Arial" w:hAnsi="Arial"/>
      <w:b/>
      <w:color w:val="000000"/>
      <w:sz w:val="28"/>
      <w:lang w:val="en-US"/>
    </w:rPr>
  </w:style>
  <w:style w:type="paragraph" w:customStyle="1" w:styleId="Item">
    <w:name w:val="Item"/>
    <w:pPr>
      <w:ind w:left="576"/>
    </w:pPr>
    <w:rPr>
      <w:noProof/>
    </w:r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  <w:rPr>
      <w:rFonts w:ascii="Arial" w:hAnsi="Arial"/>
      <w:sz w:val="16"/>
    </w:rPr>
  </w:style>
  <w:style w:type="character" w:customStyle="1" w:styleId="CabealhoChar">
    <w:name w:val="Cabeçalho Char"/>
    <w:link w:val="Cabealho"/>
    <w:uiPriority w:val="99"/>
    <w:rsid w:val="00890110"/>
    <w:rPr>
      <w:rFonts w:ascii="Arial" w:hAnsi="Arial"/>
      <w:sz w:val="16"/>
    </w:rPr>
  </w:style>
  <w:style w:type="paragraph" w:customStyle="1" w:styleId="TtuloCapa2">
    <w:name w:val="Título Capa 2"/>
    <w:pPr>
      <w:spacing w:before="5760" w:after="6280"/>
      <w:jc w:val="center"/>
    </w:pPr>
    <w:rPr>
      <w:rFonts w:ascii="Arial" w:hAnsi="Arial"/>
      <w:b/>
      <w:noProof/>
      <w:color w:val="0000FF"/>
      <w:sz w:val="56"/>
    </w:rPr>
  </w:style>
  <w:style w:type="paragraph" w:customStyle="1" w:styleId="Ttulo-Subitemsemnumerao">
    <w:name w:val="Título - Subitem sem numeração"/>
    <w:next w:val="TextoNormal"/>
    <w:pPr>
      <w:spacing w:before="240" w:after="120"/>
      <w:ind w:left="576"/>
    </w:pPr>
    <w:rPr>
      <w:rFonts w:ascii="Arial" w:hAnsi="Arial"/>
      <w:b/>
      <w:noProof/>
      <w:sz w:val="24"/>
    </w:r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  <w:rPr>
      <w:rFonts w:ascii="Arial" w:hAnsi="Arial"/>
      <w:sz w:val="16"/>
    </w:rPr>
  </w:style>
  <w:style w:type="character" w:customStyle="1" w:styleId="RodapChar">
    <w:name w:val="Rodapé Char"/>
    <w:link w:val="Rodap"/>
    <w:uiPriority w:val="99"/>
    <w:rsid w:val="00890110"/>
    <w:rPr>
      <w:rFonts w:ascii="Arial" w:hAnsi="Arial"/>
      <w:sz w:val="16"/>
    </w:rPr>
  </w:style>
  <w:style w:type="character" w:styleId="Nmerodepgina">
    <w:name w:val="page number"/>
    <w:basedOn w:val="Fontepargpadro"/>
    <w:semiHidden/>
  </w:style>
  <w:style w:type="paragraph" w:styleId="Sumrio1">
    <w:name w:val="toc 1"/>
    <w:basedOn w:val="Normal"/>
    <w:next w:val="Normal"/>
    <w:semiHidden/>
    <w:pPr>
      <w:tabs>
        <w:tab w:val="right" w:leader="dot" w:pos="9029"/>
      </w:tabs>
      <w:spacing w:before="360"/>
    </w:pPr>
    <w:rPr>
      <w:rFonts w:ascii="Arial" w:hAnsi="Arial"/>
      <w:b/>
      <w:caps/>
      <w:sz w:val="24"/>
    </w:rPr>
  </w:style>
  <w:style w:type="paragraph" w:styleId="Sumrio2">
    <w:name w:val="toc 2"/>
    <w:basedOn w:val="Normal"/>
    <w:next w:val="Normal"/>
    <w:uiPriority w:val="39"/>
    <w:pPr>
      <w:tabs>
        <w:tab w:val="right" w:leader="dot" w:pos="9029"/>
      </w:tabs>
      <w:spacing w:before="240" w:after="60"/>
      <w:ind w:left="576"/>
    </w:pPr>
    <w:rPr>
      <w:rFonts w:ascii="Arial" w:hAnsi="Arial"/>
      <w:b/>
    </w:rPr>
  </w:style>
  <w:style w:type="paragraph" w:styleId="Sumrio3">
    <w:name w:val="toc 3"/>
    <w:basedOn w:val="Normal"/>
    <w:next w:val="Normal"/>
    <w:uiPriority w:val="39"/>
    <w:pPr>
      <w:tabs>
        <w:tab w:val="right" w:leader="dot" w:pos="9029"/>
      </w:tabs>
      <w:spacing w:before="60" w:after="60"/>
      <w:ind w:left="1152"/>
    </w:pPr>
    <w:rPr>
      <w:rFonts w:ascii="Arial" w:hAnsi="Arial"/>
    </w:rPr>
  </w:style>
  <w:style w:type="paragraph" w:styleId="Sumrio4">
    <w:name w:val="toc 4"/>
    <w:basedOn w:val="Normal"/>
    <w:next w:val="Normal"/>
    <w:uiPriority w:val="39"/>
    <w:pPr>
      <w:tabs>
        <w:tab w:val="right" w:leader="dot" w:pos="9029"/>
      </w:tabs>
      <w:ind w:left="400"/>
    </w:pPr>
  </w:style>
  <w:style w:type="paragraph" w:styleId="Sumrio5">
    <w:name w:val="toc 5"/>
    <w:basedOn w:val="Normal"/>
    <w:next w:val="Normal"/>
    <w:semiHidden/>
    <w:pPr>
      <w:tabs>
        <w:tab w:val="right" w:leader="dot" w:pos="9029"/>
      </w:tabs>
      <w:ind w:left="600"/>
    </w:pPr>
  </w:style>
  <w:style w:type="paragraph" w:styleId="Sumrio6">
    <w:name w:val="toc 6"/>
    <w:basedOn w:val="Normal"/>
    <w:next w:val="Normal"/>
    <w:semiHidden/>
    <w:pPr>
      <w:tabs>
        <w:tab w:val="right" w:leader="dot" w:pos="9029"/>
      </w:tabs>
      <w:ind w:left="800"/>
    </w:pPr>
  </w:style>
  <w:style w:type="paragraph" w:styleId="Sumrio7">
    <w:name w:val="toc 7"/>
    <w:basedOn w:val="Normal"/>
    <w:next w:val="Normal"/>
    <w:semiHidden/>
    <w:pPr>
      <w:tabs>
        <w:tab w:val="right" w:leader="dot" w:pos="9029"/>
      </w:tabs>
      <w:ind w:left="1000"/>
    </w:pPr>
  </w:style>
  <w:style w:type="paragraph" w:styleId="Sumrio8">
    <w:name w:val="toc 8"/>
    <w:basedOn w:val="Normal"/>
    <w:next w:val="Normal"/>
    <w:semiHidden/>
    <w:pPr>
      <w:tabs>
        <w:tab w:val="right" w:leader="dot" w:pos="9029"/>
      </w:tabs>
      <w:ind w:left="1200"/>
    </w:pPr>
  </w:style>
  <w:style w:type="paragraph" w:styleId="Sumrio9">
    <w:name w:val="toc 9"/>
    <w:basedOn w:val="Normal"/>
    <w:next w:val="Normal"/>
    <w:semiHidden/>
    <w:pPr>
      <w:tabs>
        <w:tab w:val="right" w:leader="dot" w:pos="9029"/>
      </w:tabs>
      <w:ind w:left="1400"/>
    </w:pPr>
  </w:style>
  <w:style w:type="paragraph" w:customStyle="1" w:styleId="Padrao">
    <w:name w:val="Padrao"/>
    <w:pPr>
      <w:keepNext/>
      <w:spacing w:before="240" w:after="240"/>
      <w:ind w:left="720" w:hanging="720"/>
    </w:pPr>
    <w:rPr>
      <w:b/>
      <w:color w:val="000000"/>
      <w:sz w:val="24"/>
      <w:lang w:val="en-US"/>
    </w:rPr>
  </w:style>
  <w:style w:type="paragraph" w:customStyle="1" w:styleId="Observao">
    <w:name w:val="Observação"/>
    <w:next w:val="TextoNormal"/>
    <w:pPr>
      <w:spacing w:before="120" w:after="120"/>
      <w:ind w:left="1152" w:hanging="576"/>
    </w:pPr>
    <w:rPr>
      <w:noProof/>
      <w:sz w:val="21"/>
    </w:rPr>
  </w:style>
  <w:style w:type="paragraph" w:customStyle="1" w:styleId="CabealhoCapa1">
    <w:name w:val="Cabeçalho Capa 1"/>
    <w:rPr>
      <w:rFonts w:ascii="Arial" w:hAnsi="Arial"/>
      <w:b/>
      <w:noProof/>
    </w:rPr>
  </w:style>
  <w:style w:type="paragraph" w:customStyle="1" w:styleId="CabealhoCapa2">
    <w:name w:val="Cabeçalho Capa 2"/>
    <w:rPr>
      <w:rFonts w:ascii="Arial" w:hAnsi="Arial"/>
      <w:noProof/>
      <w:sz w:val="16"/>
    </w:rPr>
  </w:style>
  <w:style w:type="paragraph" w:styleId="Commarcadores">
    <w:name w:val="List Bullet"/>
    <w:basedOn w:val="Normal"/>
    <w:autoRedefine/>
    <w:semiHidden/>
    <w:pPr>
      <w:numPr>
        <w:numId w:val="3"/>
      </w:numPr>
      <w:tabs>
        <w:tab w:val="clear" w:pos="360"/>
        <w:tab w:val="num" w:pos="567"/>
      </w:tabs>
      <w:spacing w:before="60" w:after="60"/>
      <w:ind w:left="993"/>
    </w:pPr>
    <w:rPr>
      <w:b/>
      <w:sz w:val="22"/>
    </w:rPr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spacing w:after="120"/>
    </w:p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customStyle="1" w:styleId="destaque2">
    <w:name w:val="destaque 2"/>
    <w:basedOn w:val="destaque1"/>
    <w:next w:val="Normal"/>
    <w:pPr>
      <w:outlineLvl w:val="4"/>
    </w:pPr>
    <w:rPr>
      <w:b w:val="0"/>
      <w:i/>
    </w:rPr>
  </w:style>
  <w:style w:type="character" w:styleId="Hyperlink">
    <w:name w:val="Hyperlink"/>
    <w:uiPriority w:val="99"/>
    <w:unhideWhenUsed/>
    <w:rsid w:val="00376C8A"/>
    <w:rPr>
      <w:color w:val="0563C1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890110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tuloChar">
    <w:name w:val="Título Char"/>
    <w:basedOn w:val="Fontepargpadro"/>
    <w:link w:val="Ttulo"/>
    <w:uiPriority w:val="10"/>
    <w:rsid w:val="00890110"/>
    <w:rPr>
      <w:b/>
      <w:sz w:val="72"/>
      <w:szCs w:val="72"/>
    </w:rPr>
  </w:style>
  <w:style w:type="paragraph" w:styleId="Subttulo">
    <w:name w:val="Subtitle"/>
    <w:basedOn w:val="Normal"/>
    <w:next w:val="Normal"/>
    <w:link w:val="SubttuloChar"/>
    <w:uiPriority w:val="11"/>
    <w:qFormat/>
    <w:rsid w:val="0089011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SubttuloChar">
    <w:name w:val="Subtítulo Char"/>
    <w:basedOn w:val="Fontepargpadro"/>
    <w:link w:val="Subttulo"/>
    <w:uiPriority w:val="11"/>
    <w:rsid w:val="00890110"/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TableNormal">
    <w:name w:val="Table Normal"/>
    <w:rsid w:val="008C77EA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55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3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45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88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34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oleObject" Target="embeddings/oleObject3.bin"/><Relationship Id="rId39" Type="http://schemas.openxmlformats.org/officeDocument/2006/relationships/image" Target="media/image19.png"/><Relationship Id="rId21" Type="http://schemas.openxmlformats.org/officeDocument/2006/relationships/header" Target="header5.xml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9" Type="http://schemas.openxmlformats.org/officeDocument/2006/relationships/oleObject" Target="embeddings/oleObject4.bin"/><Relationship Id="rId11" Type="http://schemas.openxmlformats.org/officeDocument/2006/relationships/header" Target="header1.xml"/><Relationship Id="rId24" Type="http://schemas.openxmlformats.org/officeDocument/2006/relationships/header" Target="header6.xm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5" Type="http://schemas.openxmlformats.org/officeDocument/2006/relationships/webSettings" Target="webSettings.xml"/><Relationship Id="rId61" Type="http://schemas.openxmlformats.org/officeDocument/2006/relationships/image" Target="media/image41.png"/><Relationship Id="rId19" Type="http://schemas.openxmlformats.org/officeDocument/2006/relationships/image" Target="media/image7.png"/><Relationship Id="rId14" Type="http://schemas.openxmlformats.org/officeDocument/2006/relationships/header" Target="header3.xml"/><Relationship Id="rId22" Type="http://schemas.openxmlformats.org/officeDocument/2006/relationships/image" Target="media/image9.wmf"/><Relationship Id="rId27" Type="http://schemas.openxmlformats.org/officeDocument/2006/relationships/header" Target="header7.xml"/><Relationship Id="rId30" Type="http://schemas.openxmlformats.org/officeDocument/2006/relationships/hyperlink" Target="https://dcrazed.com/best-free-wireframe-tools/" TargetMode="External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1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oleObject" Target="embeddings/oleObject1.bin"/><Relationship Id="rId25" Type="http://schemas.openxmlformats.org/officeDocument/2006/relationships/image" Target="media/image10.wmf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9.png"/><Relationship Id="rId20" Type="http://schemas.openxmlformats.org/officeDocument/2006/relationships/image" Target="media/image8.png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header" Target="header8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oleObject" Target="embeddings/oleObject2.bin"/><Relationship Id="rId28" Type="http://schemas.openxmlformats.org/officeDocument/2006/relationships/image" Target="media/image11.wmf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" Type="http://schemas.openxmlformats.org/officeDocument/2006/relationships/image" Target="media/image3.png"/><Relationship Id="rId31" Type="http://schemas.openxmlformats.org/officeDocument/2006/relationships/hyperlink" Target="https://dcrazed.com/best-free-wireframe-tools/" TargetMode="External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ADMINI~1\LOCALS~1\Temp\documentoRequisitos.do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EC38F6-0414-423E-AEFB-7463D4F8FC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documentoRequisitos</Template>
  <TotalTime>7761</TotalTime>
  <Pages>48</Pages>
  <Words>4884</Words>
  <Characters>26374</Characters>
  <Application>Microsoft Office Word</Application>
  <DocSecurity>0</DocSecurity>
  <Lines>219</Lines>
  <Paragraphs>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Guia para Documento de Requisitos</vt:lpstr>
    </vt:vector>
  </TitlesOfParts>
  <Company>UFU</Company>
  <LinksUpToDate>false</LinksUpToDate>
  <CharactersWithSpaces>31196</CharactersWithSpaces>
  <SharedDoc>false</SharedDoc>
  <HLinks>
    <vt:vector size="6" baseType="variant">
      <vt:variant>
        <vt:i4>3473506</vt:i4>
      </vt:variant>
      <vt:variant>
        <vt:i4>144</vt:i4>
      </vt:variant>
      <vt:variant>
        <vt:i4>0</vt:i4>
      </vt:variant>
      <vt:variant>
        <vt:i4>5</vt:i4>
      </vt:variant>
      <vt:variant>
        <vt:lpwstr>https://dcrazed.com/best-free-wireframe-tools/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Guia para Documento de Requisitos</dc:title>
  <dc:subject>Padrões de documentação</dc:subject>
  <dc:creator>Sílvio Bacalá Júnior</dc:creator>
  <cp:keywords/>
  <dc:description>Versão 1.0</dc:description>
  <cp:lastModifiedBy>estudo</cp:lastModifiedBy>
  <cp:revision>4</cp:revision>
  <cp:lastPrinted>1997-08-08T11:22:00Z</cp:lastPrinted>
  <dcterms:created xsi:type="dcterms:W3CDTF">2020-07-12T16:31:00Z</dcterms:created>
  <dcterms:modified xsi:type="dcterms:W3CDTF">2020-07-28T23:18:00Z</dcterms:modified>
  <cp:category>Manual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ão">
    <vt:lpwstr>Versão 1.0</vt:lpwstr>
  </property>
</Properties>
</file>